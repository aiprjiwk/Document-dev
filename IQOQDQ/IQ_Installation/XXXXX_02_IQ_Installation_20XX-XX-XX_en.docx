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D527" w14:textId="77777777" w:rsidR="005D12E5" w:rsidRPr="00AE1890" w:rsidRDefault="005D12E5" w:rsidP="005D12E5">
      <w:pPr>
        <w:pStyle w:val="Text2"/>
        <w:widowControl/>
        <w:ind w:left="0"/>
        <w:jc w:val="center"/>
        <w:rPr>
          <w:szCs w:val="24"/>
        </w:rPr>
      </w:pPr>
      <w:r w:rsidRPr="00AE1890">
        <w:rPr>
          <w:b/>
          <w:sz w:val="32"/>
        </w:rPr>
        <w:t>IWK Verpackungstechnik GmbH</w:t>
      </w:r>
    </w:p>
    <w:p w14:paraId="2DCA38C6" w14:textId="7E242ACB" w:rsidR="005D12E5" w:rsidRPr="00AE1890" w:rsidRDefault="005D12E5" w:rsidP="005D12E5">
      <w:pPr>
        <w:spacing w:before="3000" w:after="3000"/>
        <w:jc w:val="center"/>
        <w:rPr>
          <w:sz w:val="32"/>
          <w:szCs w:val="32"/>
          <w:lang w:val="de-DE"/>
        </w:rPr>
      </w:pPr>
      <w:r w:rsidRPr="00AE1890">
        <w:rPr>
          <w:b/>
          <w:bCs/>
          <w:sz w:val="32"/>
          <w:szCs w:val="32"/>
        </w:rPr>
        <w:fldChar w:fldCharType="begin"/>
      </w:r>
      <w:r w:rsidRPr="00AE1890">
        <w:rPr>
          <w:b/>
          <w:bCs/>
          <w:sz w:val="32"/>
          <w:szCs w:val="32"/>
          <w:lang w:val="de-DE"/>
        </w:rPr>
        <w:instrText xml:space="preserve"> TITLE  \* MERGEFORMAT </w:instrText>
      </w:r>
      <w:r w:rsidRPr="00AE1890">
        <w:rPr>
          <w:b/>
          <w:bCs/>
          <w:sz w:val="32"/>
          <w:szCs w:val="32"/>
        </w:rPr>
        <w:fldChar w:fldCharType="separate"/>
      </w:r>
      <w:r w:rsidR="006F0E70" w:rsidRPr="00AE1890">
        <w:rPr>
          <w:b/>
          <w:bCs/>
          <w:sz w:val="32"/>
          <w:szCs w:val="32"/>
          <w:lang w:val="de-DE"/>
        </w:rPr>
        <w:t>IQ Installation / Identification</w:t>
      </w:r>
      <w:r w:rsidRPr="00AE1890">
        <w:rPr>
          <w:b/>
          <w:bCs/>
          <w:sz w:val="32"/>
          <w:szCs w:val="32"/>
        </w:rPr>
        <w:fldChar w:fldCharType="end"/>
      </w:r>
    </w:p>
    <w:tbl>
      <w:tblPr>
        <w:tblW w:w="8505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6"/>
        <w:gridCol w:w="4889"/>
      </w:tblGrid>
      <w:tr w:rsidR="00510E98" w:rsidRPr="00AE1890" w14:paraId="49237AB9" w14:textId="77777777" w:rsidTr="00DC6D42">
        <w:trPr>
          <w:jc w:val="center"/>
        </w:trPr>
        <w:tc>
          <w:tcPr>
            <w:tcW w:w="3295" w:type="dxa"/>
          </w:tcPr>
          <w:p w14:paraId="41F0C44B" w14:textId="77777777" w:rsidR="00510E98" w:rsidRPr="00AE1890" w:rsidRDefault="00510E98" w:rsidP="00DC6D42">
            <w:pPr>
              <w:spacing w:before="60" w:after="240"/>
              <w:rPr>
                <w:b/>
                <w:sz w:val="28"/>
                <w:szCs w:val="20"/>
              </w:rPr>
            </w:pPr>
            <w:r w:rsidRPr="00AE1890">
              <w:rPr>
                <w:b/>
                <w:sz w:val="28"/>
                <w:szCs w:val="20"/>
              </w:rPr>
              <w:t>Machine type:</w:t>
            </w:r>
          </w:p>
        </w:tc>
        <w:tc>
          <w:tcPr>
            <w:tcW w:w="4455" w:type="dxa"/>
          </w:tcPr>
          <w:p w14:paraId="4CA74C35" w14:textId="7C2F5867" w:rsidR="00510E98" w:rsidRPr="00AE1890" w:rsidRDefault="00510E98" w:rsidP="00DC6D42">
            <w:pPr>
              <w:spacing w:before="60" w:after="240"/>
              <w:rPr>
                <w:sz w:val="28"/>
                <w:szCs w:val="20"/>
              </w:rPr>
            </w:pPr>
            <w:r w:rsidRPr="00AE1890">
              <w:rPr>
                <w:sz w:val="28"/>
                <w:szCs w:val="28"/>
              </w:rPr>
              <w:fldChar w:fldCharType="begin"/>
            </w:r>
            <w:r w:rsidRPr="00AE1890">
              <w:rPr>
                <w:sz w:val="28"/>
                <w:szCs w:val="28"/>
              </w:rPr>
              <w:instrText xml:space="preserve"> DOCPROPERTY "Machine"  \* MERGEFORMAT </w:instrText>
            </w:r>
            <w:r w:rsidRPr="00AE1890">
              <w:rPr>
                <w:sz w:val="28"/>
                <w:szCs w:val="28"/>
              </w:rPr>
              <w:fldChar w:fldCharType="separate"/>
            </w:r>
            <w:r w:rsidR="006F0E70" w:rsidRPr="00AE1890">
              <w:rPr>
                <w:sz w:val="28"/>
                <w:szCs w:val="28"/>
              </w:rPr>
              <w:t>SC X, TFS 80-X, FPXX-Y</w:t>
            </w:r>
            <w:r w:rsidRPr="00AE1890">
              <w:rPr>
                <w:sz w:val="28"/>
                <w:szCs w:val="28"/>
              </w:rPr>
              <w:fldChar w:fldCharType="end"/>
            </w:r>
          </w:p>
        </w:tc>
      </w:tr>
      <w:tr w:rsidR="00510E98" w:rsidRPr="00AE1890" w14:paraId="654B1444" w14:textId="77777777" w:rsidTr="00DC6D42">
        <w:trPr>
          <w:jc w:val="center"/>
        </w:trPr>
        <w:tc>
          <w:tcPr>
            <w:tcW w:w="3295" w:type="dxa"/>
          </w:tcPr>
          <w:p w14:paraId="7127F381" w14:textId="77777777" w:rsidR="00510E98" w:rsidRPr="00AE1890" w:rsidRDefault="00510E98" w:rsidP="00DC6D42">
            <w:pPr>
              <w:spacing w:before="60" w:after="240"/>
              <w:rPr>
                <w:b/>
                <w:sz w:val="28"/>
                <w:szCs w:val="20"/>
              </w:rPr>
            </w:pPr>
            <w:r w:rsidRPr="00AE1890">
              <w:rPr>
                <w:b/>
                <w:sz w:val="28"/>
                <w:szCs w:val="20"/>
              </w:rPr>
              <w:t>Order no.:</w:t>
            </w:r>
          </w:p>
        </w:tc>
        <w:tc>
          <w:tcPr>
            <w:tcW w:w="4455" w:type="dxa"/>
          </w:tcPr>
          <w:p w14:paraId="24B59613" w14:textId="483CC5EC" w:rsidR="00510E98" w:rsidRPr="00AE1890" w:rsidRDefault="00510E98" w:rsidP="00DC6D42">
            <w:pPr>
              <w:spacing w:before="60" w:after="240"/>
              <w:rPr>
                <w:sz w:val="28"/>
                <w:szCs w:val="20"/>
              </w:rPr>
            </w:pPr>
            <w:r w:rsidRPr="00AE1890">
              <w:rPr>
                <w:sz w:val="28"/>
                <w:szCs w:val="28"/>
              </w:rPr>
              <w:fldChar w:fldCharType="begin"/>
            </w:r>
            <w:r w:rsidRPr="00AE1890">
              <w:rPr>
                <w:sz w:val="28"/>
                <w:szCs w:val="28"/>
              </w:rPr>
              <w:instrText xml:space="preserve"> DOCPROPERTY "Order"  \* MERGEFORMAT </w:instrText>
            </w:r>
            <w:r w:rsidRPr="00AE1890">
              <w:rPr>
                <w:sz w:val="28"/>
                <w:szCs w:val="28"/>
              </w:rPr>
              <w:fldChar w:fldCharType="separate"/>
            </w:r>
            <w:r w:rsidR="006F0E70" w:rsidRPr="00AE1890">
              <w:rPr>
                <w:sz w:val="28"/>
                <w:szCs w:val="28"/>
              </w:rPr>
              <w:t>XXXXX</w:t>
            </w:r>
            <w:r w:rsidRPr="00AE1890">
              <w:rPr>
                <w:sz w:val="28"/>
                <w:szCs w:val="28"/>
              </w:rPr>
              <w:fldChar w:fldCharType="end"/>
            </w:r>
          </w:p>
        </w:tc>
      </w:tr>
      <w:tr w:rsidR="00510E98" w:rsidRPr="00AE1890" w14:paraId="3E0C9243" w14:textId="77777777" w:rsidTr="00DC6D42">
        <w:trPr>
          <w:jc w:val="center"/>
          <w:hidden/>
        </w:trPr>
        <w:tc>
          <w:tcPr>
            <w:tcW w:w="3295" w:type="dxa"/>
          </w:tcPr>
          <w:p w14:paraId="0C556BD8" w14:textId="77777777" w:rsidR="00510E98" w:rsidRPr="00AE1890" w:rsidRDefault="00510E98" w:rsidP="00DC6D42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AE1890">
              <w:rPr>
                <w:b/>
                <w:vanish/>
                <w:sz w:val="28"/>
                <w:szCs w:val="20"/>
              </w:rPr>
              <w:t>Customer:</w:t>
            </w:r>
          </w:p>
        </w:tc>
        <w:tc>
          <w:tcPr>
            <w:tcW w:w="4455" w:type="dxa"/>
          </w:tcPr>
          <w:p w14:paraId="4416E99A" w14:textId="34689C08" w:rsidR="00510E98" w:rsidRPr="00AE1890" w:rsidRDefault="00510E98" w:rsidP="00DC6D42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AE1890">
              <w:rPr>
                <w:vanish/>
                <w:sz w:val="28"/>
                <w:szCs w:val="28"/>
              </w:rPr>
              <w:fldChar w:fldCharType="begin"/>
            </w:r>
            <w:r w:rsidRPr="00AE1890">
              <w:rPr>
                <w:vanish/>
                <w:sz w:val="28"/>
                <w:szCs w:val="28"/>
              </w:rPr>
              <w:instrText xml:space="preserve"> DOCPROPERTY "Customer"  \* MERGEFORMAT </w:instrText>
            </w:r>
            <w:r w:rsidRPr="00AE1890">
              <w:rPr>
                <w:vanish/>
                <w:sz w:val="28"/>
                <w:szCs w:val="28"/>
              </w:rPr>
              <w:fldChar w:fldCharType="separate"/>
            </w:r>
            <w:r w:rsidR="006F0E70" w:rsidRPr="00AE1890">
              <w:rPr>
                <w:vanish/>
                <w:sz w:val="28"/>
                <w:szCs w:val="28"/>
              </w:rPr>
              <w:t>[Name, country]</w:t>
            </w:r>
            <w:r w:rsidRPr="00AE1890">
              <w:rPr>
                <w:vanish/>
                <w:sz w:val="28"/>
                <w:szCs w:val="28"/>
              </w:rPr>
              <w:fldChar w:fldCharType="end"/>
            </w:r>
          </w:p>
        </w:tc>
      </w:tr>
      <w:tr w:rsidR="00510E98" w:rsidRPr="00AE1890" w14:paraId="2FADF01C" w14:textId="77777777" w:rsidTr="00DC6D42">
        <w:trPr>
          <w:jc w:val="center"/>
        </w:trPr>
        <w:tc>
          <w:tcPr>
            <w:tcW w:w="3295" w:type="dxa"/>
          </w:tcPr>
          <w:p w14:paraId="0353DB9A" w14:textId="77777777" w:rsidR="00510E98" w:rsidRPr="00AE1890" w:rsidRDefault="00510E98" w:rsidP="00DC6D42">
            <w:pPr>
              <w:spacing w:before="60" w:after="240"/>
              <w:rPr>
                <w:b/>
                <w:sz w:val="28"/>
                <w:szCs w:val="20"/>
              </w:rPr>
            </w:pPr>
            <w:r w:rsidRPr="00AE1890">
              <w:rPr>
                <w:b/>
                <w:sz w:val="28"/>
                <w:szCs w:val="20"/>
              </w:rPr>
              <w:t>Serial no.:</w:t>
            </w:r>
          </w:p>
        </w:tc>
        <w:tc>
          <w:tcPr>
            <w:tcW w:w="4455" w:type="dxa"/>
          </w:tcPr>
          <w:p w14:paraId="431C4C75" w14:textId="49323661" w:rsidR="00510E98" w:rsidRPr="00AE1890" w:rsidRDefault="00510E98" w:rsidP="00DC6D42">
            <w:pPr>
              <w:spacing w:before="60" w:after="240"/>
              <w:rPr>
                <w:sz w:val="28"/>
                <w:szCs w:val="20"/>
              </w:rPr>
            </w:pPr>
            <w:r w:rsidRPr="00AE1890">
              <w:rPr>
                <w:sz w:val="28"/>
                <w:szCs w:val="28"/>
              </w:rPr>
              <w:fldChar w:fldCharType="begin"/>
            </w:r>
            <w:r w:rsidRPr="00AE1890">
              <w:rPr>
                <w:sz w:val="28"/>
                <w:szCs w:val="28"/>
              </w:rPr>
              <w:instrText xml:space="preserve"> DOCPROPERTY  Baunummer  \* MERGEFORMAT </w:instrText>
            </w:r>
            <w:r w:rsidRPr="00AE1890">
              <w:rPr>
                <w:sz w:val="28"/>
                <w:szCs w:val="28"/>
              </w:rPr>
              <w:fldChar w:fldCharType="separate"/>
            </w:r>
            <w:r w:rsidR="006F0E70" w:rsidRPr="00AE1890">
              <w:rPr>
                <w:bCs/>
                <w:sz w:val="28"/>
                <w:szCs w:val="28"/>
              </w:rPr>
              <w:t>[Number]</w:t>
            </w:r>
            <w:r w:rsidRPr="00AE1890">
              <w:rPr>
                <w:sz w:val="28"/>
                <w:szCs w:val="28"/>
              </w:rPr>
              <w:fldChar w:fldCharType="end"/>
            </w:r>
          </w:p>
        </w:tc>
      </w:tr>
      <w:tr w:rsidR="00510E98" w:rsidRPr="00AE1890" w14:paraId="419D693A" w14:textId="77777777" w:rsidTr="00DC6D42">
        <w:trPr>
          <w:jc w:val="center"/>
        </w:trPr>
        <w:tc>
          <w:tcPr>
            <w:tcW w:w="3295" w:type="dxa"/>
          </w:tcPr>
          <w:p w14:paraId="3EE13737" w14:textId="77777777" w:rsidR="00510E98" w:rsidRPr="00AE1890" w:rsidRDefault="00510E98" w:rsidP="00DC6D42">
            <w:pPr>
              <w:spacing w:before="60" w:after="240"/>
              <w:rPr>
                <w:b/>
                <w:sz w:val="28"/>
                <w:szCs w:val="20"/>
              </w:rPr>
            </w:pPr>
            <w:r w:rsidRPr="00AE1890">
              <w:rPr>
                <w:b/>
                <w:sz w:val="28"/>
                <w:szCs w:val="20"/>
              </w:rPr>
              <w:t>Version:</w:t>
            </w:r>
          </w:p>
        </w:tc>
        <w:tc>
          <w:tcPr>
            <w:tcW w:w="4455" w:type="dxa"/>
          </w:tcPr>
          <w:p w14:paraId="61101909" w14:textId="594CCA72" w:rsidR="00510E98" w:rsidRPr="00AE1890" w:rsidRDefault="00510E98" w:rsidP="00DC6D42">
            <w:pPr>
              <w:spacing w:before="60" w:after="240"/>
              <w:rPr>
                <w:sz w:val="28"/>
                <w:szCs w:val="20"/>
              </w:rPr>
            </w:pPr>
            <w:r w:rsidRPr="00AE1890">
              <w:rPr>
                <w:sz w:val="28"/>
                <w:szCs w:val="28"/>
              </w:rPr>
              <w:fldChar w:fldCharType="begin"/>
            </w:r>
            <w:r w:rsidRPr="00AE1890">
              <w:rPr>
                <w:sz w:val="28"/>
                <w:szCs w:val="28"/>
              </w:rPr>
              <w:instrText xml:space="preserve"> DOCPROPERTY "Version"  \* MERGEFORMAT </w:instrText>
            </w:r>
            <w:r w:rsidRPr="00AE1890">
              <w:rPr>
                <w:sz w:val="28"/>
                <w:szCs w:val="28"/>
              </w:rPr>
              <w:fldChar w:fldCharType="separate"/>
            </w:r>
            <w:r w:rsidR="006F0E70" w:rsidRPr="00AE1890">
              <w:rPr>
                <w:sz w:val="28"/>
                <w:szCs w:val="28"/>
              </w:rPr>
              <w:t>TEMPLATE</w:t>
            </w:r>
            <w:r w:rsidRPr="00AE1890">
              <w:rPr>
                <w:sz w:val="28"/>
                <w:szCs w:val="28"/>
              </w:rPr>
              <w:fldChar w:fldCharType="end"/>
            </w:r>
          </w:p>
        </w:tc>
      </w:tr>
    </w:tbl>
    <w:p w14:paraId="4EDAB2AE" w14:textId="77777777" w:rsidR="00510E98" w:rsidRPr="00AE1890" w:rsidRDefault="00510E98" w:rsidP="00510E98">
      <w:pPr>
        <w:tabs>
          <w:tab w:val="left" w:pos="900"/>
          <w:tab w:val="right" w:leader="dot" w:pos="9072"/>
        </w:tabs>
        <w:spacing w:before="120" w:after="120"/>
        <w:ind w:left="1134"/>
        <w:rPr>
          <w:bCs/>
          <w:noProof/>
          <w:vanish/>
          <w:szCs w:val="20"/>
          <w:u w:color="0057A3"/>
        </w:rPr>
      </w:pPr>
    </w:p>
    <w:p w14:paraId="3705AA88" w14:textId="77777777" w:rsidR="00215396" w:rsidRPr="00AE1890" w:rsidRDefault="009C3534" w:rsidP="00C336B3">
      <w:pPr>
        <w:pStyle w:val="TableofContents"/>
        <w:pageBreakBefore/>
        <w:ind w:left="709"/>
        <w:rPr>
          <w:lang w:val="en-US"/>
        </w:rPr>
      </w:pPr>
      <w:r w:rsidRPr="00AE1890">
        <w:rPr>
          <w:lang w:val="en-US"/>
        </w:rPr>
        <w:lastRenderedPageBreak/>
        <w:t>Table of Content</w:t>
      </w:r>
      <w:r w:rsidR="00215396" w:rsidRPr="00AE1890">
        <w:rPr>
          <w:lang w:val="en-US"/>
        </w:rPr>
        <w:t>s</w:t>
      </w:r>
    </w:p>
    <w:p w14:paraId="45DD4EEB" w14:textId="28F93BC4" w:rsidR="006F0E70" w:rsidRPr="00AE1890" w:rsidRDefault="00215396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0AE1890">
        <w:rPr>
          <w:b/>
          <w:bCs/>
          <w:lang w:val="en-US"/>
        </w:rPr>
        <w:fldChar w:fldCharType="begin"/>
      </w:r>
      <w:r w:rsidRPr="00AE1890">
        <w:rPr>
          <w:b/>
          <w:bCs/>
          <w:lang w:val="en-US"/>
        </w:rPr>
        <w:instrText xml:space="preserve"> TOC \o "1-1" \h \z \t "Überschrift 2;2;Überschrift 3;3" </w:instrText>
      </w:r>
      <w:r w:rsidRPr="00AE1890">
        <w:rPr>
          <w:b/>
          <w:bCs/>
          <w:lang w:val="en-US"/>
        </w:rPr>
        <w:fldChar w:fldCharType="separate"/>
      </w:r>
      <w:hyperlink w:anchor="_Toc186710272" w:history="1">
        <w:r w:rsidR="006F0E70" w:rsidRPr="00AE1890">
          <w:rPr>
            <w:rStyle w:val="Hyperlink"/>
            <w:color w:val="auto"/>
            <w:lang w:val="en-US"/>
          </w:rPr>
          <w:t>1</w:t>
        </w:r>
        <w:r w:rsidR="006F0E70" w:rsidRPr="00AE1890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6F0E70" w:rsidRPr="00AE1890">
          <w:rPr>
            <w:rStyle w:val="Hyperlink"/>
            <w:color w:val="auto"/>
            <w:lang w:val="en-US"/>
          </w:rPr>
          <w:t>Document History</w:t>
        </w:r>
        <w:r w:rsidR="006F0E70" w:rsidRPr="00AE1890">
          <w:rPr>
            <w:webHidden/>
          </w:rPr>
          <w:tab/>
        </w:r>
        <w:r w:rsidR="006F0E70" w:rsidRPr="00AE1890">
          <w:rPr>
            <w:webHidden/>
          </w:rPr>
          <w:fldChar w:fldCharType="begin"/>
        </w:r>
        <w:r w:rsidR="006F0E70" w:rsidRPr="00AE1890">
          <w:rPr>
            <w:webHidden/>
          </w:rPr>
          <w:instrText xml:space="preserve"> PAGEREF _Toc186710272 \h </w:instrText>
        </w:r>
        <w:r w:rsidR="006F0E70" w:rsidRPr="00AE1890">
          <w:rPr>
            <w:webHidden/>
          </w:rPr>
        </w:r>
        <w:r w:rsidR="006F0E70" w:rsidRPr="00AE1890">
          <w:rPr>
            <w:webHidden/>
          </w:rPr>
          <w:fldChar w:fldCharType="separate"/>
        </w:r>
        <w:r w:rsidR="006F0E70" w:rsidRPr="00AE1890">
          <w:rPr>
            <w:webHidden/>
          </w:rPr>
          <w:t>3</w:t>
        </w:r>
        <w:r w:rsidR="006F0E70" w:rsidRPr="00AE1890">
          <w:rPr>
            <w:webHidden/>
          </w:rPr>
          <w:fldChar w:fldCharType="end"/>
        </w:r>
      </w:hyperlink>
    </w:p>
    <w:p w14:paraId="562978F8" w14:textId="092FF633" w:rsidR="006F0E70" w:rsidRPr="00AE1890" w:rsidRDefault="006F0E70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3" w:history="1">
        <w:r w:rsidRPr="00AE1890">
          <w:rPr>
            <w:rStyle w:val="Hyperlink"/>
            <w:color w:val="auto"/>
            <w:lang w:val="en-US"/>
          </w:rPr>
          <w:t>2</w:t>
        </w:r>
        <w:r w:rsidRPr="00AE1890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E1890">
          <w:rPr>
            <w:rStyle w:val="Hyperlink"/>
            <w:color w:val="auto"/>
            <w:lang w:val="en-US"/>
          </w:rPr>
          <w:t>Test Procedure</w:t>
        </w:r>
        <w:r w:rsidRPr="00AE1890">
          <w:rPr>
            <w:webHidden/>
          </w:rPr>
          <w:tab/>
        </w:r>
        <w:r w:rsidRPr="00AE1890">
          <w:rPr>
            <w:webHidden/>
          </w:rPr>
          <w:fldChar w:fldCharType="begin"/>
        </w:r>
        <w:r w:rsidRPr="00AE1890">
          <w:rPr>
            <w:webHidden/>
          </w:rPr>
          <w:instrText xml:space="preserve"> PAGEREF _Toc186710273 \h </w:instrText>
        </w:r>
        <w:r w:rsidRPr="00AE1890">
          <w:rPr>
            <w:webHidden/>
          </w:rPr>
        </w:r>
        <w:r w:rsidRPr="00AE1890">
          <w:rPr>
            <w:webHidden/>
          </w:rPr>
          <w:fldChar w:fldCharType="separate"/>
        </w:r>
        <w:r w:rsidRPr="00AE1890">
          <w:rPr>
            <w:webHidden/>
          </w:rPr>
          <w:t>4</w:t>
        </w:r>
        <w:r w:rsidRPr="00AE1890">
          <w:rPr>
            <w:webHidden/>
          </w:rPr>
          <w:fldChar w:fldCharType="end"/>
        </w:r>
      </w:hyperlink>
    </w:p>
    <w:p w14:paraId="101295A4" w14:textId="597BB55E" w:rsidR="006F0E70" w:rsidRPr="00AE189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4" w:history="1">
        <w:r w:rsidRPr="00AE1890">
          <w:rPr>
            <w:rStyle w:val="Hyperlink"/>
            <w:color w:val="auto"/>
            <w:lang w:val="en-US"/>
          </w:rPr>
          <w:t>2.1</w:t>
        </w:r>
        <w:r w:rsidRPr="00AE1890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E1890">
          <w:rPr>
            <w:rStyle w:val="Hyperlink"/>
            <w:color w:val="auto"/>
            <w:lang w:val="en-US"/>
          </w:rPr>
          <w:t>Purpose</w:t>
        </w:r>
        <w:r w:rsidRPr="00AE1890">
          <w:rPr>
            <w:webHidden/>
          </w:rPr>
          <w:tab/>
        </w:r>
        <w:r w:rsidRPr="00AE1890">
          <w:rPr>
            <w:webHidden/>
          </w:rPr>
          <w:fldChar w:fldCharType="begin"/>
        </w:r>
        <w:r w:rsidRPr="00AE1890">
          <w:rPr>
            <w:webHidden/>
          </w:rPr>
          <w:instrText xml:space="preserve"> PAGEREF _Toc186710274 \h </w:instrText>
        </w:r>
        <w:r w:rsidRPr="00AE1890">
          <w:rPr>
            <w:webHidden/>
          </w:rPr>
        </w:r>
        <w:r w:rsidRPr="00AE1890">
          <w:rPr>
            <w:webHidden/>
          </w:rPr>
          <w:fldChar w:fldCharType="separate"/>
        </w:r>
        <w:r w:rsidRPr="00AE1890">
          <w:rPr>
            <w:webHidden/>
          </w:rPr>
          <w:t>4</w:t>
        </w:r>
        <w:r w:rsidRPr="00AE1890">
          <w:rPr>
            <w:webHidden/>
          </w:rPr>
          <w:fldChar w:fldCharType="end"/>
        </w:r>
      </w:hyperlink>
    </w:p>
    <w:p w14:paraId="34037C5C" w14:textId="32C81F27" w:rsidR="006F0E70" w:rsidRPr="00AE189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5" w:history="1">
        <w:r w:rsidRPr="00AE1890">
          <w:rPr>
            <w:rStyle w:val="Hyperlink"/>
            <w:color w:val="auto"/>
            <w:lang w:val="en-US"/>
          </w:rPr>
          <w:t>2.2</w:t>
        </w:r>
        <w:r w:rsidRPr="00AE1890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E1890">
          <w:rPr>
            <w:rStyle w:val="Hyperlink"/>
            <w:color w:val="auto"/>
            <w:lang w:val="en-US"/>
          </w:rPr>
          <w:t>Reference Documents</w:t>
        </w:r>
        <w:r w:rsidRPr="00AE1890">
          <w:rPr>
            <w:webHidden/>
          </w:rPr>
          <w:tab/>
        </w:r>
        <w:r w:rsidRPr="00AE1890">
          <w:rPr>
            <w:webHidden/>
          </w:rPr>
          <w:fldChar w:fldCharType="begin"/>
        </w:r>
        <w:r w:rsidRPr="00AE1890">
          <w:rPr>
            <w:webHidden/>
          </w:rPr>
          <w:instrText xml:space="preserve"> PAGEREF _Toc186710275 \h </w:instrText>
        </w:r>
        <w:r w:rsidRPr="00AE1890">
          <w:rPr>
            <w:webHidden/>
          </w:rPr>
        </w:r>
        <w:r w:rsidRPr="00AE1890">
          <w:rPr>
            <w:webHidden/>
          </w:rPr>
          <w:fldChar w:fldCharType="separate"/>
        </w:r>
        <w:r w:rsidRPr="00AE1890">
          <w:rPr>
            <w:webHidden/>
          </w:rPr>
          <w:t>4</w:t>
        </w:r>
        <w:r w:rsidRPr="00AE1890">
          <w:rPr>
            <w:webHidden/>
          </w:rPr>
          <w:fldChar w:fldCharType="end"/>
        </w:r>
      </w:hyperlink>
    </w:p>
    <w:p w14:paraId="04C6AFB7" w14:textId="613484F2" w:rsidR="006F0E70" w:rsidRPr="00AE189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6" w:history="1">
        <w:r w:rsidRPr="00AE1890">
          <w:rPr>
            <w:rStyle w:val="Hyperlink"/>
            <w:color w:val="auto"/>
            <w:lang w:val="en-US"/>
          </w:rPr>
          <w:t>2.3</w:t>
        </w:r>
        <w:r w:rsidRPr="00AE1890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E1890">
          <w:rPr>
            <w:rStyle w:val="Hyperlink"/>
            <w:color w:val="auto"/>
            <w:lang w:val="en-US"/>
          </w:rPr>
          <w:t>Prerequisites</w:t>
        </w:r>
        <w:r w:rsidRPr="00AE1890">
          <w:rPr>
            <w:webHidden/>
          </w:rPr>
          <w:tab/>
        </w:r>
        <w:r w:rsidRPr="00AE1890">
          <w:rPr>
            <w:webHidden/>
          </w:rPr>
          <w:fldChar w:fldCharType="begin"/>
        </w:r>
        <w:r w:rsidRPr="00AE1890">
          <w:rPr>
            <w:webHidden/>
          </w:rPr>
          <w:instrText xml:space="preserve"> PAGEREF _Toc186710276 \h </w:instrText>
        </w:r>
        <w:r w:rsidRPr="00AE1890">
          <w:rPr>
            <w:webHidden/>
          </w:rPr>
        </w:r>
        <w:r w:rsidRPr="00AE1890">
          <w:rPr>
            <w:webHidden/>
          </w:rPr>
          <w:fldChar w:fldCharType="separate"/>
        </w:r>
        <w:r w:rsidRPr="00AE1890">
          <w:rPr>
            <w:webHidden/>
          </w:rPr>
          <w:t>4</w:t>
        </w:r>
        <w:r w:rsidRPr="00AE1890">
          <w:rPr>
            <w:webHidden/>
          </w:rPr>
          <w:fldChar w:fldCharType="end"/>
        </w:r>
      </w:hyperlink>
    </w:p>
    <w:p w14:paraId="554FAE3C" w14:textId="2D046EBB" w:rsidR="006F0E70" w:rsidRPr="00AE189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7" w:history="1">
        <w:r w:rsidRPr="00AE1890">
          <w:rPr>
            <w:rStyle w:val="Hyperlink"/>
            <w:color w:val="auto"/>
            <w:lang w:val="en-US"/>
          </w:rPr>
          <w:t>2.4</w:t>
        </w:r>
        <w:r w:rsidRPr="00AE1890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E1890">
          <w:rPr>
            <w:rStyle w:val="Hyperlink"/>
            <w:color w:val="auto"/>
            <w:lang w:val="en-US"/>
          </w:rPr>
          <w:t>Procedure</w:t>
        </w:r>
        <w:r w:rsidRPr="00AE1890">
          <w:rPr>
            <w:webHidden/>
          </w:rPr>
          <w:tab/>
        </w:r>
        <w:r w:rsidRPr="00AE1890">
          <w:rPr>
            <w:webHidden/>
          </w:rPr>
          <w:fldChar w:fldCharType="begin"/>
        </w:r>
        <w:r w:rsidRPr="00AE1890">
          <w:rPr>
            <w:webHidden/>
          </w:rPr>
          <w:instrText xml:space="preserve"> PAGEREF _Toc186710277 \h </w:instrText>
        </w:r>
        <w:r w:rsidRPr="00AE1890">
          <w:rPr>
            <w:webHidden/>
          </w:rPr>
        </w:r>
        <w:r w:rsidRPr="00AE1890">
          <w:rPr>
            <w:webHidden/>
          </w:rPr>
          <w:fldChar w:fldCharType="separate"/>
        </w:r>
        <w:r w:rsidRPr="00AE1890">
          <w:rPr>
            <w:webHidden/>
          </w:rPr>
          <w:t>4</w:t>
        </w:r>
        <w:r w:rsidRPr="00AE1890">
          <w:rPr>
            <w:webHidden/>
          </w:rPr>
          <w:fldChar w:fldCharType="end"/>
        </w:r>
      </w:hyperlink>
    </w:p>
    <w:p w14:paraId="6CDC1AD2" w14:textId="7B242BD6" w:rsidR="006F0E70" w:rsidRPr="00AE189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8" w:history="1">
        <w:r w:rsidRPr="00AE1890">
          <w:rPr>
            <w:rStyle w:val="Hyperlink"/>
            <w:color w:val="auto"/>
            <w:lang w:val="en-US"/>
          </w:rPr>
          <w:t>2.5</w:t>
        </w:r>
        <w:r w:rsidRPr="00AE1890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E1890">
          <w:rPr>
            <w:rStyle w:val="Hyperlink"/>
            <w:color w:val="auto"/>
            <w:lang w:val="en-US"/>
          </w:rPr>
          <w:t>Acceptance Criteria</w:t>
        </w:r>
        <w:r w:rsidRPr="00AE1890">
          <w:rPr>
            <w:webHidden/>
          </w:rPr>
          <w:tab/>
        </w:r>
        <w:r w:rsidRPr="00AE1890">
          <w:rPr>
            <w:webHidden/>
          </w:rPr>
          <w:fldChar w:fldCharType="begin"/>
        </w:r>
        <w:r w:rsidRPr="00AE1890">
          <w:rPr>
            <w:webHidden/>
          </w:rPr>
          <w:instrText xml:space="preserve"> PAGEREF _Toc186710278 \h </w:instrText>
        </w:r>
        <w:r w:rsidRPr="00AE1890">
          <w:rPr>
            <w:webHidden/>
          </w:rPr>
        </w:r>
        <w:r w:rsidRPr="00AE1890">
          <w:rPr>
            <w:webHidden/>
          </w:rPr>
          <w:fldChar w:fldCharType="separate"/>
        </w:r>
        <w:r w:rsidRPr="00AE1890">
          <w:rPr>
            <w:webHidden/>
          </w:rPr>
          <w:t>4</w:t>
        </w:r>
        <w:r w:rsidRPr="00AE1890">
          <w:rPr>
            <w:webHidden/>
          </w:rPr>
          <w:fldChar w:fldCharType="end"/>
        </w:r>
      </w:hyperlink>
    </w:p>
    <w:p w14:paraId="52FDE120" w14:textId="227B3A49" w:rsidR="006F0E70" w:rsidRPr="00AE1890" w:rsidRDefault="006F0E70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79" w:history="1">
        <w:r w:rsidRPr="00AE1890">
          <w:rPr>
            <w:rStyle w:val="Hyperlink"/>
            <w:color w:val="auto"/>
            <w:lang w:val="en-US"/>
          </w:rPr>
          <w:t>3</w:t>
        </w:r>
        <w:r w:rsidRPr="00AE1890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E1890">
          <w:rPr>
            <w:rStyle w:val="Hyperlink"/>
            <w:color w:val="auto"/>
            <w:lang w:val="en-US"/>
          </w:rPr>
          <w:t>Test Protocol (Cartoner)</w:t>
        </w:r>
        <w:r w:rsidRPr="00AE1890">
          <w:rPr>
            <w:webHidden/>
          </w:rPr>
          <w:tab/>
        </w:r>
        <w:r w:rsidRPr="00AE1890">
          <w:rPr>
            <w:webHidden/>
          </w:rPr>
          <w:fldChar w:fldCharType="begin"/>
        </w:r>
        <w:r w:rsidRPr="00AE1890">
          <w:rPr>
            <w:webHidden/>
          </w:rPr>
          <w:instrText xml:space="preserve"> PAGEREF _Toc186710279 \h </w:instrText>
        </w:r>
        <w:r w:rsidRPr="00AE1890">
          <w:rPr>
            <w:webHidden/>
          </w:rPr>
        </w:r>
        <w:r w:rsidRPr="00AE1890">
          <w:rPr>
            <w:webHidden/>
          </w:rPr>
          <w:fldChar w:fldCharType="separate"/>
        </w:r>
        <w:r w:rsidRPr="00AE1890">
          <w:rPr>
            <w:webHidden/>
          </w:rPr>
          <w:t>5</w:t>
        </w:r>
        <w:r w:rsidRPr="00AE1890">
          <w:rPr>
            <w:webHidden/>
          </w:rPr>
          <w:fldChar w:fldCharType="end"/>
        </w:r>
      </w:hyperlink>
    </w:p>
    <w:p w14:paraId="70B265C2" w14:textId="1540ABE0" w:rsidR="006F0E70" w:rsidRPr="00AE1890" w:rsidRDefault="006F0E70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80" w:history="1">
        <w:r w:rsidRPr="00AE1890">
          <w:rPr>
            <w:rStyle w:val="Hyperlink"/>
            <w:color w:val="auto"/>
            <w:lang w:val="en-US"/>
          </w:rPr>
          <w:t>4</w:t>
        </w:r>
        <w:r w:rsidRPr="00AE1890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E1890">
          <w:rPr>
            <w:rStyle w:val="Hyperlink"/>
            <w:color w:val="auto"/>
            <w:lang w:val="en-US"/>
          </w:rPr>
          <w:t>Test Protocol (Tube Filler)</w:t>
        </w:r>
        <w:r w:rsidRPr="00AE1890">
          <w:rPr>
            <w:webHidden/>
          </w:rPr>
          <w:tab/>
        </w:r>
        <w:r w:rsidRPr="00AE1890">
          <w:rPr>
            <w:webHidden/>
          </w:rPr>
          <w:fldChar w:fldCharType="begin"/>
        </w:r>
        <w:r w:rsidRPr="00AE1890">
          <w:rPr>
            <w:webHidden/>
          </w:rPr>
          <w:instrText xml:space="preserve"> PAGEREF _Toc186710280 \h </w:instrText>
        </w:r>
        <w:r w:rsidRPr="00AE1890">
          <w:rPr>
            <w:webHidden/>
          </w:rPr>
        </w:r>
        <w:r w:rsidRPr="00AE1890">
          <w:rPr>
            <w:webHidden/>
          </w:rPr>
          <w:fldChar w:fldCharType="separate"/>
        </w:r>
        <w:r w:rsidRPr="00AE1890">
          <w:rPr>
            <w:webHidden/>
          </w:rPr>
          <w:t>7</w:t>
        </w:r>
        <w:r w:rsidRPr="00AE1890">
          <w:rPr>
            <w:webHidden/>
          </w:rPr>
          <w:fldChar w:fldCharType="end"/>
        </w:r>
      </w:hyperlink>
    </w:p>
    <w:p w14:paraId="06F6BB37" w14:textId="476DF8DA" w:rsidR="006F0E70" w:rsidRPr="00AE1890" w:rsidRDefault="006F0E70">
      <w:pPr>
        <w:pStyle w:val="TOC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81" w:history="1">
        <w:r w:rsidRPr="00AE1890">
          <w:rPr>
            <w:rStyle w:val="Hyperlink"/>
            <w:color w:val="auto"/>
            <w:lang w:val="en-US"/>
          </w:rPr>
          <w:t>5</w:t>
        </w:r>
        <w:r w:rsidRPr="00AE1890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E1890">
          <w:rPr>
            <w:rStyle w:val="Hyperlink"/>
            <w:color w:val="auto"/>
            <w:lang w:val="en-US"/>
          </w:rPr>
          <w:t>Summary</w:t>
        </w:r>
        <w:r w:rsidRPr="00AE1890">
          <w:rPr>
            <w:webHidden/>
          </w:rPr>
          <w:tab/>
        </w:r>
        <w:r w:rsidRPr="00AE1890">
          <w:rPr>
            <w:webHidden/>
          </w:rPr>
          <w:fldChar w:fldCharType="begin"/>
        </w:r>
        <w:r w:rsidRPr="00AE1890">
          <w:rPr>
            <w:webHidden/>
          </w:rPr>
          <w:instrText xml:space="preserve"> PAGEREF _Toc186710281 \h </w:instrText>
        </w:r>
        <w:r w:rsidRPr="00AE1890">
          <w:rPr>
            <w:webHidden/>
          </w:rPr>
        </w:r>
        <w:r w:rsidRPr="00AE1890">
          <w:rPr>
            <w:webHidden/>
          </w:rPr>
          <w:fldChar w:fldCharType="separate"/>
        </w:r>
        <w:r w:rsidRPr="00AE1890">
          <w:rPr>
            <w:webHidden/>
          </w:rPr>
          <w:t>9</w:t>
        </w:r>
        <w:r w:rsidRPr="00AE1890">
          <w:rPr>
            <w:webHidden/>
          </w:rPr>
          <w:fldChar w:fldCharType="end"/>
        </w:r>
      </w:hyperlink>
    </w:p>
    <w:p w14:paraId="4278EAA6" w14:textId="5B307367" w:rsidR="006F0E70" w:rsidRPr="00AE189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82" w:history="1">
        <w:r w:rsidRPr="00AE1890">
          <w:rPr>
            <w:rStyle w:val="Hyperlink"/>
            <w:color w:val="auto"/>
            <w:lang w:val="en-US"/>
          </w:rPr>
          <w:t>5.1</w:t>
        </w:r>
        <w:r w:rsidRPr="00AE1890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E1890">
          <w:rPr>
            <w:rStyle w:val="Hyperlink"/>
            <w:color w:val="auto"/>
            <w:lang w:val="en-US"/>
          </w:rPr>
          <w:t>Comments</w:t>
        </w:r>
        <w:r w:rsidRPr="00AE1890">
          <w:rPr>
            <w:webHidden/>
          </w:rPr>
          <w:tab/>
        </w:r>
        <w:r w:rsidRPr="00AE1890">
          <w:rPr>
            <w:webHidden/>
          </w:rPr>
          <w:fldChar w:fldCharType="begin"/>
        </w:r>
        <w:r w:rsidRPr="00AE1890">
          <w:rPr>
            <w:webHidden/>
          </w:rPr>
          <w:instrText xml:space="preserve"> PAGEREF _Toc186710282 \h </w:instrText>
        </w:r>
        <w:r w:rsidRPr="00AE1890">
          <w:rPr>
            <w:webHidden/>
          </w:rPr>
        </w:r>
        <w:r w:rsidRPr="00AE1890">
          <w:rPr>
            <w:webHidden/>
          </w:rPr>
          <w:fldChar w:fldCharType="separate"/>
        </w:r>
        <w:r w:rsidRPr="00AE1890">
          <w:rPr>
            <w:webHidden/>
          </w:rPr>
          <w:t>9</w:t>
        </w:r>
        <w:r w:rsidRPr="00AE1890">
          <w:rPr>
            <w:webHidden/>
          </w:rPr>
          <w:fldChar w:fldCharType="end"/>
        </w:r>
      </w:hyperlink>
    </w:p>
    <w:p w14:paraId="33CEA897" w14:textId="24D028EB" w:rsidR="006F0E70" w:rsidRPr="00AE1890" w:rsidRDefault="006F0E70">
      <w:pPr>
        <w:pStyle w:val="TOC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6710283" w:history="1">
        <w:r w:rsidRPr="00AE1890">
          <w:rPr>
            <w:rStyle w:val="Hyperlink"/>
            <w:color w:val="auto"/>
            <w:lang w:val="en-US"/>
          </w:rPr>
          <w:t>5.2</w:t>
        </w:r>
        <w:r w:rsidRPr="00AE1890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AE1890">
          <w:rPr>
            <w:rStyle w:val="Hyperlink"/>
            <w:color w:val="auto"/>
            <w:lang w:val="en-US"/>
          </w:rPr>
          <w:t>Approval of test protocol</w:t>
        </w:r>
        <w:r w:rsidRPr="00AE1890">
          <w:rPr>
            <w:webHidden/>
          </w:rPr>
          <w:tab/>
        </w:r>
        <w:r w:rsidRPr="00AE1890">
          <w:rPr>
            <w:webHidden/>
          </w:rPr>
          <w:fldChar w:fldCharType="begin"/>
        </w:r>
        <w:r w:rsidRPr="00AE1890">
          <w:rPr>
            <w:webHidden/>
          </w:rPr>
          <w:instrText xml:space="preserve"> PAGEREF _Toc186710283 \h </w:instrText>
        </w:r>
        <w:r w:rsidRPr="00AE1890">
          <w:rPr>
            <w:webHidden/>
          </w:rPr>
        </w:r>
        <w:r w:rsidRPr="00AE1890">
          <w:rPr>
            <w:webHidden/>
          </w:rPr>
          <w:fldChar w:fldCharType="separate"/>
        </w:r>
        <w:r w:rsidRPr="00AE1890">
          <w:rPr>
            <w:webHidden/>
          </w:rPr>
          <w:t>9</w:t>
        </w:r>
        <w:r w:rsidRPr="00AE1890">
          <w:rPr>
            <w:webHidden/>
          </w:rPr>
          <w:fldChar w:fldCharType="end"/>
        </w:r>
      </w:hyperlink>
    </w:p>
    <w:p w14:paraId="28FEFD2F" w14:textId="1A266ADF" w:rsidR="00215396" w:rsidRPr="00AE1890" w:rsidRDefault="00215396">
      <w:pPr>
        <w:pStyle w:val="TOC1"/>
        <w:tabs>
          <w:tab w:val="left" w:pos="900"/>
        </w:tabs>
        <w:rPr>
          <w:b/>
          <w:bCs/>
          <w:lang w:val="en-US"/>
        </w:rPr>
      </w:pPr>
      <w:r w:rsidRPr="00AE1890">
        <w:rPr>
          <w:b/>
          <w:bCs/>
          <w:lang w:val="en-US"/>
        </w:rPr>
        <w:fldChar w:fldCharType="end"/>
      </w:r>
    </w:p>
    <w:p w14:paraId="5943B9E8" w14:textId="77777777" w:rsidR="00215396" w:rsidRPr="00AE1890" w:rsidRDefault="00224D0A">
      <w:pPr>
        <w:pStyle w:val="Heading1"/>
        <w:rPr>
          <w:lang w:val="en-US"/>
        </w:rPr>
      </w:pPr>
      <w:bookmarkStart w:id="0" w:name="_Toc59607647"/>
      <w:bookmarkStart w:id="1" w:name="_Toc75331411"/>
      <w:bookmarkStart w:id="2" w:name="_Toc75409738"/>
      <w:bookmarkStart w:id="3" w:name="_Toc98663845"/>
      <w:bookmarkStart w:id="4" w:name="_Toc186710272"/>
      <w:r w:rsidRPr="00AE1890">
        <w:rPr>
          <w:lang w:val="en-US"/>
        </w:rPr>
        <w:lastRenderedPageBreak/>
        <w:t>Document History</w:t>
      </w:r>
      <w:bookmarkEnd w:id="0"/>
      <w:bookmarkEnd w:id="1"/>
      <w:bookmarkEnd w:id="2"/>
      <w:bookmarkEnd w:id="3"/>
      <w:bookmarkEnd w:id="4"/>
      <w:r w:rsidRPr="00AE1890">
        <w:rPr>
          <w:lang w:val="en-US"/>
        </w:rPr>
        <w:t xml:space="preserve"> </w:t>
      </w:r>
    </w:p>
    <w:tbl>
      <w:tblPr>
        <w:tblW w:w="91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5"/>
        <w:gridCol w:w="4111"/>
        <w:gridCol w:w="2693"/>
      </w:tblGrid>
      <w:tr w:rsidR="006F0E70" w:rsidRPr="00AE1890" w14:paraId="54ACA8EB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9A098" w14:textId="77777777" w:rsidR="006F0E70" w:rsidRPr="00AE1890" w:rsidRDefault="006F0E70" w:rsidP="00593B4F">
            <w:pPr>
              <w:pStyle w:val="Tabellenkopf"/>
              <w:rPr>
                <w:lang w:val="en-US"/>
              </w:rPr>
            </w:pPr>
            <w:r w:rsidRPr="00AE1890">
              <w:rPr>
                <w:lang w:val="en-US"/>
              </w:rPr>
              <w:t>Version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DF09" w14:textId="77777777" w:rsidR="006F0E70" w:rsidRPr="00AE1890" w:rsidRDefault="006F0E70" w:rsidP="00593B4F">
            <w:pPr>
              <w:pStyle w:val="Tabellenkopf"/>
              <w:rPr>
                <w:lang w:val="en-US"/>
              </w:rPr>
            </w:pPr>
            <w:r w:rsidRPr="00AE1890">
              <w:rPr>
                <w:lang w:val="en-US"/>
              </w:rPr>
              <w:t>Change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2FA64" w14:textId="77777777" w:rsidR="006F0E70" w:rsidRPr="00AE1890" w:rsidRDefault="006F0E70" w:rsidP="00593B4F">
            <w:pPr>
              <w:pStyle w:val="Tabellenkopf"/>
              <w:rPr>
                <w:lang w:val="en-US"/>
              </w:rPr>
            </w:pPr>
            <w:r w:rsidRPr="00AE1890">
              <w:rPr>
                <w:lang w:val="en-US"/>
              </w:rPr>
              <w:t>Date</w:t>
            </w:r>
          </w:p>
        </w:tc>
      </w:tr>
      <w:tr w:rsidR="006F0E70" w:rsidRPr="00AE1890" w14:paraId="213FF26B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9157F" w14:textId="14332BA1" w:rsidR="006F0E70" w:rsidRPr="00AE1890" w:rsidRDefault="006F0E70" w:rsidP="00593B4F">
            <w:pPr>
              <w:pStyle w:val="Tabellentext"/>
              <w:jc w:val="center"/>
              <w:rPr>
                <w:lang w:val="en-US"/>
              </w:rPr>
            </w:pPr>
            <w:r w:rsidRPr="00AE1890">
              <w:rPr>
                <w:lang w:val="en-US"/>
              </w:rPr>
              <w:fldChar w:fldCharType="begin"/>
            </w:r>
            <w:r w:rsidRPr="00AE1890">
              <w:rPr>
                <w:lang w:val="en-US"/>
              </w:rPr>
              <w:instrText xml:space="preserve"> DOCPROPERTY  Version  \* MERGEFORMAT </w:instrText>
            </w:r>
            <w:r w:rsidRPr="00AE1890">
              <w:rPr>
                <w:lang w:val="en-US"/>
              </w:rPr>
              <w:fldChar w:fldCharType="separate"/>
            </w:r>
            <w:r w:rsidRPr="00AE1890">
              <w:rPr>
                <w:lang w:val="en-US"/>
              </w:rPr>
              <w:t>TEMPLATE</w:t>
            </w:r>
            <w:r w:rsidRPr="00AE1890">
              <w:rPr>
                <w:lang w:val="en-US"/>
              </w:rPr>
              <w:fldChar w:fldCharType="end"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AB4A7" w14:textId="77777777" w:rsidR="006F0E70" w:rsidRPr="00AE1890" w:rsidRDefault="006F0E70" w:rsidP="00593B4F">
            <w:pPr>
              <w:pStyle w:val="Tabellentext"/>
              <w:jc w:val="center"/>
              <w:rPr>
                <w:lang w:val="en-US"/>
              </w:rPr>
            </w:pPr>
            <w:r w:rsidRPr="00AE1890">
              <w:rPr>
                <w:lang w:val="en-US"/>
              </w:rPr>
              <w:t>Initial Version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14CE6" w14:textId="77777777" w:rsidR="006F0E70" w:rsidRPr="00AE1890" w:rsidRDefault="006F0E70" w:rsidP="00593B4F">
            <w:pPr>
              <w:pStyle w:val="Tabellentext"/>
              <w:jc w:val="center"/>
              <w:rPr>
                <w:lang w:val="en-US"/>
              </w:rPr>
            </w:pPr>
            <w:r w:rsidRPr="00AE1890">
              <w:t>DD-MMM-YYYY</w:t>
            </w:r>
          </w:p>
        </w:tc>
      </w:tr>
    </w:tbl>
    <w:p w14:paraId="019CB2A9" w14:textId="77777777" w:rsidR="00224D0A" w:rsidRPr="00AE1890" w:rsidRDefault="00224D0A" w:rsidP="00224D0A">
      <w:pPr>
        <w:pStyle w:val="Text1"/>
        <w:rPr>
          <w:lang w:val="en-US"/>
        </w:rPr>
      </w:pPr>
    </w:p>
    <w:p w14:paraId="737EACD2" w14:textId="77777777" w:rsidR="004D5AB4" w:rsidRPr="00AE1890" w:rsidRDefault="004D5AB4" w:rsidP="004D5AB4">
      <w:pPr>
        <w:pStyle w:val="TOC1"/>
        <w:tabs>
          <w:tab w:val="left" w:pos="900"/>
        </w:tabs>
        <w:rPr>
          <w:bCs/>
          <w:vanish/>
          <w:lang w:val="en-US"/>
        </w:rPr>
      </w:pPr>
    </w:p>
    <w:p w14:paraId="5DB8F3AB" w14:textId="77777777" w:rsidR="002D0808" w:rsidRPr="00AE1890" w:rsidRDefault="002D0808" w:rsidP="002D0808">
      <w:pPr>
        <w:pStyle w:val="TOC1"/>
        <w:tabs>
          <w:tab w:val="left" w:pos="900"/>
        </w:tabs>
        <w:rPr>
          <w:bCs/>
          <w:lang w:val="en-US"/>
        </w:rPr>
      </w:pPr>
    </w:p>
    <w:p w14:paraId="1B68C469" w14:textId="77777777" w:rsidR="00215396" w:rsidRPr="00AE1890" w:rsidRDefault="00224D0A">
      <w:pPr>
        <w:pStyle w:val="Heading1"/>
        <w:rPr>
          <w:lang w:val="en-US"/>
        </w:rPr>
      </w:pPr>
      <w:bookmarkStart w:id="5" w:name="_Toc98663846"/>
      <w:bookmarkStart w:id="6" w:name="_Toc75314914"/>
      <w:bookmarkStart w:id="7" w:name="_Toc186710273"/>
      <w:r w:rsidRPr="00AE1890">
        <w:rPr>
          <w:lang w:val="en-US"/>
        </w:rPr>
        <w:lastRenderedPageBreak/>
        <w:t xml:space="preserve">Test </w:t>
      </w:r>
      <w:bookmarkEnd w:id="5"/>
      <w:r w:rsidRPr="00AE1890">
        <w:rPr>
          <w:lang w:val="en-US"/>
        </w:rPr>
        <w:t>Procedure</w:t>
      </w:r>
      <w:bookmarkEnd w:id="6"/>
      <w:bookmarkEnd w:id="7"/>
    </w:p>
    <w:p w14:paraId="1D43A918" w14:textId="77777777" w:rsidR="00215396" w:rsidRPr="00AE1890" w:rsidRDefault="00224D0A">
      <w:pPr>
        <w:pStyle w:val="Heading2"/>
        <w:rPr>
          <w:lang w:val="en-US"/>
        </w:rPr>
      </w:pPr>
      <w:bookmarkStart w:id="8" w:name="_Toc186710274"/>
      <w:r w:rsidRPr="00AE1890">
        <w:rPr>
          <w:lang w:val="en-US"/>
        </w:rPr>
        <w:t>Purpose</w:t>
      </w:r>
      <w:bookmarkEnd w:id="8"/>
    </w:p>
    <w:p w14:paraId="47BAB2FE" w14:textId="77777777" w:rsidR="00AB5663" w:rsidRPr="00AE1890" w:rsidRDefault="000002E0" w:rsidP="00AB5663">
      <w:pPr>
        <w:pStyle w:val="Text2"/>
        <w:rPr>
          <w:lang w:val="en-US"/>
        </w:rPr>
      </w:pPr>
      <w:bookmarkStart w:id="9" w:name="_Toc75314917"/>
      <w:r w:rsidRPr="00AE1890">
        <w:rPr>
          <w:rFonts w:cs="Arial"/>
          <w:lang w:val="en-US"/>
        </w:rPr>
        <w:t xml:space="preserve">The purpose is to identify the machine and to verify that the machine and all </w:t>
      </w:r>
      <w:r w:rsidR="009C5774" w:rsidRPr="00AE1890">
        <w:rPr>
          <w:rFonts w:cs="Arial"/>
          <w:lang w:val="en-US"/>
        </w:rPr>
        <w:t>GMP relevant functions are</w:t>
      </w:r>
      <w:r w:rsidRPr="00AE1890">
        <w:rPr>
          <w:rFonts w:cs="Arial"/>
          <w:lang w:val="en-US"/>
        </w:rPr>
        <w:t xml:space="preserve"> installed as described</w:t>
      </w:r>
      <w:r w:rsidR="00D06745" w:rsidRPr="00AE1890">
        <w:rPr>
          <w:lang w:val="en-US"/>
        </w:rPr>
        <w:t>.</w:t>
      </w:r>
    </w:p>
    <w:p w14:paraId="607199BB" w14:textId="77777777" w:rsidR="00215396" w:rsidRPr="00AE1890" w:rsidRDefault="00224D0A">
      <w:pPr>
        <w:pStyle w:val="Heading2"/>
        <w:rPr>
          <w:lang w:val="en-US"/>
        </w:rPr>
      </w:pPr>
      <w:bookmarkStart w:id="10" w:name="_Toc186710275"/>
      <w:r w:rsidRPr="00AE1890">
        <w:rPr>
          <w:lang w:val="en-US"/>
        </w:rPr>
        <w:t>Reference Documents</w:t>
      </w:r>
      <w:bookmarkEnd w:id="10"/>
    </w:p>
    <w:p w14:paraId="01238483" w14:textId="77777777" w:rsidR="00224D0A" w:rsidRPr="00AE1890" w:rsidRDefault="009C5774" w:rsidP="00224D0A">
      <w:pPr>
        <w:pStyle w:val="Text2"/>
        <w:rPr>
          <w:lang w:val="en-US"/>
        </w:rPr>
      </w:pPr>
      <w:r w:rsidRPr="00AE1890">
        <w:rPr>
          <w:lang w:val="en-US"/>
        </w:rPr>
        <w:t>Wiring Diagram</w:t>
      </w:r>
    </w:p>
    <w:p w14:paraId="4A9F4671" w14:textId="77777777" w:rsidR="00215396" w:rsidRPr="00AE1890" w:rsidRDefault="00224D0A">
      <w:pPr>
        <w:pStyle w:val="Heading2"/>
        <w:rPr>
          <w:lang w:val="en-US"/>
        </w:rPr>
      </w:pPr>
      <w:bookmarkStart w:id="11" w:name="_Toc98663850"/>
      <w:bookmarkStart w:id="12" w:name="_Toc186710276"/>
      <w:bookmarkEnd w:id="9"/>
      <w:r w:rsidRPr="00AE1890">
        <w:rPr>
          <w:lang w:val="en-US"/>
        </w:rPr>
        <w:t>Prerequisites</w:t>
      </w:r>
      <w:bookmarkEnd w:id="11"/>
      <w:bookmarkEnd w:id="12"/>
    </w:p>
    <w:p w14:paraId="5B5E4760" w14:textId="77777777" w:rsidR="00215396" w:rsidRPr="00AE1890" w:rsidRDefault="00224D0A">
      <w:pPr>
        <w:pStyle w:val="Text2"/>
        <w:rPr>
          <w:lang w:val="en-US"/>
        </w:rPr>
      </w:pPr>
      <w:r w:rsidRPr="00AE1890">
        <w:rPr>
          <w:lang w:val="en-US"/>
        </w:rPr>
        <w:t>The machine has been c</w:t>
      </w:r>
      <w:r w:rsidR="009C5774" w:rsidRPr="00AE1890">
        <w:rPr>
          <w:lang w:val="en-US"/>
        </w:rPr>
        <w:t>ompletely installed</w:t>
      </w:r>
      <w:r w:rsidR="00215396" w:rsidRPr="00AE1890">
        <w:rPr>
          <w:lang w:val="en-US"/>
        </w:rPr>
        <w:t>.</w:t>
      </w:r>
    </w:p>
    <w:p w14:paraId="4AE50983" w14:textId="77777777" w:rsidR="00215396" w:rsidRPr="00AE1890" w:rsidRDefault="00C82A00">
      <w:pPr>
        <w:pStyle w:val="Heading2"/>
        <w:rPr>
          <w:lang w:val="en-US"/>
        </w:rPr>
      </w:pPr>
      <w:bookmarkStart w:id="13" w:name="_Toc75314918"/>
      <w:bookmarkStart w:id="14" w:name="_Toc81304731"/>
      <w:bookmarkStart w:id="15" w:name="_Toc98663851"/>
      <w:bookmarkStart w:id="16" w:name="_Toc186710277"/>
      <w:r w:rsidRPr="00AE1890">
        <w:rPr>
          <w:lang w:val="en-US"/>
        </w:rPr>
        <w:t>Procedure</w:t>
      </w:r>
      <w:bookmarkEnd w:id="13"/>
      <w:bookmarkEnd w:id="14"/>
      <w:bookmarkEnd w:id="15"/>
      <w:bookmarkEnd w:id="16"/>
      <w:r w:rsidRPr="00AE1890">
        <w:rPr>
          <w:lang w:val="en-US"/>
        </w:rPr>
        <w:t xml:space="preserve"> </w:t>
      </w:r>
    </w:p>
    <w:p w14:paraId="4FAAC60C" w14:textId="77777777" w:rsidR="00215396" w:rsidRPr="00AE1890" w:rsidRDefault="00C82A00">
      <w:pPr>
        <w:pStyle w:val="Text2"/>
        <w:rPr>
          <w:lang w:val="en-US"/>
        </w:rPr>
      </w:pPr>
      <w:r w:rsidRPr="00AE1890">
        <w:rPr>
          <w:lang w:val="en-US"/>
        </w:rPr>
        <w:t xml:space="preserve">Examination procedures </w:t>
      </w:r>
      <w:r w:rsidR="000E423B" w:rsidRPr="00AE1890">
        <w:rPr>
          <w:lang w:val="en-US"/>
        </w:rPr>
        <w:t>described</w:t>
      </w:r>
      <w:r w:rsidRPr="00AE1890">
        <w:rPr>
          <w:lang w:val="en-US"/>
        </w:rPr>
        <w:t xml:space="preserve"> in the test point list</w:t>
      </w:r>
      <w:r w:rsidR="00215396" w:rsidRPr="00AE1890">
        <w:rPr>
          <w:lang w:val="en-US"/>
        </w:rPr>
        <w:t>.</w:t>
      </w:r>
    </w:p>
    <w:p w14:paraId="657CA3EE" w14:textId="77777777" w:rsidR="00215396" w:rsidRPr="00AE1890" w:rsidRDefault="00C82A00">
      <w:pPr>
        <w:pStyle w:val="Heading2"/>
        <w:rPr>
          <w:lang w:val="en-US"/>
        </w:rPr>
      </w:pPr>
      <w:bookmarkStart w:id="17" w:name="_Toc186710278"/>
      <w:r w:rsidRPr="00AE1890">
        <w:rPr>
          <w:lang w:val="en-US"/>
        </w:rPr>
        <w:t>Acceptance Criteria</w:t>
      </w:r>
      <w:bookmarkEnd w:id="17"/>
    </w:p>
    <w:p w14:paraId="79A9DF0A" w14:textId="77777777" w:rsidR="00215396" w:rsidRPr="00AE1890" w:rsidRDefault="00C82A00">
      <w:pPr>
        <w:pStyle w:val="Text2"/>
        <w:rPr>
          <w:lang w:val="en-US"/>
        </w:rPr>
      </w:pPr>
      <w:r w:rsidRPr="00AE1890">
        <w:rPr>
          <w:lang w:val="en-US"/>
        </w:rPr>
        <w:t xml:space="preserve">See test result sheets column </w:t>
      </w:r>
      <w:r w:rsidR="00915D67" w:rsidRPr="00AE1890">
        <w:rPr>
          <w:lang w:val="en-US"/>
        </w:rPr>
        <w:t>“</w:t>
      </w:r>
      <w:r w:rsidRPr="00AE1890">
        <w:rPr>
          <w:lang w:val="en-US"/>
        </w:rPr>
        <w:t>Expected</w:t>
      </w:r>
      <w:r w:rsidR="00215396" w:rsidRPr="00AE1890">
        <w:rPr>
          <w:lang w:val="en-US"/>
        </w:rPr>
        <w:t>“.</w:t>
      </w:r>
    </w:p>
    <w:p w14:paraId="04DE6CF6" w14:textId="77777777" w:rsidR="00215396" w:rsidRPr="00AE1890" w:rsidRDefault="00215396">
      <w:pPr>
        <w:pStyle w:val="Text2"/>
        <w:rPr>
          <w:lang w:val="en-US"/>
        </w:rPr>
      </w:pPr>
    </w:p>
    <w:p w14:paraId="6406C340" w14:textId="77777777" w:rsidR="00787E1F" w:rsidRPr="00AE1890" w:rsidRDefault="00787E1F">
      <w:pPr>
        <w:pStyle w:val="Heading1"/>
        <w:rPr>
          <w:lang w:val="en-US"/>
        </w:rPr>
        <w:sectPr w:rsidR="00787E1F" w:rsidRPr="00AE189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727D5CB1" w14:textId="3D1B15FD" w:rsidR="00215396" w:rsidRPr="00AE1890" w:rsidRDefault="00511682">
      <w:pPr>
        <w:pStyle w:val="Heading1"/>
        <w:rPr>
          <w:lang w:val="en-US"/>
        </w:rPr>
      </w:pPr>
      <w:bookmarkStart w:id="18" w:name="_Toc75314920"/>
      <w:bookmarkStart w:id="19" w:name="_Toc98663854"/>
      <w:bookmarkStart w:id="20" w:name="_Toc186710279"/>
      <w:proofErr w:type="gramStart"/>
      <w:r w:rsidRPr="00AE1890">
        <w:rPr>
          <w:lang w:val="en-US"/>
        </w:rPr>
        <w:lastRenderedPageBreak/>
        <w:t xml:space="preserve">Test </w:t>
      </w:r>
      <w:bookmarkEnd w:id="18"/>
      <w:bookmarkEnd w:id="19"/>
      <w:r w:rsidR="0088079A" w:rsidRPr="00AE1890">
        <w:rPr>
          <w:lang w:val="en-US"/>
        </w:rPr>
        <w:t>Protocol</w:t>
      </w:r>
      <w:proofErr w:type="gramEnd"/>
      <w:r w:rsidR="00C95C87" w:rsidRPr="00AE1890">
        <w:rPr>
          <w:lang w:val="en-US"/>
        </w:rPr>
        <w:t xml:space="preserve"> (Cartoner)</w:t>
      </w:r>
      <w:bookmarkEnd w:id="20"/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1"/>
        <w:gridCol w:w="2703"/>
        <w:gridCol w:w="1276"/>
        <w:gridCol w:w="1559"/>
        <w:gridCol w:w="1560"/>
        <w:gridCol w:w="1275"/>
      </w:tblGrid>
      <w:tr w:rsidR="00730200" w:rsidRPr="00AE1890" w14:paraId="2A82E435" w14:textId="77777777" w:rsidTr="00595138">
        <w:trPr>
          <w:tblHeader/>
        </w:trPr>
        <w:tc>
          <w:tcPr>
            <w:tcW w:w="841" w:type="dxa"/>
            <w:vAlign w:val="center"/>
          </w:tcPr>
          <w:p w14:paraId="4E59E876" w14:textId="77777777" w:rsidR="00730200" w:rsidRPr="00AE1890" w:rsidRDefault="00730200" w:rsidP="00922AE5">
            <w:pPr>
              <w:pStyle w:val="Tabellenkopf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AE1890">
              <w:rPr>
                <w:rFonts w:cs="Arial"/>
                <w:sz w:val="22"/>
                <w:szCs w:val="22"/>
                <w:lang w:val="en-US"/>
              </w:rPr>
              <w:t>Test Point</w:t>
            </w:r>
          </w:p>
        </w:tc>
        <w:tc>
          <w:tcPr>
            <w:tcW w:w="3979" w:type="dxa"/>
            <w:gridSpan w:val="2"/>
            <w:vAlign w:val="center"/>
          </w:tcPr>
          <w:p w14:paraId="6A37E1F0" w14:textId="77777777" w:rsidR="00730200" w:rsidRPr="00AE1890" w:rsidRDefault="00730200" w:rsidP="008475AC">
            <w:pPr>
              <w:pStyle w:val="Tabellenkopf"/>
              <w:rPr>
                <w:rFonts w:cs="Arial"/>
                <w:sz w:val="22"/>
                <w:szCs w:val="22"/>
                <w:lang w:val="en-US"/>
              </w:rPr>
            </w:pPr>
            <w:r w:rsidRPr="00AE1890">
              <w:rPr>
                <w:rFonts w:cs="Arial"/>
                <w:sz w:val="22"/>
                <w:szCs w:val="22"/>
                <w:lang w:val="en-US"/>
              </w:rPr>
              <w:t>Expected</w:t>
            </w:r>
          </w:p>
        </w:tc>
        <w:tc>
          <w:tcPr>
            <w:tcW w:w="1559" w:type="dxa"/>
            <w:vAlign w:val="center"/>
          </w:tcPr>
          <w:p w14:paraId="7CE3A3AD" w14:textId="77777777" w:rsidR="00730200" w:rsidRPr="00AE1890" w:rsidRDefault="00692258" w:rsidP="002B67A6">
            <w:pPr>
              <w:rPr>
                <w:rFonts w:cs="Arial"/>
                <w:b/>
                <w:bCs/>
                <w:szCs w:val="20"/>
              </w:rPr>
            </w:pPr>
            <w:r w:rsidRPr="00AE1890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560" w:type="dxa"/>
            <w:vAlign w:val="center"/>
          </w:tcPr>
          <w:p w14:paraId="440B2ED7" w14:textId="77777777" w:rsidR="00730200" w:rsidRPr="00AE1890" w:rsidRDefault="00730200" w:rsidP="002B67A6">
            <w:pPr>
              <w:rPr>
                <w:rFonts w:cs="Arial"/>
                <w:b/>
                <w:bCs/>
                <w:szCs w:val="20"/>
              </w:rPr>
            </w:pPr>
            <w:r w:rsidRPr="00AE1890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275" w:type="dxa"/>
            <w:vAlign w:val="center"/>
          </w:tcPr>
          <w:p w14:paraId="7C10C5D8" w14:textId="77777777" w:rsidR="00730200" w:rsidRPr="00AE1890" w:rsidRDefault="00730200" w:rsidP="002B67A6">
            <w:pPr>
              <w:rPr>
                <w:rFonts w:cs="Arial"/>
                <w:b/>
                <w:bCs/>
                <w:szCs w:val="20"/>
              </w:rPr>
            </w:pPr>
            <w:r w:rsidRPr="00AE1890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730200" w:rsidRPr="00AE1890" w14:paraId="26D92D64" w14:textId="77777777" w:rsidTr="00595138">
        <w:trPr>
          <w:trHeight w:val="567"/>
        </w:trPr>
        <w:tc>
          <w:tcPr>
            <w:tcW w:w="9214" w:type="dxa"/>
            <w:gridSpan w:val="6"/>
            <w:vAlign w:val="center"/>
          </w:tcPr>
          <w:p w14:paraId="7A799F17" w14:textId="77777777" w:rsidR="00730200" w:rsidRPr="00AE1890" w:rsidRDefault="00730200" w:rsidP="008475AC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t>Machine plate / labeling</w:t>
            </w:r>
          </w:p>
        </w:tc>
      </w:tr>
      <w:tr w:rsidR="00730200" w:rsidRPr="00AE1890" w14:paraId="57AE327C" w14:textId="77777777" w:rsidTr="00595138">
        <w:tc>
          <w:tcPr>
            <w:tcW w:w="841" w:type="dxa"/>
            <w:vAlign w:val="center"/>
          </w:tcPr>
          <w:p w14:paraId="74AF2EDD" w14:textId="77777777" w:rsidR="00730200" w:rsidRPr="00AE1890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FA5D6CF" w14:textId="27808306" w:rsidR="00730200" w:rsidRPr="00AE1890" w:rsidRDefault="00730200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  <w:lang w:val="es-ES"/>
              </w:rPr>
            </w:pPr>
            <w:proofErr w:type="gramStart"/>
            <w:r w:rsidRPr="00AE1890">
              <w:rPr>
                <w:rFonts w:cs="Arial"/>
                <w:sz w:val="22"/>
                <w:szCs w:val="22"/>
                <w:lang w:val="es-ES"/>
              </w:rPr>
              <w:t>Model :</w:t>
            </w:r>
            <w:proofErr w:type="gramEnd"/>
            <w:r w:rsidRPr="00AE1890">
              <w:rPr>
                <w:rFonts w:cs="Arial"/>
                <w:sz w:val="22"/>
                <w:szCs w:val="22"/>
                <w:lang w:val="es-ES"/>
              </w:rPr>
              <w:t xml:space="preserve"> </w:t>
            </w:r>
            <w:r w:rsidRPr="00AE1890">
              <w:rPr>
                <w:rFonts w:cs="Arial"/>
                <w:sz w:val="22"/>
                <w:szCs w:val="22"/>
              </w:rPr>
              <w:fldChar w:fldCharType="begin"/>
            </w:r>
            <w:r w:rsidRPr="00AE1890">
              <w:rPr>
                <w:rFonts w:cs="Arial"/>
                <w:sz w:val="22"/>
                <w:szCs w:val="22"/>
                <w:lang w:val="es-ES"/>
              </w:rPr>
              <w:instrText xml:space="preserve"> DOCPROPERTY  Machine  \* MERGEFORMAT </w:instrText>
            </w:r>
            <w:r w:rsidRPr="00AE1890">
              <w:rPr>
                <w:rFonts w:cs="Arial"/>
                <w:sz w:val="22"/>
                <w:szCs w:val="22"/>
              </w:rPr>
              <w:fldChar w:fldCharType="separate"/>
            </w:r>
            <w:r w:rsidR="006F0E70" w:rsidRPr="00AE1890">
              <w:rPr>
                <w:rFonts w:cs="Arial"/>
                <w:sz w:val="22"/>
                <w:szCs w:val="22"/>
                <w:lang w:val="es-ES"/>
              </w:rPr>
              <w:t>SC X, TFS 80-X, FPXX-Y</w:t>
            </w:r>
            <w:r w:rsidRPr="00AE1890">
              <w:rPr>
                <w:rFonts w:cs="Arial"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182EAD3A" w14:textId="77777777" w:rsidR="00730200" w:rsidRPr="00AE1890" w:rsidRDefault="00730200" w:rsidP="008475AC">
            <w:pPr>
              <w:rPr>
                <w:lang w:val="es-ES"/>
              </w:rPr>
            </w:pPr>
          </w:p>
        </w:tc>
        <w:tc>
          <w:tcPr>
            <w:tcW w:w="1560" w:type="dxa"/>
          </w:tcPr>
          <w:p w14:paraId="51B83E72" w14:textId="77777777" w:rsidR="00730200" w:rsidRPr="00AE1890" w:rsidRDefault="00730200" w:rsidP="008475AC">
            <w:pPr>
              <w:rPr>
                <w:lang w:val="es-ES"/>
              </w:rPr>
            </w:pPr>
          </w:p>
        </w:tc>
        <w:tc>
          <w:tcPr>
            <w:tcW w:w="1275" w:type="dxa"/>
          </w:tcPr>
          <w:p w14:paraId="244073FB" w14:textId="77777777" w:rsidR="00730200" w:rsidRPr="00AE1890" w:rsidRDefault="00730200" w:rsidP="008475AC">
            <w:pPr>
              <w:rPr>
                <w:lang w:val="es-ES"/>
              </w:rPr>
            </w:pPr>
          </w:p>
        </w:tc>
      </w:tr>
      <w:tr w:rsidR="00730200" w:rsidRPr="00AE1890" w14:paraId="44DE5F0C" w14:textId="77777777" w:rsidTr="00595138">
        <w:tc>
          <w:tcPr>
            <w:tcW w:w="841" w:type="dxa"/>
            <w:vAlign w:val="center"/>
          </w:tcPr>
          <w:p w14:paraId="50D391C4" w14:textId="77777777" w:rsidR="00730200" w:rsidRPr="00AE1890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5F8BFA6C" w14:textId="15EEA8C2" w:rsidR="00730200" w:rsidRPr="00AE1890" w:rsidRDefault="00730200" w:rsidP="00922AE5">
            <w:pPr>
              <w:autoSpaceDE w:val="0"/>
              <w:autoSpaceDN w:val="0"/>
              <w:adjustRightInd w:val="0"/>
              <w:rPr>
                <w:rFonts w:cs="Arial"/>
                <w:bCs/>
                <w:sz w:val="22"/>
                <w:szCs w:val="22"/>
              </w:rPr>
            </w:pPr>
            <w:r w:rsidRPr="00AE1890">
              <w:rPr>
                <w:rFonts w:cs="Arial"/>
                <w:bCs/>
                <w:sz w:val="22"/>
                <w:szCs w:val="22"/>
              </w:rPr>
              <w:t xml:space="preserve">Serial no.: </w: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begin"/>
            </w:r>
            <w:r w:rsidRPr="00AE1890">
              <w:rPr>
                <w:rFonts w:cs="Arial"/>
                <w:bCs/>
                <w:sz w:val="22"/>
                <w:szCs w:val="22"/>
              </w:rPr>
              <w:instrText xml:space="preserve"> DOCPROPERTY  Baunummer  \* MERGEFORMAT </w:instrTex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6F0E70" w:rsidRPr="00AE1890">
              <w:rPr>
                <w:rFonts w:cs="Arial"/>
                <w:bCs/>
                <w:sz w:val="22"/>
                <w:szCs w:val="22"/>
              </w:rPr>
              <w:t>[Number]</w: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1812E27E" w14:textId="77777777" w:rsidR="00730200" w:rsidRPr="00AE1890" w:rsidRDefault="00730200" w:rsidP="008475AC"/>
        </w:tc>
        <w:tc>
          <w:tcPr>
            <w:tcW w:w="1560" w:type="dxa"/>
          </w:tcPr>
          <w:p w14:paraId="2787CCC6" w14:textId="77777777" w:rsidR="00730200" w:rsidRPr="00AE1890" w:rsidRDefault="00730200" w:rsidP="008475AC"/>
        </w:tc>
        <w:tc>
          <w:tcPr>
            <w:tcW w:w="1275" w:type="dxa"/>
          </w:tcPr>
          <w:p w14:paraId="1FC788F8" w14:textId="77777777" w:rsidR="00730200" w:rsidRPr="00AE1890" w:rsidRDefault="00730200" w:rsidP="008475AC"/>
        </w:tc>
      </w:tr>
      <w:tr w:rsidR="00730200" w:rsidRPr="00AE1890" w14:paraId="7277A804" w14:textId="77777777" w:rsidTr="00595138">
        <w:tc>
          <w:tcPr>
            <w:tcW w:w="841" w:type="dxa"/>
            <w:vAlign w:val="center"/>
          </w:tcPr>
          <w:p w14:paraId="21F117BE" w14:textId="77777777" w:rsidR="00730200" w:rsidRPr="00AE1890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39289955" w14:textId="6F4AD835" w:rsidR="00730200" w:rsidRPr="00AE1890" w:rsidRDefault="00730200" w:rsidP="00922AE5">
            <w:pPr>
              <w:autoSpaceDE w:val="0"/>
              <w:autoSpaceDN w:val="0"/>
              <w:adjustRightInd w:val="0"/>
              <w:rPr>
                <w:rFonts w:cs="Arial"/>
                <w:bCs/>
                <w:sz w:val="22"/>
                <w:szCs w:val="22"/>
              </w:rPr>
            </w:pPr>
            <w:r w:rsidRPr="00AE1890">
              <w:rPr>
                <w:rFonts w:cs="Arial"/>
                <w:bCs/>
                <w:sz w:val="22"/>
                <w:szCs w:val="22"/>
              </w:rPr>
              <w:t xml:space="preserve">Order no.: </w: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begin"/>
            </w:r>
            <w:r w:rsidRPr="00AE1890">
              <w:rPr>
                <w:rFonts w:cs="Arial"/>
                <w:bCs/>
                <w:sz w:val="22"/>
                <w:szCs w:val="22"/>
              </w:rPr>
              <w:instrText xml:space="preserve"> DOCPROPERTY  Order  \* MERGEFORMAT </w:instrTex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6F0E70" w:rsidRPr="00AE1890">
              <w:rPr>
                <w:rFonts w:cs="Arial"/>
                <w:bCs/>
                <w:sz w:val="22"/>
                <w:szCs w:val="22"/>
              </w:rPr>
              <w:t>XXXXX</w: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658F2C64" w14:textId="77777777" w:rsidR="00730200" w:rsidRPr="00AE1890" w:rsidRDefault="00730200" w:rsidP="008475AC"/>
        </w:tc>
        <w:tc>
          <w:tcPr>
            <w:tcW w:w="1560" w:type="dxa"/>
          </w:tcPr>
          <w:p w14:paraId="40A6E25A" w14:textId="77777777" w:rsidR="00730200" w:rsidRPr="00AE1890" w:rsidRDefault="00730200" w:rsidP="008475AC"/>
        </w:tc>
        <w:tc>
          <w:tcPr>
            <w:tcW w:w="1275" w:type="dxa"/>
          </w:tcPr>
          <w:p w14:paraId="5D46715B" w14:textId="77777777" w:rsidR="00730200" w:rsidRPr="00AE1890" w:rsidRDefault="00730200" w:rsidP="008475AC"/>
        </w:tc>
      </w:tr>
      <w:tr w:rsidR="00730200" w:rsidRPr="00AE1890" w14:paraId="335CE64D" w14:textId="77777777" w:rsidTr="00595138">
        <w:tc>
          <w:tcPr>
            <w:tcW w:w="841" w:type="dxa"/>
            <w:vAlign w:val="center"/>
          </w:tcPr>
          <w:p w14:paraId="73759A3C" w14:textId="77777777" w:rsidR="00730200" w:rsidRPr="00AE1890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1AAE883" w14:textId="230D6DC0" w:rsidR="00730200" w:rsidRPr="00AE1890" w:rsidRDefault="00730200" w:rsidP="00922AE5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sz w:val="22"/>
                <w:szCs w:val="22"/>
                <w:lang w:val="fr-FR"/>
              </w:rPr>
            </w:pPr>
            <w:r w:rsidRPr="00AE1890">
              <w:rPr>
                <w:rFonts w:cs="Arial"/>
                <w:sz w:val="22"/>
                <w:szCs w:val="22"/>
                <w:lang w:val="fr-FR"/>
              </w:rPr>
              <w:t>Voltage 3x400 V</w:t>
            </w:r>
          </w:p>
        </w:tc>
        <w:tc>
          <w:tcPr>
            <w:tcW w:w="1559" w:type="dxa"/>
          </w:tcPr>
          <w:p w14:paraId="14A68EAF" w14:textId="77777777" w:rsidR="00730200" w:rsidRPr="00AE1890" w:rsidRDefault="00730200" w:rsidP="008475AC">
            <w:pPr>
              <w:rPr>
                <w:lang w:val="fr-FR"/>
              </w:rPr>
            </w:pPr>
          </w:p>
        </w:tc>
        <w:tc>
          <w:tcPr>
            <w:tcW w:w="1560" w:type="dxa"/>
          </w:tcPr>
          <w:p w14:paraId="54BC7FAE" w14:textId="77777777" w:rsidR="00730200" w:rsidRPr="00AE1890" w:rsidRDefault="00730200" w:rsidP="008475AC">
            <w:pPr>
              <w:rPr>
                <w:lang w:val="fr-FR"/>
              </w:rPr>
            </w:pPr>
          </w:p>
        </w:tc>
        <w:tc>
          <w:tcPr>
            <w:tcW w:w="1275" w:type="dxa"/>
          </w:tcPr>
          <w:p w14:paraId="5E7B1837" w14:textId="77777777" w:rsidR="00730200" w:rsidRPr="00AE1890" w:rsidRDefault="00730200" w:rsidP="008475AC">
            <w:pPr>
              <w:rPr>
                <w:lang w:val="fr-FR"/>
              </w:rPr>
            </w:pPr>
          </w:p>
        </w:tc>
      </w:tr>
      <w:tr w:rsidR="00730200" w:rsidRPr="00AE1890" w14:paraId="25292218" w14:textId="77777777" w:rsidTr="00595138">
        <w:tc>
          <w:tcPr>
            <w:tcW w:w="841" w:type="dxa"/>
            <w:vAlign w:val="center"/>
          </w:tcPr>
          <w:p w14:paraId="0DFBD62B" w14:textId="77777777" w:rsidR="00730200" w:rsidRPr="00AE1890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fr-FR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153D9F5" w14:textId="77777777" w:rsidR="00730200" w:rsidRPr="00AE1890" w:rsidRDefault="00730200" w:rsidP="00922AE5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Frequency 50 Hertz.</w:t>
            </w:r>
          </w:p>
        </w:tc>
        <w:tc>
          <w:tcPr>
            <w:tcW w:w="1559" w:type="dxa"/>
          </w:tcPr>
          <w:p w14:paraId="58DD5788" w14:textId="77777777" w:rsidR="00730200" w:rsidRPr="00AE1890" w:rsidRDefault="00730200" w:rsidP="008475AC"/>
        </w:tc>
        <w:tc>
          <w:tcPr>
            <w:tcW w:w="1560" w:type="dxa"/>
          </w:tcPr>
          <w:p w14:paraId="3E73D9D8" w14:textId="77777777" w:rsidR="00730200" w:rsidRPr="00AE1890" w:rsidRDefault="00730200" w:rsidP="008475AC"/>
        </w:tc>
        <w:tc>
          <w:tcPr>
            <w:tcW w:w="1275" w:type="dxa"/>
          </w:tcPr>
          <w:p w14:paraId="7D78FA59" w14:textId="77777777" w:rsidR="00730200" w:rsidRPr="00AE1890" w:rsidRDefault="00730200" w:rsidP="008475AC"/>
        </w:tc>
      </w:tr>
      <w:tr w:rsidR="00730200" w:rsidRPr="00AE1890" w14:paraId="68620352" w14:textId="77777777" w:rsidTr="00595138">
        <w:tc>
          <w:tcPr>
            <w:tcW w:w="841" w:type="dxa"/>
            <w:vAlign w:val="center"/>
          </w:tcPr>
          <w:p w14:paraId="360DACA4" w14:textId="77777777" w:rsidR="00730200" w:rsidRPr="00AE1890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5A4D2B7" w14:textId="77777777" w:rsidR="00730200" w:rsidRPr="00AE1890" w:rsidRDefault="00730200" w:rsidP="00922AE5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Control voltage 24 VDC</w:t>
            </w:r>
          </w:p>
        </w:tc>
        <w:tc>
          <w:tcPr>
            <w:tcW w:w="1559" w:type="dxa"/>
          </w:tcPr>
          <w:p w14:paraId="5F3486BA" w14:textId="77777777" w:rsidR="00730200" w:rsidRPr="00AE1890" w:rsidRDefault="00730200" w:rsidP="008475AC"/>
        </w:tc>
        <w:tc>
          <w:tcPr>
            <w:tcW w:w="1560" w:type="dxa"/>
          </w:tcPr>
          <w:p w14:paraId="7D217C03" w14:textId="77777777" w:rsidR="00730200" w:rsidRPr="00AE1890" w:rsidRDefault="00730200" w:rsidP="008475AC"/>
        </w:tc>
        <w:tc>
          <w:tcPr>
            <w:tcW w:w="1275" w:type="dxa"/>
          </w:tcPr>
          <w:p w14:paraId="089F7541" w14:textId="77777777" w:rsidR="00730200" w:rsidRPr="00AE1890" w:rsidRDefault="00730200" w:rsidP="008475AC"/>
        </w:tc>
      </w:tr>
      <w:tr w:rsidR="00DD39E9" w:rsidRPr="00AE1890" w14:paraId="3FE2BEC9" w14:textId="77777777" w:rsidTr="00595138">
        <w:trPr>
          <w:trHeight w:val="567"/>
        </w:trPr>
        <w:tc>
          <w:tcPr>
            <w:tcW w:w="9214" w:type="dxa"/>
            <w:gridSpan w:val="6"/>
            <w:vAlign w:val="center"/>
          </w:tcPr>
          <w:p w14:paraId="13265049" w14:textId="77777777" w:rsidR="00DD39E9" w:rsidRPr="00AE1890" w:rsidRDefault="00DD39E9" w:rsidP="00515322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t xml:space="preserve">Product feeding </w:t>
            </w:r>
          </w:p>
        </w:tc>
      </w:tr>
      <w:tr w:rsidR="00DD39E9" w:rsidRPr="00AE1890" w14:paraId="11A93298" w14:textId="77777777" w:rsidTr="00595138">
        <w:tc>
          <w:tcPr>
            <w:tcW w:w="841" w:type="dxa"/>
            <w:vAlign w:val="center"/>
          </w:tcPr>
          <w:p w14:paraId="78BDFCAF" w14:textId="77777777" w:rsidR="00DD39E9" w:rsidRPr="00AE1890" w:rsidRDefault="00DD39E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B93B359" w14:textId="77777777" w:rsidR="00DD39E9" w:rsidRPr="00AE1890" w:rsidRDefault="00515322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Carton feeding system is installed</w:t>
            </w:r>
          </w:p>
        </w:tc>
        <w:tc>
          <w:tcPr>
            <w:tcW w:w="1559" w:type="dxa"/>
          </w:tcPr>
          <w:p w14:paraId="5C5414DA" w14:textId="77777777" w:rsidR="00DD39E9" w:rsidRPr="00AE1890" w:rsidRDefault="00DD39E9" w:rsidP="008475AC"/>
        </w:tc>
        <w:tc>
          <w:tcPr>
            <w:tcW w:w="1560" w:type="dxa"/>
          </w:tcPr>
          <w:p w14:paraId="20B0DFE4" w14:textId="77777777" w:rsidR="00DD39E9" w:rsidRPr="00AE1890" w:rsidRDefault="00DD39E9" w:rsidP="008475AC"/>
        </w:tc>
        <w:tc>
          <w:tcPr>
            <w:tcW w:w="1275" w:type="dxa"/>
          </w:tcPr>
          <w:p w14:paraId="3C89E87F" w14:textId="77777777" w:rsidR="00DD39E9" w:rsidRPr="00AE1890" w:rsidRDefault="00DD39E9" w:rsidP="008475AC"/>
        </w:tc>
      </w:tr>
      <w:tr w:rsidR="00730200" w:rsidRPr="00AE1890" w14:paraId="28A7936D" w14:textId="77777777" w:rsidTr="00595138">
        <w:tc>
          <w:tcPr>
            <w:tcW w:w="841" w:type="dxa"/>
            <w:vAlign w:val="center"/>
          </w:tcPr>
          <w:p w14:paraId="2306BE9F" w14:textId="77777777" w:rsidR="00730200" w:rsidRPr="00AE1890" w:rsidRDefault="0073020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54CBA597" w14:textId="77777777" w:rsidR="00730200" w:rsidRPr="00AE1890" w:rsidRDefault="00515322" w:rsidP="00515322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Leaflet feeding system is installed</w:t>
            </w:r>
          </w:p>
        </w:tc>
        <w:tc>
          <w:tcPr>
            <w:tcW w:w="1559" w:type="dxa"/>
          </w:tcPr>
          <w:p w14:paraId="239C64CE" w14:textId="77777777" w:rsidR="00730200" w:rsidRPr="00AE1890" w:rsidRDefault="00730200" w:rsidP="008475AC"/>
        </w:tc>
        <w:tc>
          <w:tcPr>
            <w:tcW w:w="1560" w:type="dxa"/>
          </w:tcPr>
          <w:p w14:paraId="41D3E93C" w14:textId="77777777" w:rsidR="00730200" w:rsidRPr="00AE1890" w:rsidRDefault="00730200" w:rsidP="008475AC"/>
        </w:tc>
        <w:tc>
          <w:tcPr>
            <w:tcW w:w="1275" w:type="dxa"/>
          </w:tcPr>
          <w:p w14:paraId="79A777B0" w14:textId="77777777" w:rsidR="00730200" w:rsidRPr="00AE1890" w:rsidRDefault="00730200" w:rsidP="008475AC"/>
        </w:tc>
      </w:tr>
      <w:tr w:rsidR="00DE1510" w:rsidRPr="00AE1890" w14:paraId="16991EEE" w14:textId="77777777" w:rsidTr="00595138">
        <w:tc>
          <w:tcPr>
            <w:tcW w:w="841" w:type="dxa"/>
            <w:vAlign w:val="center"/>
          </w:tcPr>
          <w:p w14:paraId="3FCF7312" w14:textId="77777777" w:rsidR="00DE1510" w:rsidRPr="00AE1890" w:rsidRDefault="00DE151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47E5567" w14:textId="77777777" w:rsidR="00DE1510" w:rsidRPr="00AE1890" w:rsidRDefault="00DE1510" w:rsidP="00515322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Flap transfer is installed</w:t>
            </w:r>
          </w:p>
        </w:tc>
        <w:tc>
          <w:tcPr>
            <w:tcW w:w="1559" w:type="dxa"/>
          </w:tcPr>
          <w:p w14:paraId="4D9F1E6B" w14:textId="77777777" w:rsidR="00DE1510" w:rsidRPr="00AE1890" w:rsidRDefault="00DE1510" w:rsidP="008475AC"/>
        </w:tc>
        <w:tc>
          <w:tcPr>
            <w:tcW w:w="1560" w:type="dxa"/>
          </w:tcPr>
          <w:p w14:paraId="6C5ECC14" w14:textId="77777777" w:rsidR="00DE1510" w:rsidRPr="00AE1890" w:rsidRDefault="00DE1510" w:rsidP="008475AC"/>
        </w:tc>
        <w:tc>
          <w:tcPr>
            <w:tcW w:w="1275" w:type="dxa"/>
          </w:tcPr>
          <w:p w14:paraId="0BC819F9" w14:textId="77777777" w:rsidR="00DE1510" w:rsidRPr="00AE1890" w:rsidRDefault="00DE1510" w:rsidP="008475AC"/>
        </w:tc>
      </w:tr>
      <w:tr w:rsidR="00DE1510" w:rsidRPr="00AE1890" w14:paraId="23AFB3F2" w14:textId="77777777" w:rsidTr="00595138">
        <w:tc>
          <w:tcPr>
            <w:tcW w:w="841" w:type="dxa"/>
            <w:vAlign w:val="center"/>
          </w:tcPr>
          <w:p w14:paraId="0B445027" w14:textId="77777777" w:rsidR="00DE1510" w:rsidRPr="00AE1890" w:rsidRDefault="00DE151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56C3AAC7" w14:textId="77777777" w:rsidR="00DE1510" w:rsidRPr="00AE1890" w:rsidRDefault="00DE1510" w:rsidP="00515322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Inserting wheel transfer is installed</w:t>
            </w:r>
          </w:p>
        </w:tc>
        <w:tc>
          <w:tcPr>
            <w:tcW w:w="1559" w:type="dxa"/>
          </w:tcPr>
          <w:p w14:paraId="2B7B807E" w14:textId="77777777" w:rsidR="00DE1510" w:rsidRPr="00AE1890" w:rsidRDefault="00DE1510" w:rsidP="008475AC"/>
        </w:tc>
        <w:tc>
          <w:tcPr>
            <w:tcW w:w="1560" w:type="dxa"/>
          </w:tcPr>
          <w:p w14:paraId="3BFD2057" w14:textId="77777777" w:rsidR="00DE1510" w:rsidRPr="00AE1890" w:rsidRDefault="00DE1510" w:rsidP="008475AC"/>
        </w:tc>
        <w:tc>
          <w:tcPr>
            <w:tcW w:w="1275" w:type="dxa"/>
          </w:tcPr>
          <w:p w14:paraId="78CE76C7" w14:textId="77777777" w:rsidR="00DE1510" w:rsidRPr="00AE1890" w:rsidRDefault="00DE1510" w:rsidP="008475AC"/>
        </w:tc>
      </w:tr>
      <w:tr w:rsidR="00DE1510" w:rsidRPr="00AE1890" w14:paraId="337E3EA9" w14:textId="77777777" w:rsidTr="00595138">
        <w:tc>
          <w:tcPr>
            <w:tcW w:w="841" w:type="dxa"/>
            <w:vAlign w:val="center"/>
          </w:tcPr>
          <w:p w14:paraId="269703F0" w14:textId="77777777" w:rsidR="00DE1510" w:rsidRPr="00AE1890" w:rsidRDefault="00DE1510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A7ECA6F" w14:textId="77777777" w:rsidR="00DE1510" w:rsidRPr="00AE1890" w:rsidRDefault="00382D1E" w:rsidP="00515322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Robot transfer is installed</w:t>
            </w:r>
          </w:p>
        </w:tc>
        <w:tc>
          <w:tcPr>
            <w:tcW w:w="1559" w:type="dxa"/>
          </w:tcPr>
          <w:p w14:paraId="3D28B94D" w14:textId="77777777" w:rsidR="00DE1510" w:rsidRPr="00AE1890" w:rsidRDefault="00DE1510" w:rsidP="008475AC"/>
        </w:tc>
        <w:tc>
          <w:tcPr>
            <w:tcW w:w="1560" w:type="dxa"/>
          </w:tcPr>
          <w:p w14:paraId="5E59828E" w14:textId="77777777" w:rsidR="00DE1510" w:rsidRPr="00AE1890" w:rsidRDefault="00DE1510" w:rsidP="008475AC"/>
        </w:tc>
        <w:tc>
          <w:tcPr>
            <w:tcW w:w="1275" w:type="dxa"/>
          </w:tcPr>
          <w:p w14:paraId="2AF27BA5" w14:textId="77777777" w:rsidR="00DE1510" w:rsidRPr="00AE1890" w:rsidRDefault="00DE1510" w:rsidP="008475AC"/>
        </w:tc>
      </w:tr>
      <w:tr w:rsidR="00515322" w:rsidRPr="00AE1890" w14:paraId="69DCC548" w14:textId="77777777" w:rsidTr="00595138">
        <w:tc>
          <w:tcPr>
            <w:tcW w:w="841" w:type="dxa"/>
            <w:vAlign w:val="center"/>
          </w:tcPr>
          <w:p w14:paraId="0D36AB72" w14:textId="77777777" w:rsidR="00515322" w:rsidRPr="00AE1890" w:rsidRDefault="00515322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55BE3EC" w14:textId="77777777" w:rsidR="00515322" w:rsidRPr="00AE1890" w:rsidRDefault="00DE1510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Booklet feeding system is installed</w:t>
            </w:r>
          </w:p>
        </w:tc>
        <w:tc>
          <w:tcPr>
            <w:tcW w:w="1559" w:type="dxa"/>
          </w:tcPr>
          <w:p w14:paraId="31438E5B" w14:textId="77777777" w:rsidR="00515322" w:rsidRPr="00AE1890" w:rsidRDefault="00515322" w:rsidP="008475AC"/>
        </w:tc>
        <w:tc>
          <w:tcPr>
            <w:tcW w:w="1560" w:type="dxa"/>
          </w:tcPr>
          <w:p w14:paraId="07B906B0" w14:textId="77777777" w:rsidR="00515322" w:rsidRPr="00AE1890" w:rsidRDefault="00515322" w:rsidP="008475AC"/>
        </w:tc>
        <w:tc>
          <w:tcPr>
            <w:tcW w:w="1275" w:type="dxa"/>
          </w:tcPr>
          <w:p w14:paraId="6042484E" w14:textId="77777777" w:rsidR="00515322" w:rsidRPr="00AE1890" w:rsidRDefault="00515322" w:rsidP="008475AC"/>
        </w:tc>
      </w:tr>
      <w:tr w:rsidR="00515322" w:rsidRPr="00AE1890" w14:paraId="5A316606" w14:textId="77777777" w:rsidTr="00595138">
        <w:tc>
          <w:tcPr>
            <w:tcW w:w="841" w:type="dxa"/>
            <w:vAlign w:val="center"/>
          </w:tcPr>
          <w:p w14:paraId="5589390A" w14:textId="77777777" w:rsidR="00515322" w:rsidRPr="00AE1890" w:rsidRDefault="00515322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C5E2554" w14:textId="77777777" w:rsidR="00515322" w:rsidRPr="00AE1890" w:rsidRDefault="00DE1510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Syringe feeding system is installed</w:t>
            </w:r>
          </w:p>
        </w:tc>
        <w:tc>
          <w:tcPr>
            <w:tcW w:w="1559" w:type="dxa"/>
          </w:tcPr>
          <w:p w14:paraId="12CAC230" w14:textId="77777777" w:rsidR="00515322" w:rsidRPr="00AE1890" w:rsidRDefault="00515322" w:rsidP="008475AC"/>
        </w:tc>
        <w:tc>
          <w:tcPr>
            <w:tcW w:w="1560" w:type="dxa"/>
          </w:tcPr>
          <w:p w14:paraId="07886789" w14:textId="77777777" w:rsidR="00515322" w:rsidRPr="00AE1890" w:rsidRDefault="00515322" w:rsidP="008475AC"/>
        </w:tc>
        <w:tc>
          <w:tcPr>
            <w:tcW w:w="1275" w:type="dxa"/>
          </w:tcPr>
          <w:p w14:paraId="16F899CF" w14:textId="77777777" w:rsidR="00515322" w:rsidRPr="00AE1890" w:rsidRDefault="00515322" w:rsidP="008475AC"/>
        </w:tc>
      </w:tr>
      <w:tr w:rsidR="00515322" w:rsidRPr="00AE1890" w14:paraId="615AB12B" w14:textId="77777777" w:rsidTr="00595138">
        <w:trPr>
          <w:trHeight w:val="567"/>
        </w:trPr>
        <w:tc>
          <w:tcPr>
            <w:tcW w:w="9214" w:type="dxa"/>
            <w:gridSpan w:val="6"/>
            <w:vAlign w:val="center"/>
          </w:tcPr>
          <w:p w14:paraId="3423ED7D" w14:textId="77777777" w:rsidR="00515322" w:rsidRPr="00AE1890" w:rsidRDefault="00515322" w:rsidP="00515322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t xml:space="preserve">Product handling </w:t>
            </w:r>
          </w:p>
        </w:tc>
      </w:tr>
      <w:tr w:rsidR="0026437B" w:rsidRPr="00AE1890" w14:paraId="22AB5286" w14:textId="77777777" w:rsidTr="00595138">
        <w:tc>
          <w:tcPr>
            <w:tcW w:w="841" w:type="dxa"/>
            <w:vAlign w:val="center"/>
          </w:tcPr>
          <w:p w14:paraId="6F4BB9E0" w14:textId="77777777" w:rsidR="0026437B" w:rsidRPr="00AE1890" w:rsidRDefault="0026437B" w:rsidP="008924FA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726BEDC" w14:textId="77777777" w:rsidR="0026437B" w:rsidRPr="00AE1890" w:rsidRDefault="00D14524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Insertion</w:t>
            </w:r>
            <w:r w:rsidR="0026437B" w:rsidRPr="00AE1890">
              <w:rPr>
                <w:rFonts w:cs="Arial"/>
                <w:sz w:val="22"/>
                <w:szCs w:val="22"/>
              </w:rPr>
              <w:t xml:space="preserve"> with pre-insertion is installed</w:t>
            </w:r>
          </w:p>
        </w:tc>
        <w:tc>
          <w:tcPr>
            <w:tcW w:w="1559" w:type="dxa"/>
          </w:tcPr>
          <w:p w14:paraId="3474DAC2" w14:textId="77777777" w:rsidR="0026437B" w:rsidRPr="00AE1890" w:rsidRDefault="0026437B" w:rsidP="008924FA"/>
        </w:tc>
        <w:tc>
          <w:tcPr>
            <w:tcW w:w="1560" w:type="dxa"/>
          </w:tcPr>
          <w:p w14:paraId="01F92058" w14:textId="77777777" w:rsidR="0026437B" w:rsidRPr="00AE1890" w:rsidRDefault="0026437B" w:rsidP="008924FA"/>
        </w:tc>
        <w:tc>
          <w:tcPr>
            <w:tcW w:w="1275" w:type="dxa"/>
          </w:tcPr>
          <w:p w14:paraId="4D5A779B" w14:textId="77777777" w:rsidR="0026437B" w:rsidRPr="00AE1890" w:rsidRDefault="0026437B" w:rsidP="008924FA"/>
        </w:tc>
      </w:tr>
      <w:tr w:rsidR="00515322" w:rsidRPr="00AE1890" w14:paraId="1AE2A630" w14:textId="77777777" w:rsidTr="00595138">
        <w:tc>
          <w:tcPr>
            <w:tcW w:w="841" w:type="dxa"/>
            <w:vAlign w:val="center"/>
          </w:tcPr>
          <w:p w14:paraId="2189A7A9" w14:textId="77777777" w:rsidR="00515322" w:rsidRPr="00AE1890" w:rsidRDefault="00515322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38F1D516" w14:textId="77777777" w:rsidR="00515322" w:rsidRPr="00AE1890" w:rsidRDefault="00515322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Laser labeling is installed</w:t>
            </w:r>
          </w:p>
        </w:tc>
        <w:tc>
          <w:tcPr>
            <w:tcW w:w="1559" w:type="dxa"/>
          </w:tcPr>
          <w:p w14:paraId="30888CE7" w14:textId="77777777" w:rsidR="00515322" w:rsidRPr="00AE1890" w:rsidRDefault="00515322" w:rsidP="008475AC"/>
        </w:tc>
        <w:tc>
          <w:tcPr>
            <w:tcW w:w="1560" w:type="dxa"/>
          </w:tcPr>
          <w:p w14:paraId="01924094" w14:textId="77777777" w:rsidR="00515322" w:rsidRPr="00AE1890" w:rsidRDefault="00515322" w:rsidP="008475AC"/>
        </w:tc>
        <w:tc>
          <w:tcPr>
            <w:tcW w:w="1275" w:type="dxa"/>
          </w:tcPr>
          <w:p w14:paraId="62C42C41" w14:textId="77777777" w:rsidR="00515322" w:rsidRPr="00AE1890" w:rsidRDefault="00515322" w:rsidP="008475AC"/>
        </w:tc>
      </w:tr>
      <w:tr w:rsidR="00382D1E" w:rsidRPr="00AE1890" w14:paraId="666D119D" w14:textId="77777777" w:rsidTr="00595138">
        <w:tc>
          <w:tcPr>
            <w:tcW w:w="841" w:type="dxa"/>
            <w:vAlign w:val="center"/>
          </w:tcPr>
          <w:p w14:paraId="040E45F3" w14:textId="77777777" w:rsidR="00382D1E" w:rsidRPr="00AE1890" w:rsidRDefault="00382D1E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329E2BD5" w14:textId="77777777" w:rsidR="00382D1E" w:rsidRPr="00AE1890" w:rsidRDefault="00382D1E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Embossing is installed</w:t>
            </w:r>
          </w:p>
        </w:tc>
        <w:tc>
          <w:tcPr>
            <w:tcW w:w="1559" w:type="dxa"/>
          </w:tcPr>
          <w:p w14:paraId="790458D3" w14:textId="77777777" w:rsidR="00382D1E" w:rsidRPr="00AE1890" w:rsidRDefault="00382D1E" w:rsidP="008475AC"/>
        </w:tc>
        <w:tc>
          <w:tcPr>
            <w:tcW w:w="1560" w:type="dxa"/>
          </w:tcPr>
          <w:p w14:paraId="36D09DAD" w14:textId="77777777" w:rsidR="00382D1E" w:rsidRPr="00AE1890" w:rsidRDefault="00382D1E" w:rsidP="008475AC"/>
        </w:tc>
        <w:tc>
          <w:tcPr>
            <w:tcW w:w="1275" w:type="dxa"/>
          </w:tcPr>
          <w:p w14:paraId="7C3DB59C" w14:textId="77777777" w:rsidR="00382D1E" w:rsidRPr="00AE1890" w:rsidRDefault="00382D1E" w:rsidP="008475AC"/>
        </w:tc>
      </w:tr>
      <w:tr w:rsidR="00515322" w:rsidRPr="00AE1890" w14:paraId="72391877" w14:textId="77777777" w:rsidTr="00595138">
        <w:tc>
          <w:tcPr>
            <w:tcW w:w="841" w:type="dxa"/>
            <w:vAlign w:val="center"/>
          </w:tcPr>
          <w:p w14:paraId="01499C44" w14:textId="77777777" w:rsidR="00515322" w:rsidRPr="00AE1890" w:rsidRDefault="00515322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FFC8336" w14:textId="77777777" w:rsidR="00515322" w:rsidRPr="00AE1890" w:rsidRDefault="00515322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Ink Jet labeling is installed</w:t>
            </w:r>
          </w:p>
        </w:tc>
        <w:tc>
          <w:tcPr>
            <w:tcW w:w="1559" w:type="dxa"/>
          </w:tcPr>
          <w:p w14:paraId="1542BCC3" w14:textId="77777777" w:rsidR="00515322" w:rsidRPr="00AE1890" w:rsidRDefault="00515322" w:rsidP="008475AC"/>
        </w:tc>
        <w:tc>
          <w:tcPr>
            <w:tcW w:w="1560" w:type="dxa"/>
          </w:tcPr>
          <w:p w14:paraId="3C503385" w14:textId="77777777" w:rsidR="00515322" w:rsidRPr="00AE1890" w:rsidRDefault="00515322" w:rsidP="008475AC"/>
        </w:tc>
        <w:tc>
          <w:tcPr>
            <w:tcW w:w="1275" w:type="dxa"/>
          </w:tcPr>
          <w:p w14:paraId="6BD5555F" w14:textId="77777777" w:rsidR="00515322" w:rsidRPr="00AE1890" w:rsidRDefault="00515322" w:rsidP="008475AC"/>
        </w:tc>
      </w:tr>
      <w:tr w:rsidR="00515322" w:rsidRPr="00AE1890" w14:paraId="26F92E95" w14:textId="77777777" w:rsidTr="00595138">
        <w:tc>
          <w:tcPr>
            <w:tcW w:w="841" w:type="dxa"/>
            <w:vAlign w:val="center"/>
          </w:tcPr>
          <w:p w14:paraId="136C9048" w14:textId="77777777" w:rsidR="00515322" w:rsidRPr="00AE1890" w:rsidRDefault="00515322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6E7E828" w14:textId="77777777" w:rsidR="00515322" w:rsidRPr="00AE1890" w:rsidRDefault="0026437B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Tuck in closure station is installed</w:t>
            </w:r>
          </w:p>
        </w:tc>
        <w:tc>
          <w:tcPr>
            <w:tcW w:w="1559" w:type="dxa"/>
          </w:tcPr>
          <w:p w14:paraId="49C223BE" w14:textId="77777777" w:rsidR="00515322" w:rsidRPr="00AE1890" w:rsidRDefault="00515322" w:rsidP="008475AC"/>
        </w:tc>
        <w:tc>
          <w:tcPr>
            <w:tcW w:w="1560" w:type="dxa"/>
          </w:tcPr>
          <w:p w14:paraId="37E2085D" w14:textId="77777777" w:rsidR="00515322" w:rsidRPr="00AE1890" w:rsidRDefault="00515322" w:rsidP="008475AC"/>
        </w:tc>
        <w:tc>
          <w:tcPr>
            <w:tcW w:w="1275" w:type="dxa"/>
          </w:tcPr>
          <w:p w14:paraId="7567B78A" w14:textId="77777777" w:rsidR="00515322" w:rsidRPr="00AE1890" w:rsidRDefault="00515322" w:rsidP="008475AC"/>
        </w:tc>
      </w:tr>
      <w:tr w:rsidR="00515322" w:rsidRPr="00AE1890" w14:paraId="5D7EBF5C" w14:textId="77777777" w:rsidTr="00595138">
        <w:tc>
          <w:tcPr>
            <w:tcW w:w="841" w:type="dxa"/>
            <w:vAlign w:val="center"/>
          </w:tcPr>
          <w:p w14:paraId="407CD0F0" w14:textId="77777777" w:rsidR="00515322" w:rsidRPr="00AE1890" w:rsidRDefault="00515322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F68539E" w14:textId="77777777" w:rsidR="00515322" w:rsidRPr="00AE1890" w:rsidRDefault="0026437B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Glue closure system is installed</w:t>
            </w:r>
          </w:p>
        </w:tc>
        <w:tc>
          <w:tcPr>
            <w:tcW w:w="1559" w:type="dxa"/>
          </w:tcPr>
          <w:p w14:paraId="305C925E" w14:textId="77777777" w:rsidR="00515322" w:rsidRPr="00AE1890" w:rsidRDefault="00515322" w:rsidP="008475AC"/>
        </w:tc>
        <w:tc>
          <w:tcPr>
            <w:tcW w:w="1560" w:type="dxa"/>
          </w:tcPr>
          <w:p w14:paraId="6A67DBF0" w14:textId="77777777" w:rsidR="00515322" w:rsidRPr="00AE1890" w:rsidRDefault="00515322" w:rsidP="008475AC"/>
        </w:tc>
        <w:tc>
          <w:tcPr>
            <w:tcW w:w="1275" w:type="dxa"/>
          </w:tcPr>
          <w:p w14:paraId="2D6D8471" w14:textId="77777777" w:rsidR="00515322" w:rsidRPr="00AE1890" w:rsidRDefault="00515322" w:rsidP="008475AC"/>
        </w:tc>
      </w:tr>
      <w:tr w:rsidR="00515322" w:rsidRPr="00AE1890" w14:paraId="68FAD647" w14:textId="77777777" w:rsidTr="00595138">
        <w:trPr>
          <w:trHeight w:val="567"/>
        </w:trPr>
        <w:tc>
          <w:tcPr>
            <w:tcW w:w="9214" w:type="dxa"/>
            <w:gridSpan w:val="6"/>
            <w:vAlign w:val="center"/>
          </w:tcPr>
          <w:p w14:paraId="6280243B" w14:textId="77777777" w:rsidR="00515322" w:rsidRPr="00AE1890" w:rsidRDefault="00515322" w:rsidP="00265DC6">
            <w:pPr>
              <w:pStyle w:val="Text2"/>
              <w:pageBreakBefore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lastRenderedPageBreak/>
              <w:t xml:space="preserve">Monitoring </w:t>
            </w:r>
          </w:p>
        </w:tc>
      </w:tr>
      <w:tr w:rsidR="00265DC6" w:rsidRPr="00AE1890" w14:paraId="414C2B90" w14:textId="77777777" w:rsidTr="00595138">
        <w:tc>
          <w:tcPr>
            <w:tcW w:w="841" w:type="dxa"/>
            <w:vAlign w:val="center"/>
          </w:tcPr>
          <w:p w14:paraId="79FB62BE" w14:textId="77777777" w:rsidR="00265DC6" w:rsidRPr="00AE1890" w:rsidRDefault="00265DC6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3C080404" w14:textId="77777777" w:rsidR="00265DC6" w:rsidRPr="00AE1890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Product sensing is installed</w:t>
            </w:r>
          </w:p>
        </w:tc>
        <w:tc>
          <w:tcPr>
            <w:tcW w:w="1276" w:type="dxa"/>
            <w:vAlign w:val="center"/>
          </w:tcPr>
          <w:p w14:paraId="1A8EE3FF" w14:textId="77777777" w:rsidR="00265DC6" w:rsidRPr="00AE1890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.100-B1</w:t>
            </w:r>
          </w:p>
        </w:tc>
        <w:tc>
          <w:tcPr>
            <w:tcW w:w="1559" w:type="dxa"/>
          </w:tcPr>
          <w:p w14:paraId="76CD7F9B" w14:textId="77777777" w:rsidR="00265DC6" w:rsidRPr="00AE1890" w:rsidRDefault="00265DC6" w:rsidP="008475AC"/>
        </w:tc>
        <w:tc>
          <w:tcPr>
            <w:tcW w:w="1560" w:type="dxa"/>
          </w:tcPr>
          <w:p w14:paraId="44A55292" w14:textId="77777777" w:rsidR="00265DC6" w:rsidRPr="00AE1890" w:rsidRDefault="00265DC6" w:rsidP="008475AC"/>
        </w:tc>
        <w:tc>
          <w:tcPr>
            <w:tcW w:w="1275" w:type="dxa"/>
          </w:tcPr>
          <w:p w14:paraId="155D8F39" w14:textId="77777777" w:rsidR="00265DC6" w:rsidRPr="00AE1890" w:rsidRDefault="00265DC6" w:rsidP="008475AC"/>
        </w:tc>
      </w:tr>
      <w:tr w:rsidR="00072039" w:rsidRPr="00AE1890" w14:paraId="59460E2D" w14:textId="77777777" w:rsidTr="00595138">
        <w:tc>
          <w:tcPr>
            <w:tcW w:w="841" w:type="dxa"/>
            <w:vAlign w:val="center"/>
          </w:tcPr>
          <w:p w14:paraId="22301373" w14:textId="77777777" w:rsidR="00072039" w:rsidRPr="00AE1890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2966D7FA" w14:textId="77777777" w:rsidR="00072039" w:rsidRPr="00AE1890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Carton sensing is installed</w:t>
            </w:r>
          </w:p>
        </w:tc>
        <w:tc>
          <w:tcPr>
            <w:tcW w:w="1276" w:type="dxa"/>
            <w:vAlign w:val="center"/>
          </w:tcPr>
          <w:p w14:paraId="69786A4F" w14:textId="77777777" w:rsidR="00072039" w:rsidRPr="00AE1890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.101-B1</w:t>
            </w:r>
          </w:p>
        </w:tc>
        <w:tc>
          <w:tcPr>
            <w:tcW w:w="1559" w:type="dxa"/>
          </w:tcPr>
          <w:p w14:paraId="4B934665" w14:textId="77777777" w:rsidR="00072039" w:rsidRPr="00AE1890" w:rsidRDefault="00072039" w:rsidP="008475AC"/>
        </w:tc>
        <w:tc>
          <w:tcPr>
            <w:tcW w:w="1560" w:type="dxa"/>
          </w:tcPr>
          <w:p w14:paraId="6C006788" w14:textId="77777777" w:rsidR="00072039" w:rsidRPr="00AE1890" w:rsidRDefault="00072039" w:rsidP="008475AC"/>
        </w:tc>
        <w:tc>
          <w:tcPr>
            <w:tcW w:w="1275" w:type="dxa"/>
          </w:tcPr>
          <w:p w14:paraId="6690BA40" w14:textId="77777777" w:rsidR="00072039" w:rsidRPr="00AE1890" w:rsidRDefault="00072039" w:rsidP="008475AC"/>
        </w:tc>
      </w:tr>
      <w:tr w:rsidR="00072039" w:rsidRPr="00AE1890" w14:paraId="6DD35747" w14:textId="77777777" w:rsidTr="00595138">
        <w:tc>
          <w:tcPr>
            <w:tcW w:w="841" w:type="dxa"/>
            <w:vAlign w:val="center"/>
          </w:tcPr>
          <w:p w14:paraId="6F9AC7E2" w14:textId="77777777" w:rsidR="00072039" w:rsidRPr="00AE1890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1FF32CC1" w14:textId="77777777" w:rsidR="00072039" w:rsidRPr="00AE1890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Carton sensing at counter suction cup is installed</w:t>
            </w:r>
          </w:p>
        </w:tc>
        <w:tc>
          <w:tcPr>
            <w:tcW w:w="1276" w:type="dxa"/>
            <w:vAlign w:val="center"/>
          </w:tcPr>
          <w:p w14:paraId="4F08A122" w14:textId="77777777" w:rsidR="00072039" w:rsidRPr="00AE1890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.101-B2</w:t>
            </w:r>
          </w:p>
        </w:tc>
        <w:tc>
          <w:tcPr>
            <w:tcW w:w="1559" w:type="dxa"/>
          </w:tcPr>
          <w:p w14:paraId="191A77F6" w14:textId="77777777" w:rsidR="00072039" w:rsidRPr="00AE1890" w:rsidRDefault="00072039" w:rsidP="008475AC"/>
        </w:tc>
        <w:tc>
          <w:tcPr>
            <w:tcW w:w="1560" w:type="dxa"/>
          </w:tcPr>
          <w:p w14:paraId="2778CD58" w14:textId="77777777" w:rsidR="00072039" w:rsidRPr="00AE1890" w:rsidRDefault="00072039" w:rsidP="008475AC"/>
        </w:tc>
        <w:tc>
          <w:tcPr>
            <w:tcW w:w="1275" w:type="dxa"/>
          </w:tcPr>
          <w:p w14:paraId="606A6C8D" w14:textId="77777777" w:rsidR="00072039" w:rsidRPr="00AE1890" w:rsidRDefault="00072039" w:rsidP="008475AC"/>
        </w:tc>
      </w:tr>
      <w:tr w:rsidR="004467CC" w:rsidRPr="00AE1890" w14:paraId="36EFE28E" w14:textId="77777777" w:rsidTr="00595138">
        <w:tc>
          <w:tcPr>
            <w:tcW w:w="841" w:type="dxa"/>
            <w:vAlign w:val="center"/>
          </w:tcPr>
          <w:p w14:paraId="5FC83ADF" w14:textId="77777777" w:rsidR="004467CC" w:rsidRPr="00AE1890" w:rsidRDefault="004467CC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1F87756C" w14:textId="77777777" w:rsidR="004467CC" w:rsidRPr="00AE1890" w:rsidRDefault="004467CC" w:rsidP="00595138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Dust flap monitoring is installed</w:t>
            </w:r>
          </w:p>
        </w:tc>
        <w:tc>
          <w:tcPr>
            <w:tcW w:w="1276" w:type="dxa"/>
            <w:vAlign w:val="center"/>
          </w:tcPr>
          <w:p w14:paraId="2AB0861B" w14:textId="77777777" w:rsidR="00595138" w:rsidRPr="00AE1890" w:rsidRDefault="00595138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.103-B1</w:t>
            </w:r>
          </w:p>
          <w:p w14:paraId="5115736E" w14:textId="77777777" w:rsidR="004467CC" w:rsidRPr="00AE1890" w:rsidRDefault="00595138" w:rsidP="00595138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.103-B2</w:t>
            </w:r>
          </w:p>
        </w:tc>
        <w:tc>
          <w:tcPr>
            <w:tcW w:w="1559" w:type="dxa"/>
          </w:tcPr>
          <w:p w14:paraId="3EFA1096" w14:textId="77777777" w:rsidR="004467CC" w:rsidRPr="00AE1890" w:rsidRDefault="004467CC" w:rsidP="008475AC"/>
        </w:tc>
        <w:tc>
          <w:tcPr>
            <w:tcW w:w="1560" w:type="dxa"/>
          </w:tcPr>
          <w:p w14:paraId="1A5B2B3A" w14:textId="77777777" w:rsidR="004467CC" w:rsidRPr="00AE1890" w:rsidRDefault="004467CC" w:rsidP="008475AC"/>
        </w:tc>
        <w:tc>
          <w:tcPr>
            <w:tcW w:w="1275" w:type="dxa"/>
          </w:tcPr>
          <w:p w14:paraId="369616A7" w14:textId="77777777" w:rsidR="004467CC" w:rsidRPr="00AE1890" w:rsidRDefault="004467CC" w:rsidP="008475AC"/>
        </w:tc>
      </w:tr>
      <w:tr w:rsidR="004467CC" w:rsidRPr="00AE1890" w14:paraId="1EBA2D78" w14:textId="77777777" w:rsidTr="00595138">
        <w:tc>
          <w:tcPr>
            <w:tcW w:w="841" w:type="dxa"/>
            <w:vAlign w:val="center"/>
          </w:tcPr>
          <w:p w14:paraId="2BD32BEB" w14:textId="77777777" w:rsidR="004467CC" w:rsidRPr="00AE1890" w:rsidRDefault="004467CC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F48910A" w14:textId="77777777" w:rsidR="004467CC" w:rsidRPr="00AE1890" w:rsidRDefault="00595138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Main flap monitoring is installed</w:t>
            </w:r>
          </w:p>
        </w:tc>
        <w:tc>
          <w:tcPr>
            <w:tcW w:w="1276" w:type="dxa"/>
            <w:vAlign w:val="center"/>
          </w:tcPr>
          <w:p w14:paraId="7DF10F16" w14:textId="77777777" w:rsidR="00595138" w:rsidRPr="00AE1890" w:rsidRDefault="00595138" w:rsidP="00595138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.104-B1</w:t>
            </w:r>
          </w:p>
          <w:p w14:paraId="23DCB2C2" w14:textId="77777777" w:rsidR="004467CC" w:rsidRPr="00AE1890" w:rsidRDefault="00595138" w:rsidP="00595138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.104-B2</w:t>
            </w:r>
          </w:p>
        </w:tc>
        <w:tc>
          <w:tcPr>
            <w:tcW w:w="1559" w:type="dxa"/>
          </w:tcPr>
          <w:p w14:paraId="64C28861" w14:textId="77777777" w:rsidR="004467CC" w:rsidRPr="00AE1890" w:rsidRDefault="004467CC" w:rsidP="008475AC"/>
        </w:tc>
        <w:tc>
          <w:tcPr>
            <w:tcW w:w="1560" w:type="dxa"/>
          </w:tcPr>
          <w:p w14:paraId="15F6CB28" w14:textId="77777777" w:rsidR="004467CC" w:rsidRPr="00AE1890" w:rsidRDefault="004467CC" w:rsidP="008475AC"/>
        </w:tc>
        <w:tc>
          <w:tcPr>
            <w:tcW w:w="1275" w:type="dxa"/>
          </w:tcPr>
          <w:p w14:paraId="37DC6FCF" w14:textId="77777777" w:rsidR="004467CC" w:rsidRPr="00AE1890" w:rsidRDefault="004467CC" w:rsidP="008475AC"/>
        </w:tc>
      </w:tr>
      <w:tr w:rsidR="004467CC" w:rsidRPr="00AE1890" w14:paraId="10EB29EC" w14:textId="77777777" w:rsidTr="00595138">
        <w:tc>
          <w:tcPr>
            <w:tcW w:w="841" w:type="dxa"/>
            <w:vAlign w:val="center"/>
          </w:tcPr>
          <w:p w14:paraId="676F2331" w14:textId="77777777" w:rsidR="004467CC" w:rsidRPr="00AE1890" w:rsidRDefault="004467CC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2DA5FD65" w14:textId="77777777" w:rsidR="004467CC" w:rsidRPr="00AE1890" w:rsidRDefault="004467CC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Sensor leaflet presence monitoring is installed</w:t>
            </w:r>
          </w:p>
        </w:tc>
        <w:tc>
          <w:tcPr>
            <w:tcW w:w="1276" w:type="dxa"/>
            <w:vAlign w:val="center"/>
          </w:tcPr>
          <w:p w14:paraId="53F6E96D" w14:textId="77777777" w:rsidR="004467CC" w:rsidRPr="00AE1890" w:rsidRDefault="004467CC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.105-B1</w:t>
            </w:r>
          </w:p>
        </w:tc>
        <w:tc>
          <w:tcPr>
            <w:tcW w:w="1559" w:type="dxa"/>
          </w:tcPr>
          <w:p w14:paraId="4265DD5A" w14:textId="77777777" w:rsidR="004467CC" w:rsidRPr="00AE1890" w:rsidRDefault="004467CC" w:rsidP="00C65940"/>
        </w:tc>
        <w:tc>
          <w:tcPr>
            <w:tcW w:w="1560" w:type="dxa"/>
          </w:tcPr>
          <w:p w14:paraId="58E9AEF8" w14:textId="77777777" w:rsidR="004467CC" w:rsidRPr="00AE1890" w:rsidRDefault="004467CC" w:rsidP="00C65940"/>
        </w:tc>
        <w:tc>
          <w:tcPr>
            <w:tcW w:w="1275" w:type="dxa"/>
          </w:tcPr>
          <w:p w14:paraId="17EA41CE" w14:textId="77777777" w:rsidR="004467CC" w:rsidRPr="00AE1890" w:rsidRDefault="004467CC" w:rsidP="00C65940"/>
        </w:tc>
      </w:tr>
      <w:tr w:rsidR="004467CC" w:rsidRPr="00AE1890" w14:paraId="2C6C1C82" w14:textId="77777777" w:rsidTr="00595138">
        <w:tc>
          <w:tcPr>
            <w:tcW w:w="841" w:type="dxa"/>
            <w:vAlign w:val="center"/>
          </w:tcPr>
          <w:p w14:paraId="28B3EB0C" w14:textId="77777777" w:rsidR="004467CC" w:rsidRPr="00AE1890" w:rsidRDefault="004467CC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194CFA90" w14:textId="77777777" w:rsidR="004467CC" w:rsidRPr="00AE1890" w:rsidRDefault="004467CC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Sensor product in carton monitoring is installed</w:t>
            </w:r>
          </w:p>
        </w:tc>
        <w:tc>
          <w:tcPr>
            <w:tcW w:w="1276" w:type="dxa"/>
            <w:vAlign w:val="center"/>
          </w:tcPr>
          <w:p w14:paraId="39351990" w14:textId="77777777" w:rsidR="004467CC" w:rsidRPr="00AE1890" w:rsidRDefault="004467CC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.106-B1</w:t>
            </w:r>
          </w:p>
        </w:tc>
        <w:tc>
          <w:tcPr>
            <w:tcW w:w="1559" w:type="dxa"/>
          </w:tcPr>
          <w:p w14:paraId="45228C71" w14:textId="77777777" w:rsidR="004467CC" w:rsidRPr="00AE1890" w:rsidRDefault="004467CC" w:rsidP="00C65940"/>
        </w:tc>
        <w:tc>
          <w:tcPr>
            <w:tcW w:w="1560" w:type="dxa"/>
          </w:tcPr>
          <w:p w14:paraId="5972B0CD" w14:textId="77777777" w:rsidR="004467CC" w:rsidRPr="00AE1890" w:rsidRDefault="004467CC" w:rsidP="00C65940"/>
        </w:tc>
        <w:tc>
          <w:tcPr>
            <w:tcW w:w="1275" w:type="dxa"/>
          </w:tcPr>
          <w:p w14:paraId="1FF59BF0" w14:textId="77777777" w:rsidR="004467CC" w:rsidRPr="00AE1890" w:rsidRDefault="004467CC" w:rsidP="00C65940"/>
        </w:tc>
      </w:tr>
      <w:tr w:rsidR="00072039" w:rsidRPr="00AE1890" w14:paraId="37503798" w14:textId="77777777" w:rsidTr="00595138">
        <w:tc>
          <w:tcPr>
            <w:tcW w:w="841" w:type="dxa"/>
            <w:vAlign w:val="center"/>
          </w:tcPr>
          <w:p w14:paraId="4A8E644B" w14:textId="77777777" w:rsidR="00072039" w:rsidRPr="00AE1890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3AA6C82" w14:textId="77777777" w:rsidR="00072039" w:rsidRPr="00AE1890" w:rsidRDefault="00072039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Code reader carton is installed</w:t>
            </w:r>
          </w:p>
        </w:tc>
        <w:tc>
          <w:tcPr>
            <w:tcW w:w="1276" w:type="dxa"/>
            <w:vAlign w:val="center"/>
          </w:tcPr>
          <w:p w14:paraId="4C119A35" w14:textId="77777777" w:rsidR="00072039" w:rsidRPr="00AE1890" w:rsidRDefault="00072039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.151-B1</w:t>
            </w:r>
          </w:p>
        </w:tc>
        <w:tc>
          <w:tcPr>
            <w:tcW w:w="1559" w:type="dxa"/>
          </w:tcPr>
          <w:p w14:paraId="5A55BB12" w14:textId="77777777" w:rsidR="00072039" w:rsidRPr="00AE1890" w:rsidRDefault="00072039" w:rsidP="008475AC"/>
        </w:tc>
        <w:tc>
          <w:tcPr>
            <w:tcW w:w="1560" w:type="dxa"/>
          </w:tcPr>
          <w:p w14:paraId="25F676E2" w14:textId="77777777" w:rsidR="00072039" w:rsidRPr="00AE1890" w:rsidRDefault="00072039" w:rsidP="008475AC"/>
        </w:tc>
        <w:tc>
          <w:tcPr>
            <w:tcW w:w="1275" w:type="dxa"/>
          </w:tcPr>
          <w:p w14:paraId="7B3B91AB" w14:textId="77777777" w:rsidR="00072039" w:rsidRPr="00AE1890" w:rsidRDefault="00072039" w:rsidP="008475AC"/>
        </w:tc>
      </w:tr>
      <w:tr w:rsidR="00072039" w:rsidRPr="00AE1890" w14:paraId="04C8B8C4" w14:textId="77777777" w:rsidTr="00595138">
        <w:tc>
          <w:tcPr>
            <w:tcW w:w="841" w:type="dxa"/>
            <w:vAlign w:val="center"/>
          </w:tcPr>
          <w:p w14:paraId="1B71A068" w14:textId="77777777" w:rsidR="00072039" w:rsidRPr="00AE1890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7123759E" w14:textId="77777777" w:rsidR="00072039" w:rsidRPr="00AE1890" w:rsidRDefault="00072039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Code reader leaflet bottom is installed</w:t>
            </w:r>
          </w:p>
        </w:tc>
        <w:tc>
          <w:tcPr>
            <w:tcW w:w="1276" w:type="dxa"/>
            <w:vAlign w:val="center"/>
          </w:tcPr>
          <w:p w14:paraId="7864254E" w14:textId="77777777" w:rsidR="00072039" w:rsidRPr="00AE1890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.152-B1</w:t>
            </w:r>
          </w:p>
        </w:tc>
        <w:tc>
          <w:tcPr>
            <w:tcW w:w="1559" w:type="dxa"/>
          </w:tcPr>
          <w:p w14:paraId="34F82BBB" w14:textId="77777777" w:rsidR="00072039" w:rsidRPr="00AE1890" w:rsidRDefault="00072039" w:rsidP="008475AC"/>
        </w:tc>
        <w:tc>
          <w:tcPr>
            <w:tcW w:w="1560" w:type="dxa"/>
          </w:tcPr>
          <w:p w14:paraId="2FB26B4B" w14:textId="77777777" w:rsidR="00072039" w:rsidRPr="00AE1890" w:rsidRDefault="00072039" w:rsidP="008475AC"/>
        </w:tc>
        <w:tc>
          <w:tcPr>
            <w:tcW w:w="1275" w:type="dxa"/>
          </w:tcPr>
          <w:p w14:paraId="6ACAE539" w14:textId="77777777" w:rsidR="00072039" w:rsidRPr="00AE1890" w:rsidRDefault="00072039" w:rsidP="008475AC"/>
        </w:tc>
      </w:tr>
      <w:tr w:rsidR="00072039" w:rsidRPr="00AE1890" w14:paraId="11F9B101" w14:textId="77777777" w:rsidTr="00595138">
        <w:tc>
          <w:tcPr>
            <w:tcW w:w="841" w:type="dxa"/>
            <w:vAlign w:val="center"/>
          </w:tcPr>
          <w:p w14:paraId="2364F0D3" w14:textId="77777777" w:rsidR="00072039" w:rsidRPr="00AE1890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72779C46" w14:textId="77777777" w:rsidR="00072039" w:rsidRPr="00AE1890" w:rsidRDefault="00072039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Code reader leaflet top is installed</w:t>
            </w:r>
          </w:p>
        </w:tc>
        <w:tc>
          <w:tcPr>
            <w:tcW w:w="1276" w:type="dxa"/>
            <w:vAlign w:val="center"/>
          </w:tcPr>
          <w:p w14:paraId="71B33086" w14:textId="77777777" w:rsidR="00072039" w:rsidRPr="00AE1890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.153-B1</w:t>
            </w:r>
          </w:p>
        </w:tc>
        <w:tc>
          <w:tcPr>
            <w:tcW w:w="1559" w:type="dxa"/>
          </w:tcPr>
          <w:p w14:paraId="025971B4" w14:textId="77777777" w:rsidR="00072039" w:rsidRPr="00AE1890" w:rsidRDefault="00072039" w:rsidP="008475AC"/>
        </w:tc>
        <w:tc>
          <w:tcPr>
            <w:tcW w:w="1560" w:type="dxa"/>
          </w:tcPr>
          <w:p w14:paraId="3C6BC4F5" w14:textId="77777777" w:rsidR="00072039" w:rsidRPr="00AE1890" w:rsidRDefault="00072039" w:rsidP="008475AC"/>
        </w:tc>
        <w:tc>
          <w:tcPr>
            <w:tcW w:w="1275" w:type="dxa"/>
          </w:tcPr>
          <w:p w14:paraId="0D6FB830" w14:textId="77777777" w:rsidR="00072039" w:rsidRPr="00AE1890" w:rsidRDefault="00072039" w:rsidP="008475AC"/>
        </w:tc>
      </w:tr>
      <w:tr w:rsidR="00072039" w:rsidRPr="00AE1890" w14:paraId="34FC7BD4" w14:textId="77777777" w:rsidTr="00595138">
        <w:tc>
          <w:tcPr>
            <w:tcW w:w="841" w:type="dxa"/>
            <w:vAlign w:val="center"/>
          </w:tcPr>
          <w:p w14:paraId="3308233E" w14:textId="77777777" w:rsidR="00072039" w:rsidRPr="00AE1890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A3CDDFC" w14:textId="77777777" w:rsidR="00072039" w:rsidRPr="00AE1890" w:rsidRDefault="00072039" w:rsidP="00072039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Code reader booklet is installed</w:t>
            </w:r>
          </w:p>
        </w:tc>
        <w:tc>
          <w:tcPr>
            <w:tcW w:w="1276" w:type="dxa"/>
            <w:vAlign w:val="center"/>
          </w:tcPr>
          <w:p w14:paraId="6C1CEBEE" w14:textId="77777777" w:rsidR="00072039" w:rsidRPr="00AE1890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.154-B1</w:t>
            </w:r>
          </w:p>
        </w:tc>
        <w:tc>
          <w:tcPr>
            <w:tcW w:w="1559" w:type="dxa"/>
          </w:tcPr>
          <w:p w14:paraId="2C93EC11" w14:textId="77777777" w:rsidR="00072039" w:rsidRPr="00AE1890" w:rsidRDefault="00072039" w:rsidP="008475AC"/>
        </w:tc>
        <w:tc>
          <w:tcPr>
            <w:tcW w:w="1560" w:type="dxa"/>
          </w:tcPr>
          <w:p w14:paraId="41D42383" w14:textId="77777777" w:rsidR="00072039" w:rsidRPr="00AE1890" w:rsidRDefault="00072039" w:rsidP="008475AC"/>
        </w:tc>
        <w:tc>
          <w:tcPr>
            <w:tcW w:w="1275" w:type="dxa"/>
          </w:tcPr>
          <w:p w14:paraId="0263428B" w14:textId="77777777" w:rsidR="00072039" w:rsidRPr="00AE1890" w:rsidRDefault="00072039" w:rsidP="008475AC"/>
        </w:tc>
      </w:tr>
      <w:tr w:rsidR="00072039" w:rsidRPr="00AE1890" w14:paraId="43DF866A" w14:textId="77777777" w:rsidTr="00595138">
        <w:tc>
          <w:tcPr>
            <w:tcW w:w="841" w:type="dxa"/>
            <w:vAlign w:val="center"/>
          </w:tcPr>
          <w:p w14:paraId="552749BC" w14:textId="77777777" w:rsidR="00072039" w:rsidRPr="00AE1890" w:rsidRDefault="00072039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F449A58" w14:textId="77777777" w:rsidR="00072039" w:rsidRPr="00AE1890" w:rsidRDefault="00072039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Camera monitoring labeling is installed</w:t>
            </w:r>
          </w:p>
        </w:tc>
        <w:tc>
          <w:tcPr>
            <w:tcW w:w="1276" w:type="dxa"/>
            <w:vAlign w:val="center"/>
          </w:tcPr>
          <w:p w14:paraId="65E21522" w14:textId="77777777" w:rsidR="00072039" w:rsidRPr="00AE1890" w:rsidRDefault="00072039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.170-B1</w:t>
            </w:r>
          </w:p>
        </w:tc>
        <w:tc>
          <w:tcPr>
            <w:tcW w:w="1559" w:type="dxa"/>
          </w:tcPr>
          <w:p w14:paraId="2D519A29" w14:textId="77777777" w:rsidR="00072039" w:rsidRPr="00AE1890" w:rsidRDefault="00072039" w:rsidP="008475AC"/>
        </w:tc>
        <w:tc>
          <w:tcPr>
            <w:tcW w:w="1560" w:type="dxa"/>
          </w:tcPr>
          <w:p w14:paraId="2E93E472" w14:textId="77777777" w:rsidR="00072039" w:rsidRPr="00AE1890" w:rsidRDefault="00072039" w:rsidP="008475AC"/>
        </w:tc>
        <w:tc>
          <w:tcPr>
            <w:tcW w:w="1275" w:type="dxa"/>
          </w:tcPr>
          <w:p w14:paraId="7AAFC32D" w14:textId="77777777" w:rsidR="00072039" w:rsidRPr="00AE1890" w:rsidRDefault="00072039" w:rsidP="008475AC"/>
        </w:tc>
      </w:tr>
      <w:tr w:rsidR="004467CC" w:rsidRPr="00AE1890" w14:paraId="06A72289" w14:textId="77777777" w:rsidTr="00595138">
        <w:tc>
          <w:tcPr>
            <w:tcW w:w="841" w:type="dxa"/>
            <w:vAlign w:val="center"/>
          </w:tcPr>
          <w:p w14:paraId="71346E17" w14:textId="77777777" w:rsidR="004467CC" w:rsidRPr="00AE1890" w:rsidRDefault="004467CC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0370638B" w14:textId="77777777" w:rsidR="004467CC" w:rsidRPr="00AE1890" w:rsidRDefault="004467CC" w:rsidP="004467CC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Sensor leaflet in folding pocket is installed</w:t>
            </w:r>
          </w:p>
        </w:tc>
        <w:tc>
          <w:tcPr>
            <w:tcW w:w="1276" w:type="dxa"/>
            <w:vAlign w:val="center"/>
          </w:tcPr>
          <w:p w14:paraId="09A7704A" w14:textId="77777777" w:rsidR="004467CC" w:rsidRPr="00AE1890" w:rsidRDefault="004467CC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.506-B4</w:t>
            </w:r>
          </w:p>
        </w:tc>
        <w:tc>
          <w:tcPr>
            <w:tcW w:w="1559" w:type="dxa"/>
          </w:tcPr>
          <w:p w14:paraId="778B8179" w14:textId="77777777" w:rsidR="004467CC" w:rsidRPr="00AE1890" w:rsidRDefault="004467CC" w:rsidP="008475AC"/>
        </w:tc>
        <w:tc>
          <w:tcPr>
            <w:tcW w:w="1560" w:type="dxa"/>
          </w:tcPr>
          <w:p w14:paraId="3DF300CF" w14:textId="77777777" w:rsidR="004467CC" w:rsidRPr="00AE1890" w:rsidRDefault="004467CC" w:rsidP="008475AC"/>
        </w:tc>
        <w:tc>
          <w:tcPr>
            <w:tcW w:w="1275" w:type="dxa"/>
          </w:tcPr>
          <w:p w14:paraId="2E72D6CC" w14:textId="77777777" w:rsidR="004467CC" w:rsidRPr="00AE1890" w:rsidRDefault="004467CC" w:rsidP="008475AC"/>
        </w:tc>
      </w:tr>
      <w:tr w:rsidR="004467CC" w:rsidRPr="00AE1890" w14:paraId="5908BC1A" w14:textId="77777777" w:rsidTr="00595138">
        <w:tc>
          <w:tcPr>
            <w:tcW w:w="841" w:type="dxa"/>
            <w:vAlign w:val="center"/>
          </w:tcPr>
          <w:p w14:paraId="54E48DC0" w14:textId="77777777" w:rsidR="004467CC" w:rsidRPr="00AE1890" w:rsidRDefault="004467CC" w:rsidP="008475AC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F1EF07D" w14:textId="77777777" w:rsidR="004467CC" w:rsidRPr="00AE1890" w:rsidRDefault="004467CC" w:rsidP="004467CC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Sensor leaflet in clip chain is installed</w:t>
            </w:r>
          </w:p>
        </w:tc>
        <w:tc>
          <w:tcPr>
            <w:tcW w:w="1276" w:type="dxa"/>
            <w:vAlign w:val="center"/>
          </w:tcPr>
          <w:p w14:paraId="40FCE146" w14:textId="77777777" w:rsidR="004467CC" w:rsidRPr="00AE1890" w:rsidRDefault="004467CC" w:rsidP="00922AE5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.506-B5</w:t>
            </w:r>
          </w:p>
        </w:tc>
        <w:tc>
          <w:tcPr>
            <w:tcW w:w="1559" w:type="dxa"/>
          </w:tcPr>
          <w:p w14:paraId="405B098E" w14:textId="77777777" w:rsidR="004467CC" w:rsidRPr="00AE1890" w:rsidRDefault="004467CC" w:rsidP="008475AC"/>
        </w:tc>
        <w:tc>
          <w:tcPr>
            <w:tcW w:w="1560" w:type="dxa"/>
          </w:tcPr>
          <w:p w14:paraId="7F8A5F3A" w14:textId="77777777" w:rsidR="004467CC" w:rsidRPr="00AE1890" w:rsidRDefault="004467CC" w:rsidP="008475AC"/>
        </w:tc>
        <w:tc>
          <w:tcPr>
            <w:tcW w:w="1275" w:type="dxa"/>
          </w:tcPr>
          <w:p w14:paraId="7A7441AE" w14:textId="77777777" w:rsidR="004467CC" w:rsidRPr="00AE1890" w:rsidRDefault="004467CC" w:rsidP="008475AC"/>
        </w:tc>
      </w:tr>
      <w:tr w:rsidR="00072039" w:rsidRPr="00AE1890" w14:paraId="0BE6B8EB" w14:textId="77777777" w:rsidTr="00595138">
        <w:trPr>
          <w:trHeight w:val="567"/>
        </w:trPr>
        <w:tc>
          <w:tcPr>
            <w:tcW w:w="9214" w:type="dxa"/>
            <w:gridSpan w:val="6"/>
            <w:vAlign w:val="center"/>
          </w:tcPr>
          <w:p w14:paraId="3F251015" w14:textId="77777777" w:rsidR="00072039" w:rsidRPr="00AE1890" w:rsidRDefault="00072039" w:rsidP="00382D1E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t xml:space="preserve">Product discharge / ejection </w:t>
            </w:r>
          </w:p>
        </w:tc>
      </w:tr>
      <w:tr w:rsidR="00072039" w:rsidRPr="00AE1890" w14:paraId="0FE0DC7A" w14:textId="77777777" w:rsidTr="00595138">
        <w:tc>
          <w:tcPr>
            <w:tcW w:w="841" w:type="dxa"/>
            <w:vAlign w:val="center"/>
          </w:tcPr>
          <w:p w14:paraId="2D50C732" w14:textId="77777777" w:rsidR="00072039" w:rsidRPr="00AE1890" w:rsidRDefault="00072039" w:rsidP="008924FA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EF68902" w14:textId="77777777" w:rsidR="00072039" w:rsidRPr="00AE1890" w:rsidRDefault="00072039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Leaflet ejection is installed</w:t>
            </w:r>
          </w:p>
        </w:tc>
        <w:tc>
          <w:tcPr>
            <w:tcW w:w="1559" w:type="dxa"/>
          </w:tcPr>
          <w:p w14:paraId="22F2BBEA" w14:textId="77777777" w:rsidR="00072039" w:rsidRPr="00AE1890" w:rsidRDefault="00072039" w:rsidP="008924FA"/>
        </w:tc>
        <w:tc>
          <w:tcPr>
            <w:tcW w:w="1560" w:type="dxa"/>
          </w:tcPr>
          <w:p w14:paraId="551FBD99" w14:textId="77777777" w:rsidR="00072039" w:rsidRPr="00AE1890" w:rsidRDefault="00072039" w:rsidP="008924FA"/>
        </w:tc>
        <w:tc>
          <w:tcPr>
            <w:tcW w:w="1275" w:type="dxa"/>
          </w:tcPr>
          <w:p w14:paraId="3DB97C43" w14:textId="77777777" w:rsidR="00072039" w:rsidRPr="00AE1890" w:rsidRDefault="00072039" w:rsidP="008924FA"/>
        </w:tc>
      </w:tr>
      <w:tr w:rsidR="00595138" w:rsidRPr="00AE1890" w14:paraId="7984741D" w14:textId="77777777" w:rsidTr="00595138">
        <w:tc>
          <w:tcPr>
            <w:tcW w:w="841" w:type="dxa"/>
            <w:vAlign w:val="center"/>
          </w:tcPr>
          <w:p w14:paraId="4076E865" w14:textId="77777777" w:rsidR="00595138" w:rsidRPr="00AE1890" w:rsidRDefault="00595138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CBE4DC0" w14:textId="77777777" w:rsidR="00595138" w:rsidRPr="00AE1890" w:rsidRDefault="00595138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 xml:space="preserve">Eject </w:t>
            </w:r>
            <w:r w:rsidR="00216375" w:rsidRPr="00AE1890">
              <w:rPr>
                <w:rFonts w:cs="Arial"/>
                <w:sz w:val="22"/>
                <w:szCs w:val="22"/>
              </w:rPr>
              <w:t>container</w:t>
            </w:r>
            <w:r w:rsidRPr="00AE1890">
              <w:rPr>
                <w:rFonts w:cs="Arial"/>
                <w:sz w:val="22"/>
                <w:szCs w:val="22"/>
              </w:rPr>
              <w:t xml:space="preserve"> at collecting chain is installed</w:t>
            </w:r>
          </w:p>
        </w:tc>
        <w:tc>
          <w:tcPr>
            <w:tcW w:w="1559" w:type="dxa"/>
          </w:tcPr>
          <w:p w14:paraId="1BB9772C" w14:textId="77777777" w:rsidR="00595138" w:rsidRPr="00AE1890" w:rsidRDefault="00595138" w:rsidP="00C65940"/>
        </w:tc>
        <w:tc>
          <w:tcPr>
            <w:tcW w:w="1560" w:type="dxa"/>
          </w:tcPr>
          <w:p w14:paraId="351DA435" w14:textId="77777777" w:rsidR="00595138" w:rsidRPr="00AE1890" w:rsidRDefault="00595138" w:rsidP="00C65940"/>
        </w:tc>
        <w:tc>
          <w:tcPr>
            <w:tcW w:w="1275" w:type="dxa"/>
          </w:tcPr>
          <w:p w14:paraId="4D315B32" w14:textId="77777777" w:rsidR="00595138" w:rsidRPr="00AE1890" w:rsidRDefault="00595138" w:rsidP="00C65940"/>
        </w:tc>
      </w:tr>
      <w:tr w:rsidR="00072039" w:rsidRPr="00AE1890" w14:paraId="16C719BF" w14:textId="77777777" w:rsidTr="00595138">
        <w:tc>
          <w:tcPr>
            <w:tcW w:w="841" w:type="dxa"/>
            <w:vAlign w:val="center"/>
          </w:tcPr>
          <w:p w14:paraId="69676C67" w14:textId="77777777" w:rsidR="00072039" w:rsidRPr="00AE1890" w:rsidRDefault="00072039" w:rsidP="008924FA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3FB68C9A" w14:textId="77777777" w:rsidR="00072039" w:rsidRPr="00AE1890" w:rsidRDefault="00072039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 xml:space="preserve">Eject </w:t>
            </w:r>
            <w:r w:rsidR="00216375" w:rsidRPr="00AE1890">
              <w:rPr>
                <w:rFonts w:cs="Arial"/>
                <w:sz w:val="22"/>
                <w:szCs w:val="22"/>
              </w:rPr>
              <w:t>container</w:t>
            </w:r>
            <w:r w:rsidRPr="00AE1890">
              <w:rPr>
                <w:rFonts w:cs="Arial"/>
                <w:sz w:val="22"/>
                <w:szCs w:val="22"/>
              </w:rPr>
              <w:t xml:space="preserve"> at infeed is installed</w:t>
            </w:r>
          </w:p>
        </w:tc>
        <w:tc>
          <w:tcPr>
            <w:tcW w:w="1559" w:type="dxa"/>
          </w:tcPr>
          <w:p w14:paraId="593CB9F9" w14:textId="77777777" w:rsidR="00072039" w:rsidRPr="00AE1890" w:rsidRDefault="00072039" w:rsidP="008924FA"/>
        </w:tc>
        <w:tc>
          <w:tcPr>
            <w:tcW w:w="1560" w:type="dxa"/>
          </w:tcPr>
          <w:p w14:paraId="09B770FC" w14:textId="77777777" w:rsidR="00072039" w:rsidRPr="00AE1890" w:rsidRDefault="00072039" w:rsidP="008924FA"/>
        </w:tc>
        <w:tc>
          <w:tcPr>
            <w:tcW w:w="1275" w:type="dxa"/>
          </w:tcPr>
          <w:p w14:paraId="5D7619C2" w14:textId="77777777" w:rsidR="00072039" w:rsidRPr="00AE1890" w:rsidRDefault="00072039" w:rsidP="008924FA"/>
        </w:tc>
      </w:tr>
      <w:tr w:rsidR="00072039" w:rsidRPr="00AE1890" w14:paraId="1121FBB7" w14:textId="77777777" w:rsidTr="00595138">
        <w:tc>
          <w:tcPr>
            <w:tcW w:w="841" w:type="dxa"/>
            <w:vAlign w:val="center"/>
          </w:tcPr>
          <w:p w14:paraId="6F3367EF" w14:textId="77777777" w:rsidR="00072039" w:rsidRPr="00AE1890" w:rsidRDefault="00072039" w:rsidP="008924FA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2273AD4" w14:textId="77777777" w:rsidR="00072039" w:rsidRPr="00AE1890" w:rsidRDefault="00072039" w:rsidP="008924FA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Discharge for packages is installed</w:t>
            </w:r>
          </w:p>
        </w:tc>
        <w:tc>
          <w:tcPr>
            <w:tcW w:w="1559" w:type="dxa"/>
          </w:tcPr>
          <w:p w14:paraId="5608AC5C" w14:textId="77777777" w:rsidR="00072039" w:rsidRPr="00AE1890" w:rsidRDefault="00072039" w:rsidP="008924FA"/>
        </w:tc>
        <w:tc>
          <w:tcPr>
            <w:tcW w:w="1560" w:type="dxa"/>
          </w:tcPr>
          <w:p w14:paraId="25C91AFE" w14:textId="77777777" w:rsidR="00072039" w:rsidRPr="00AE1890" w:rsidRDefault="00072039" w:rsidP="008924FA"/>
        </w:tc>
        <w:tc>
          <w:tcPr>
            <w:tcW w:w="1275" w:type="dxa"/>
          </w:tcPr>
          <w:p w14:paraId="2F1D4662" w14:textId="77777777" w:rsidR="00072039" w:rsidRPr="00AE1890" w:rsidRDefault="00072039" w:rsidP="008924FA"/>
        </w:tc>
      </w:tr>
    </w:tbl>
    <w:p w14:paraId="1FEDC126" w14:textId="77777777" w:rsidR="00A06BE9" w:rsidRPr="00AE1890" w:rsidRDefault="00A06BE9" w:rsidP="00A06BE9">
      <w:pPr>
        <w:pStyle w:val="Heading1"/>
        <w:rPr>
          <w:lang w:val="en-US"/>
        </w:rPr>
      </w:pPr>
      <w:bookmarkStart w:id="21" w:name="_Toc158007600"/>
      <w:bookmarkStart w:id="22" w:name="_Toc186710280"/>
      <w:r w:rsidRPr="00AE1890">
        <w:rPr>
          <w:lang w:val="en-US"/>
        </w:rPr>
        <w:lastRenderedPageBreak/>
        <w:t>Test Protocol (Tube Filler)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1"/>
        <w:gridCol w:w="2703"/>
        <w:gridCol w:w="1276"/>
        <w:gridCol w:w="1559"/>
        <w:gridCol w:w="1560"/>
        <w:gridCol w:w="1275"/>
      </w:tblGrid>
      <w:tr w:rsidR="00A06BE9" w:rsidRPr="00AE1890" w14:paraId="2E5CFE9C" w14:textId="77777777" w:rsidTr="00262790">
        <w:trPr>
          <w:tblHeader/>
        </w:trPr>
        <w:tc>
          <w:tcPr>
            <w:tcW w:w="841" w:type="dxa"/>
            <w:vAlign w:val="center"/>
          </w:tcPr>
          <w:p w14:paraId="7F178C18" w14:textId="77777777" w:rsidR="00A06BE9" w:rsidRPr="00AE1890" w:rsidRDefault="00A06BE9" w:rsidP="00262790">
            <w:pPr>
              <w:pStyle w:val="Tabellenkopf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AE1890">
              <w:rPr>
                <w:rFonts w:cs="Arial"/>
                <w:sz w:val="22"/>
                <w:szCs w:val="22"/>
                <w:lang w:val="en-US"/>
              </w:rPr>
              <w:t>Test Point</w:t>
            </w:r>
          </w:p>
        </w:tc>
        <w:tc>
          <w:tcPr>
            <w:tcW w:w="3979" w:type="dxa"/>
            <w:gridSpan w:val="2"/>
            <w:vAlign w:val="center"/>
          </w:tcPr>
          <w:p w14:paraId="456664E3" w14:textId="77777777" w:rsidR="00A06BE9" w:rsidRPr="00AE1890" w:rsidRDefault="00A06BE9" w:rsidP="00262790">
            <w:pPr>
              <w:pStyle w:val="Tabellenkopf"/>
              <w:rPr>
                <w:rFonts w:cs="Arial"/>
                <w:sz w:val="22"/>
                <w:szCs w:val="22"/>
                <w:lang w:val="en-US"/>
              </w:rPr>
            </w:pPr>
            <w:r w:rsidRPr="00AE1890">
              <w:rPr>
                <w:rFonts w:cs="Arial"/>
                <w:sz w:val="22"/>
                <w:szCs w:val="22"/>
                <w:lang w:val="en-US"/>
              </w:rPr>
              <w:t>Expected</w:t>
            </w:r>
          </w:p>
        </w:tc>
        <w:tc>
          <w:tcPr>
            <w:tcW w:w="1559" w:type="dxa"/>
            <w:vAlign w:val="center"/>
          </w:tcPr>
          <w:p w14:paraId="04392F29" w14:textId="77777777" w:rsidR="00A06BE9" w:rsidRPr="00AE1890" w:rsidRDefault="00A06BE9" w:rsidP="00262790">
            <w:pPr>
              <w:rPr>
                <w:rFonts w:cs="Arial"/>
                <w:b/>
                <w:bCs/>
                <w:szCs w:val="20"/>
              </w:rPr>
            </w:pPr>
            <w:r w:rsidRPr="00AE1890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560" w:type="dxa"/>
            <w:vAlign w:val="center"/>
          </w:tcPr>
          <w:p w14:paraId="20D2F171" w14:textId="77777777" w:rsidR="00A06BE9" w:rsidRPr="00AE1890" w:rsidRDefault="00A06BE9" w:rsidP="00262790">
            <w:pPr>
              <w:rPr>
                <w:rFonts w:cs="Arial"/>
                <w:b/>
                <w:bCs/>
                <w:szCs w:val="20"/>
              </w:rPr>
            </w:pPr>
            <w:r w:rsidRPr="00AE1890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275" w:type="dxa"/>
            <w:vAlign w:val="center"/>
          </w:tcPr>
          <w:p w14:paraId="578542B5" w14:textId="77777777" w:rsidR="00A06BE9" w:rsidRPr="00AE1890" w:rsidRDefault="00A06BE9" w:rsidP="00262790">
            <w:pPr>
              <w:rPr>
                <w:rFonts w:cs="Arial"/>
                <w:b/>
                <w:bCs/>
                <w:szCs w:val="20"/>
              </w:rPr>
            </w:pPr>
            <w:r w:rsidRPr="00AE1890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A06BE9" w:rsidRPr="00AE1890" w14:paraId="657DD525" w14:textId="77777777" w:rsidTr="00262790">
        <w:trPr>
          <w:trHeight w:val="567"/>
        </w:trPr>
        <w:tc>
          <w:tcPr>
            <w:tcW w:w="9214" w:type="dxa"/>
            <w:gridSpan w:val="6"/>
            <w:vAlign w:val="center"/>
          </w:tcPr>
          <w:p w14:paraId="40A06CE1" w14:textId="77777777" w:rsidR="00A06BE9" w:rsidRPr="00AE1890" w:rsidRDefault="00A06BE9" w:rsidP="00262790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t>Machine plate / labeling</w:t>
            </w:r>
          </w:p>
        </w:tc>
      </w:tr>
      <w:tr w:rsidR="00A06BE9" w:rsidRPr="00AE1890" w14:paraId="19382B4D" w14:textId="77777777" w:rsidTr="00262790">
        <w:tc>
          <w:tcPr>
            <w:tcW w:w="841" w:type="dxa"/>
            <w:vAlign w:val="center"/>
          </w:tcPr>
          <w:p w14:paraId="2766CB61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D950109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  <w:lang w:val="es-ES"/>
              </w:rPr>
            </w:pPr>
            <w:proofErr w:type="gramStart"/>
            <w:r w:rsidRPr="00AE1890">
              <w:rPr>
                <w:rFonts w:cs="Arial"/>
                <w:sz w:val="22"/>
                <w:szCs w:val="22"/>
                <w:lang w:val="es-ES"/>
              </w:rPr>
              <w:t>Model :</w:t>
            </w:r>
            <w:proofErr w:type="gramEnd"/>
            <w:r w:rsidRPr="00AE1890">
              <w:rPr>
                <w:rFonts w:cs="Arial"/>
                <w:sz w:val="22"/>
                <w:szCs w:val="22"/>
                <w:lang w:val="es-ES"/>
              </w:rPr>
              <w:t xml:space="preserve"> </w:t>
            </w:r>
            <w:r w:rsidRPr="00AE1890">
              <w:rPr>
                <w:rFonts w:cs="Arial"/>
                <w:sz w:val="22"/>
                <w:szCs w:val="22"/>
              </w:rPr>
              <w:fldChar w:fldCharType="begin"/>
            </w:r>
            <w:r w:rsidRPr="00AE1890">
              <w:rPr>
                <w:rFonts w:cs="Arial"/>
                <w:sz w:val="22"/>
                <w:szCs w:val="22"/>
                <w:lang w:val="es-ES"/>
              </w:rPr>
              <w:instrText xml:space="preserve"> DOCPROPERTY  Machine  \* MERGEFORMAT </w:instrText>
            </w:r>
            <w:r w:rsidRPr="00AE1890">
              <w:rPr>
                <w:rFonts w:cs="Arial"/>
                <w:sz w:val="22"/>
                <w:szCs w:val="22"/>
              </w:rPr>
              <w:fldChar w:fldCharType="separate"/>
            </w:r>
            <w:r w:rsidRPr="00AE1890">
              <w:rPr>
                <w:rFonts w:cs="Arial"/>
                <w:sz w:val="22"/>
                <w:szCs w:val="22"/>
                <w:lang w:val="es-ES"/>
              </w:rPr>
              <w:t>SC X, TFS 80-X, FPXX-Y</w:t>
            </w:r>
            <w:r w:rsidRPr="00AE1890">
              <w:rPr>
                <w:rFonts w:cs="Arial"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485583F8" w14:textId="77777777" w:rsidR="00A06BE9" w:rsidRPr="00AE1890" w:rsidRDefault="00A06BE9" w:rsidP="00262790">
            <w:pPr>
              <w:rPr>
                <w:lang w:val="es-ES"/>
              </w:rPr>
            </w:pPr>
          </w:p>
        </w:tc>
        <w:tc>
          <w:tcPr>
            <w:tcW w:w="1560" w:type="dxa"/>
          </w:tcPr>
          <w:p w14:paraId="13B4A8CC" w14:textId="77777777" w:rsidR="00A06BE9" w:rsidRPr="00AE1890" w:rsidRDefault="00A06BE9" w:rsidP="00262790">
            <w:pPr>
              <w:rPr>
                <w:lang w:val="es-ES"/>
              </w:rPr>
            </w:pPr>
          </w:p>
        </w:tc>
        <w:tc>
          <w:tcPr>
            <w:tcW w:w="1275" w:type="dxa"/>
          </w:tcPr>
          <w:p w14:paraId="14BC5C93" w14:textId="77777777" w:rsidR="00A06BE9" w:rsidRPr="00AE1890" w:rsidRDefault="00A06BE9" w:rsidP="00262790">
            <w:pPr>
              <w:rPr>
                <w:lang w:val="es-ES"/>
              </w:rPr>
            </w:pPr>
          </w:p>
        </w:tc>
      </w:tr>
      <w:tr w:rsidR="00A06BE9" w:rsidRPr="00AE1890" w14:paraId="1E92ED55" w14:textId="77777777" w:rsidTr="00262790">
        <w:tc>
          <w:tcPr>
            <w:tcW w:w="841" w:type="dxa"/>
            <w:vAlign w:val="center"/>
          </w:tcPr>
          <w:p w14:paraId="1AE1EFC8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68B89815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bCs/>
                <w:sz w:val="22"/>
                <w:szCs w:val="22"/>
              </w:rPr>
            </w:pPr>
            <w:r w:rsidRPr="00AE1890">
              <w:rPr>
                <w:rFonts w:cs="Arial"/>
                <w:bCs/>
                <w:sz w:val="22"/>
                <w:szCs w:val="22"/>
              </w:rPr>
              <w:t xml:space="preserve">Serial no.: </w: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begin"/>
            </w:r>
            <w:r w:rsidRPr="00AE1890">
              <w:rPr>
                <w:rFonts w:cs="Arial"/>
                <w:bCs/>
                <w:sz w:val="22"/>
                <w:szCs w:val="22"/>
              </w:rPr>
              <w:instrText xml:space="preserve"> DOCPROPERTY  Baunummer  \* MERGEFORMAT </w:instrTex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Pr="00AE1890">
              <w:rPr>
                <w:rFonts w:cs="Arial"/>
                <w:bCs/>
                <w:sz w:val="22"/>
                <w:szCs w:val="22"/>
              </w:rPr>
              <w:t>[Number]</w: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0CAF41F6" w14:textId="77777777" w:rsidR="00A06BE9" w:rsidRPr="00AE1890" w:rsidRDefault="00A06BE9" w:rsidP="00262790"/>
        </w:tc>
        <w:tc>
          <w:tcPr>
            <w:tcW w:w="1560" w:type="dxa"/>
          </w:tcPr>
          <w:p w14:paraId="3A823629" w14:textId="77777777" w:rsidR="00A06BE9" w:rsidRPr="00AE1890" w:rsidRDefault="00A06BE9" w:rsidP="00262790"/>
        </w:tc>
        <w:tc>
          <w:tcPr>
            <w:tcW w:w="1275" w:type="dxa"/>
          </w:tcPr>
          <w:p w14:paraId="30649AC9" w14:textId="77777777" w:rsidR="00A06BE9" w:rsidRPr="00AE1890" w:rsidRDefault="00A06BE9" w:rsidP="00262790"/>
        </w:tc>
      </w:tr>
      <w:tr w:rsidR="00A06BE9" w:rsidRPr="00AE1890" w14:paraId="38F77CE7" w14:textId="77777777" w:rsidTr="00262790">
        <w:tc>
          <w:tcPr>
            <w:tcW w:w="841" w:type="dxa"/>
            <w:vAlign w:val="center"/>
          </w:tcPr>
          <w:p w14:paraId="05A7A754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BCB0601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bCs/>
                <w:sz w:val="22"/>
                <w:szCs w:val="22"/>
              </w:rPr>
            </w:pPr>
            <w:r w:rsidRPr="00AE1890">
              <w:rPr>
                <w:rFonts w:cs="Arial"/>
                <w:bCs/>
                <w:sz w:val="22"/>
                <w:szCs w:val="22"/>
              </w:rPr>
              <w:t xml:space="preserve">Order no.: </w: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begin"/>
            </w:r>
            <w:r w:rsidRPr="00AE1890">
              <w:rPr>
                <w:rFonts w:cs="Arial"/>
                <w:bCs/>
                <w:sz w:val="22"/>
                <w:szCs w:val="22"/>
              </w:rPr>
              <w:instrText xml:space="preserve"> DOCPROPERTY  Order  \* MERGEFORMAT </w:instrTex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Pr="00AE1890">
              <w:rPr>
                <w:rFonts w:cs="Arial"/>
                <w:bCs/>
                <w:sz w:val="22"/>
                <w:szCs w:val="22"/>
              </w:rPr>
              <w:t>XXXXX</w: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06B20898" w14:textId="77777777" w:rsidR="00A06BE9" w:rsidRPr="00AE1890" w:rsidRDefault="00A06BE9" w:rsidP="00262790"/>
        </w:tc>
        <w:tc>
          <w:tcPr>
            <w:tcW w:w="1560" w:type="dxa"/>
          </w:tcPr>
          <w:p w14:paraId="7700537B" w14:textId="77777777" w:rsidR="00A06BE9" w:rsidRPr="00AE1890" w:rsidRDefault="00A06BE9" w:rsidP="00262790"/>
        </w:tc>
        <w:tc>
          <w:tcPr>
            <w:tcW w:w="1275" w:type="dxa"/>
          </w:tcPr>
          <w:p w14:paraId="628F9296" w14:textId="77777777" w:rsidR="00A06BE9" w:rsidRPr="00AE1890" w:rsidRDefault="00A06BE9" w:rsidP="00262790"/>
        </w:tc>
      </w:tr>
      <w:tr w:rsidR="00A06BE9" w:rsidRPr="00AE1890" w14:paraId="1FDB8D91" w14:textId="77777777" w:rsidTr="00262790">
        <w:tc>
          <w:tcPr>
            <w:tcW w:w="841" w:type="dxa"/>
            <w:vAlign w:val="center"/>
          </w:tcPr>
          <w:p w14:paraId="097F7FCA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B562200" w14:textId="77777777" w:rsidR="00A06BE9" w:rsidRPr="00AE1890" w:rsidRDefault="00A06BE9" w:rsidP="00262790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sz w:val="22"/>
                <w:szCs w:val="22"/>
                <w:lang w:val="fr-FR"/>
              </w:rPr>
            </w:pPr>
            <w:r w:rsidRPr="00AE1890">
              <w:rPr>
                <w:rFonts w:cs="Arial"/>
                <w:sz w:val="22"/>
                <w:szCs w:val="22"/>
                <w:lang w:val="fr-FR"/>
              </w:rPr>
              <w:t>Voltage 3x400 V</w:t>
            </w:r>
          </w:p>
        </w:tc>
        <w:tc>
          <w:tcPr>
            <w:tcW w:w="1559" w:type="dxa"/>
          </w:tcPr>
          <w:p w14:paraId="32634DFD" w14:textId="77777777" w:rsidR="00A06BE9" w:rsidRPr="00AE1890" w:rsidRDefault="00A06BE9" w:rsidP="00262790">
            <w:pPr>
              <w:rPr>
                <w:lang w:val="fr-FR"/>
              </w:rPr>
            </w:pPr>
          </w:p>
        </w:tc>
        <w:tc>
          <w:tcPr>
            <w:tcW w:w="1560" w:type="dxa"/>
          </w:tcPr>
          <w:p w14:paraId="26B3C3A5" w14:textId="77777777" w:rsidR="00A06BE9" w:rsidRPr="00AE1890" w:rsidRDefault="00A06BE9" w:rsidP="00262790">
            <w:pPr>
              <w:rPr>
                <w:lang w:val="fr-FR"/>
              </w:rPr>
            </w:pPr>
          </w:p>
        </w:tc>
        <w:tc>
          <w:tcPr>
            <w:tcW w:w="1275" w:type="dxa"/>
          </w:tcPr>
          <w:p w14:paraId="59655786" w14:textId="77777777" w:rsidR="00A06BE9" w:rsidRPr="00AE1890" w:rsidRDefault="00A06BE9" w:rsidP="00262790">
            <w:pPr>
              <w:rPr>
                <w:lang w:val="fr-FR"/>
              </w:rPr>
            </w:pPr>
          </w:p>
        </w:tc>
      </w:tr>
      <w:tr w:rsidR="00A06BE9" w:rsidRPr="00AE1890" w14:paraId="0C790E94" w14:textId="77777777" w:rsidTr="00262790">
        <w:tc>
          <w:tcPr>
            <w:tcW w:w="841" w:type="dxa"/>
            <w:vAlign w:val="center"/>
          </w:tcPr>
          <w:p w14:paraId="44D2BE01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fr-FR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63D00D65" w14:textId="77777777" w:rsidR="00A06BE9" w:rsidRPr="00AE1890" w:rsidRDefault="00A06BE9" w:rsidP="00262790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Frequency 50 Hertz.</w:t>
            </w:r>
          </w:p>
        </w:tc>
        <w:tc>
          <w:tcPr>
            <w:tcW w:w="1559" w:type="dxa"/>
          </w:tcPr>
          <w:p w14:paraId="3F9EBE26" w14:textId="77777777" w:rsidR="00A06BE9" w:rsidRPr="00AE1890" w:rsidRDefault="00A06BE9" w:rsidP="00262790"/>
        </w:tc>
        <w:tc>
          <w:tcPr>
            <w:tcW w:w="1560" w:type="dxa"/>
          </w:tcPr>
          <w:p w14:paraId="47F18535" w14:textId="77777777" w:rsidR="00A06BE9" w:rsidRPr="00AE1890" w:rsidRDefault="00A06BE9" w:rsidP="00262790"/>
        </w:tc>
        <w:tc>
          <w:tcPr>
            <w:tcW w:w="1275" w:type="dxa"/>
          </w:tcPr>
          <w:p w14:paraId="17900E16" w14:textId="77777777" w:rsidR="00A06BE9" w:rsidRPr="00AE1890" w:rsidRDefault="00A06BE9" w:rsidP="00262790"/>
        </w:tc>
      </w:tr>
      <w:tr w:rsidR="00A06BE9" w:rsidRPr="00AE1890" w14:paraId="50FA92C1" w14:textId="77777777" w:rsidTr="00262790">
        <w:tc>
          <w:tcPr>
            <w:tcW w:w="841" w:type="dxa"/>
            <w:vAlign w:val="center"/>
          </w:tcPr>
          <w:p w14:paraId="1B30FA2B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0F9F227" w14:textId="77777777" w:rsidR="00A06BE9" w:rsidRPr="00AE1890" w:rsidRDefault="00A06BE9" w:rsidP="00262790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Control voltage 24 VDC</w:t>
            </w:r>
          </w:p>
        </w:tc>
        <w:tc>
          <w:tcPr>
            <w:tcW w:w="1559" w:type="dxa"/>
          </w:tcPr>
          <w:p w14:paraId="4FCB944A" w14:textId="77777777" w:rsidR="00A06BE9" w:rsidRPr="00AE1890" w:rsidRDefault="00A06BE9" w:rsidP="00262790"/>
        </w:tc>
        <w:tc>
          <w:tcPr>
            <w:tcW w:w="1560" w:type="dxa"/>
          </w:tcPr>
          <w:p w14:paraId="5004B7B8" w14:textId="77777777" w:rsidR="00A06BE9" w:rsidRPr="00AE1890" w:rsidRDefault="00A06BE9" w:rsidP="00262790"/>
        </w:tc>
        <w:tc>
          <w:tcPr>
            <w:tcW w:w="1275" w:type="dxa"/>
          </w:tcPr>
          <w:p w14:paraId="6008E9B4" w14:textId="77777777" w:rsidR="00A06BE9" w:rsidRPr="00AE1890" w:rsidRDefault="00A06BE9" w:rsidP="00262790"/>
        </w:tc>
      </w:tr>
      <w:tr w:rsidR="00A06BE9" w:rsidRPr="00AE1890" w14:paraId="2DA3EF7F" w14:textId="77777777" w:rsidTr="00262790">
        <w:trPr>
          <w:trHeight w:val="567"/>
        </w:trPr>
        <w:tc>
          <w:tcPr>
            <w:tcW w:w="9214" w:type="dxa"/>
            <w:gridSpan w:val="6"/>
            <w:vAlign w:val="center"/>
          </w:tcPr>
          <w:p w14:paraId="37DCD353" w14:textId="77777777" w:rsidR="00A06BE9" w:rsidRPr="00AE1890" w:rsidRDefault="00A06BE9" w:rsidP="00262790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t xml:space="preserve">Product feeding </w:t>
            </w:r>
          </w:p>
        </w:tc>
      </w:tr>
      <w:tr w:rsidR="00A06BE9" w:rsidRPr="00AE1890" w14:paraId="52FAEDF6" w14:textId="77777777" w:rsidTr="00262790">
        <w:tc>
          <w:tcPr>
            <w:tcW w:w="841" w:type="dxa"/>
            <w:vAlign w:val="center"/>
          </w:tcPr>
          <w:p w14:paraId="05279489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5A7A047D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Box magazine is installed</w:t>
            </w:r>
          </w:p>
        </w:tc>
        <w:tc>
          <w:tcPr>
            <w:tcW w:w="1559" w:type="dxa"/>
          </w:tcPr>
          <w:p w14:paraId="160B1C82" w14:textId="77777777" w:rsidR="00A06BE9" w:rsidRPr="00AE1890" w:rsidRDefault="00A06BE9" w:rsidP="00262790"/>
        </w:tc>
        <w:tc>
          <w:tcPr>
            <w:tcW w:w="1560" w:type="dxa"/>
          </w:tcPr>
          <w:p w14:paraId="43516CAF" w14:textId="77777777" w:rsidR="00A06BE9" w:rsidRPr="00AE1890" w:rsidRDefault="00A06BE9" w:rsidP="00262790"/>
        </w:tc>
        <w:tc>
          <w:tcPr>
            <w:tcW w:w="1275" w:type="dxa"/>
          </w:tcPr>
          <w:p w14:paraId="25C35E07" w14:textId="77777777" w:rsidR="00A06BE9" w:rsidRPr="00AE1890" w:rsidRDefault="00A06BE9" w:rsidP="00262790"/>
        </w:tc>
      </w:tr>
      <w:tr w:rsidR="00A06BE9" w:rsidRPr="00AE1890" w14:paraId="17B46F50" w14:textId="77777777" w:rsidTr="00262790">
        <w:tc>
          <w:tcPr>
            <w:tcW w:w="841" w:type="dxa"/>
            <w:vAlign w:val="center"/>
          </w:tcPr>
          <w:p w14:paraId="7F87D1C7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887B036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proofErr w:type="gramStart"/>
            <w:r w:rsidRPr="00AE1890">
              <w:rPr>
                <w:rFonts w:cs="Arial"/>
                <w:sz w:val="22"/>
                <w:szCs w:val="22"/>
              </w:rPr>
              <w:t>Robot</w:t>
            </w:r>
            <w:proofErr w:type="gramEnd"/>
            <w:r w:rsidRPr="00AE1890">
              <w:rPr>
                <w:rFonts w:cs="Arial"/>
                <w:sz w:val="22"/>
                <w:szCs w:val="22"/>
              </w:rPr>
              <w:t xml:space="preserve"> for empty tubes is installed</w:t>
            </w:r>
          </w:p>
        </w:tc>
        <w:tc>
          <w:tcPr>
            <w:tcW w:w="1559" w:type="dxa"/>
          </w:tcPr>
          <w:p w14:paraId="287FD745" w14:textId="77777777" w:rsidR="00A06BE9" w:rsidRPr="00AE1890" w:rsidRDefault="00A06BE9" w:rsidP="00262790"/>
        </w:tc>
        <w:tc>
          <w:tcPr>
            <w:tcW w:w="1560" w:type="dxa"/>
          </w:tcPr>
          <w:p w14:paraId="4B7228C4" w14:textId="77777777" w:rsidR="00A06BE9" w:rsidRPr="00AE1890" w:rsidRDefault="00A06BE9" w:rsidP="00262790"/>
        </w:tc>
        <w:tc>
          <w:tcPr>
            <w:tcW w:w="1275" w:type="dxa"/>
          </w:tcPr>
          <w:p w14:paraId="7592B19B" w14:textId="77777777" w:rsidR="00A06BE9" w:rsidRPr="00AE1890" w:rsidRDefault="00A06BE9" w:rsidP="00262790"/>
        </w:tc>
      </w:tr>
      <w:tr w:rsidR="00A06BE9" w:rsidRPr="00AE1890" w14:paraId="5F3EC428" w14:textId="77777777" w:rsidTr="00262790">
        <w:tc>
          <w:tcPr>
            <w:tcW w:w="841" w:type="dxa"/>
            <w:vAlign w:val="center"/>
          </w:tcPr>
          <w:p w14:paraId="001F080A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1840F0C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Tube feeder (TZ) is installed</w:t>
            </w:r>
          </w:p>
        </w:tc>
        <w:tc>
          <w:tcPr>
            <w:tcW w:w="1559" w:type="dxa"/>
          </w:tcPr>
          <w:p w14:paraId="024207AC" w14:textId="77777777" w:rsidR="00A06BE9" w:rsidRPr="00AE1890" w:rsidRDefault="00A06BE9" w:rsidP="00262790"/>
        </w:tc>
        <w:tc>
          <w:tcPr>
            <w:tcW w:w="1560" w:type="dxa"/>
          </w:tcPr>
          <w:p w14:paraId="3A2CF7D9" w14:textId="77777777" w:rsidR="00A06BE9" w:rsidRPr="00AE1890" w:rsidRDefault="00A06BE9" w:rsidP="00262790"/>
        </w:tc>
        <w:tc>
          <w:tcPr>
            <w:tcW w:w="1275" w:type="dxa"/>
          </w:tcPr>
          <w:p w14:paraId="6A2D19AC" w14:textId="77777777" w:rsidR="00A06BE9" w:rsidRPr="00AE1890" w:rsidRDefault="00A06BE9" w:rsidP="00262790"/>
        </w:tc>
      </w:tr>
      <w:tr w:rsidR="00A06BE9" w:rsidRPr="00AE1890" w14:paraId="7671CBEE" w14:textId="77777777" w:rsidTr="00262790">
        <w:tc>
          <w:tcPr>
            <w:tcW w:w="841" w:type="dxa"/>
            <w:vAlign w:val="center"/>
          </w:tcPr>
          <w:p w14:paraId="05F82939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C521865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Tube infeed system is installed</w:t>
            </w:r>
          </w:p>
        </w:tc>
        <w:tc>
          <w:tcPr>
            <w:tcW w:w="1559" w:type="dxa"/>
          </w:tcPr>
          <w:p w14:paraId="147EA65F" w14:textId="77777777" w:rsidR="00A06BE9" w:rsidRPr="00AE1890" w:rsidRDefault="00A06BE9" w:rsidP="00262790"/>
        </w:tc>
        <w:tc>
          <w:tcPr>
            <w:tcW w:w="1560" w:type="dxa"/>
          </w:tcPr>
          <w:p w14:paraId="59C14F85" w14:textId="77777777" w:rsidR="00A06BE9" w:rsidRPr="00AE1890" w:rsidRDefault="00A06BE9" w:rsidP="00262790"/>
        </w:tc>
        <w:tc>
          <w:tcPr>
            <w:tcW w:w="1275" w:type="dxa"/>
          </w:tcPr>
          <w:p w14:paraId="68148651" w14:textId="77777777" w:rsidR="00A06BE9" w:rsidRPr="00AE1890" w:rsidRDefault="00A06BE9" w:rsidP="00262790"/>
        </w:tc>
      </w:tr>
      <w:tr w:rsidR="00A06BE9" w:rsidRPr="00AE1890" w14:paraId="6F03D3D6" w14:textId="77777777" w:rsidTr="00262790">
        <w:tc>
          <w:tcPr>
            <w:tcW w:w="841" w:type="dxa"/>
            <w:vAlign w:val="center"/>
          </w:tcPr>
          <w:p w14:paraId="06A968FE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C2D91BF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Product infeed system is installed</w:t>
            </w:r>
          </w:p>
        </w:tc>
        <w:tc>
          <w:tcPr>
            <w:tcW w:w="1559" w:type="dxa"/>
          </w:tcPr>
          <w:p w14:paraId="6B3D0C13" w14:textId="77777777" w:rsidR="00A06BE9" w:rsidRPr="00AE1890" w:rsidRDefault="00A06BE9" w:rsidP="00262790"/>
        </w:tc>
        <w:tc>
          <w:tcPr>
            <w:tcW w:w="1560" w:type="dxa"/>
          </w:tcPr>
          <w:p w14:paraId="20051DE1" w14:textId="77777777" w:rsidR="00A06BE9" w:rsidRPr="00AE1890" w:rsidRDefault="00A06BE9" w:rsidP="00262790"/>
        </w:tc>
        <w:tc>
          <w:tcPr>
            <w:tcW w:w="1275" w:type="dxa"/>
          </w:tcPr>
          <w:p w14:paraId="7F5806A5" w14:textId="77777777" w:rsidR="00A06BE9" w:rsidRPr="00AE1890" w:rsidRDefault="00A06BE9" w:rsidP="00262790"/>
        </w:tc>
      </w:tr>
      <w:tr w:rsidR="00A06BE9" w:rsidRPr="00AE1890" w14:paraId="125A0AA2" w14:textId="77777777" w:rsidTr="00262790">
        <w:trPr>
          <w:trHeight w:val="567"/>
        </w:trPr>
        <w:tc>
          <w:tcPr>
            <w:tcW w:w="9214" w:type="dxa"/>
            <w:gridSpan w:val="6"/>
            <w:vAlign w:val="center"/>
          </w:tcPr>
          <w:p w14:paraId="00E2A82A" w14:textId="77777777" w:rsidR="00A06BE9" w:rsidRPr="00AE1890" w:rsidRDefault="00A06BE9" w:rsidP="00262790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t xml:space="preserve">Product handling </w:t>
            </w:r>
          </w:p>
        </w:tc>
      </w:tr>
      <w:tr w:rsidR="00A06BE9" w:rsidRPr="00AE1890" w14:paraId="2E4766D5" w14:textId="77777777" w:rsidTr="00262790">
        <w:tc>
          <w:tcPr>
            <w:tcW w:w="841" w:type="dxa"/>
            <w:vAlign w:val="center"/>
          </w:tcPr>
          <w:p w14:paraId="2356A53F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E0E304C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Tube alignment station is installed</w:t>
            </w:r>
          </w:p>
        </w:tc>
        <w:tc>
          <w:tcPr>
            <w:tcW w:w="1559" w:type="dxa"/>
          </w:tcPr>
          <w:p w14:paraId="115FC3F8" w14:textId="77777777" w:rsidR="00A06BE9" w:rsidRPr="00AE1890" w:rsidRDefault="00A06BE9" w:rsidP="00262790"/>
        </w:tc>
        <w:tc>
          <w:tcPr>
            <w:tcW w:w="1560" w:type="dxa"/>
          </w:tcPr>
          <w:p w14:paraId="21EDAF8D" w14:textId="77777777" w:rsidR="00A06BE9" w:rsidRPr="00AE1890" w:rsidRDefault="00A06BE9" w:rsidP="00262790"/>
        </w:tc>
        <w:tc>
          <w:tcPr>
            <w:tcW w:w="1275" w:type="dxa"/>
          </w:tcPr>
          <w:p w14:paraId="36747F60" w14:textId="77777777" w:rsidR="00A06BE9" w:rsidRPr="00AE1890" w:rsidRDefault="00A06BE9" w:rsidP="00262790"/>
        </w:tc>
      </w:tr>
      <w:tr w:rsidR="00A06BE9" w:rsidRPr="00AE1890" w14:paraId="69565FCA" w14:textId="77777777" w:rsidTr="00262790">
        <w:tc>
          <w:tcPr>
            <w:tcW w:w="841" w:type="dxa"/>
            <w:vAlign w:val="center"/>
          </w:tcPr>
          <w:p w14:paraId="0440D4DF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6331A2C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Tube blow out station is installed</w:t>
            </w:r>
          </w:p>
        </w:tc>
        <w:tc>
          <w:tcPr>
            <w:tcW w:w="1559" w:type="dxa"/>
          </w:tcPr>
          <w:p w14:paraId="317FD570" w14:textId="77777777" w:rsidR="00A06BE9" w:rsidRPr="00AE1890" w:rsidRDefault="00A06BE9" w:rsidP="00262790"/>
        </w:tc>
        <w:tc>
          <w:tcPr>
            <w:tcW w:w="1560" w:type="dxa"/>
          </w:tcPr>
          <w:p w14:paraId="102C0028" w14:textId="77777777" w:rsidR="00A06BE9" w:rsidRPr="00AE1890" w:rsidRDefault="00A06BE9" w:rsidP="00262790"/>
        </w:tc>
        <w:tc>
          <w:tcPr>
            <w:tcW w:w="1275" w:type="dxa"/>
          </w:tcPr>
          <w:p w14:paraId="030EC98A" w14:textId="77777777" w:rsidR="00A06BE9" w:rsidRPr="00AE1890" w:rsidRDefault="00A06BE9" w:rsidP="00262790"/>
        </w:tc>
      </w:tr>
      <w:tr w:rsidR="00A06BE9" w:rsidRPr="00AE1890" w14:paraId="7A2FC5B4" w14:textId="77777777" w:rsidTr="00262790">
        <w:tc>
          <w:tcPr>
            <w:tcW w:w="841" w:type="dxa"/>
            <w:vAlign w:val="center"/>
          </w:tcPr>
          <w:p w14:paraId="31A5AC1E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3BC8BC50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Gassing station is installed</w:t>
            </w:r>
          </w:p>
        </w:tc>
        <w:tc>
          <w:tcPr>
            <w:tcW w:w="1559" w:type="dxa"/>
          </w:tcPr>
          <w:p w14:paraId="1EED127F" w14:textId="77777777" w:rsidR="00A06BE9" w:rsidRPr="00AE1890" w:rsidRDefault="00A06BE9" w:rsidP="00262790"/>
        </w:tc>
        <w:tc>
          <w:tcPr>
            <w:tcW w:w="1560" w:type="dxa"/>
          </w:tcPr>
          <w:p w14:paraId="07EB45EA" w14:textId="77777777" w:rsidR="00A06BE9" w:rsidRPr="00AE1890" w:rsidRDefault="00A06BE9" w:rsidP="00262790"/>
        </w:tc>
        <w:tc>
          <w:tcPr>
            <w:tcW w:w="1275" w:type="dxa"/>
          </w:tcPr>
          <w:p w14:paraId="67E5E930" w14:textId="77777777" w:rsidR="00A06BE9" w:rsidRPr="00AE1890" w:rsidRDefault="00A06BE9" w:rsidP="00262790"/>
        </w:tc>
      </w:tr>
      <w:tr w:rsidR="00A06BE9" w:rsidRPr="00AE1890" w14:paraId="03C69B5C" w14:textId="77777777" w:rsidTr="00262790">
        <w:tc>
          <w:tcPr>
            <w:tcW w:w="841" w:type="dxa"/>
            <w:vAlign w:val="center"/>
          </w:tcPr>
          <w:p w14:paraId="15C0807B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50DAC5A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Filling station is installed</w:t>
            </w:r>
          </w:p>
        </w:tc>
        <w:tc>
          <w:tcPr>
            <w:tcW w:w="1559" w:type="dxa"/>
          </w:tcPr>
          <w:p w14:paraId="4899BEFA" w14:textId="77777777" w:rsidR="00A06BE9" w:rsidRPr="00AE1890" w:rsidRDefault="00A06BE9" w:rsidP="00262790"/>
        </w:tc>
        <w:tc>
          <w:tcPr>
            <w:tcW w:w="1560" w:type="dxa"/>
          </w:tcPr>
          <w:p w14:paraId="4D406532" w14:textId="77777777" w:rsidR="00A06BE9" w:rsidRPr="00AE1890" w:rsidRDefault="00A06BE9" w:rsidP="00262790"/>
        </w:tc>
        <w:tc>
          <w:tcPr>
            <w:tcW w:w="1275" w:type="dxa"/>
          </w:tcPr>
          <w:p w14:paraId="3A7709FA" w14:textId="77777777" w:rsidR="00A06BE9" w:rsidRPr="00AE1890" w:rsidRDefault="00A06BE9" w:rsidP="00262790"/>
        </w:tc>
      </w:tr>
      <w:tr w:rsidR="00A06BE9" w:rsidRPr="00AE1890" w14:paraId="5E1351C4" w14:textId="77777777" w:rsidTr="00262790">
        <w:tc>
          <w:tcPr>
            <w:tcW w:w="841" w:type="dxa"/>
            <w:vAlign w:val="center"/>
          </w:tcPr>
          <w:p w14:paraId="7542BC3C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C3C4342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Tube folding stations are installed</w:t>
            </w:r>
          </w:p>
        </w:tc>
        <w:tc>
          <w:tcPr>
            <w:tcW w:w="1559" w:type="dxa"/>
          </w:tcPr>
          <w:p w14:paraId="4EECFF63" w14:textId="77777777" w:rsidR="00A06BE9" w:rsidRPr="00AE1890" w:rsidRDefault="00A06BE9" w:rsidP="00262790"/>
        </w:tc>
        <w:tc>
          <w:tcPr>
            <w:tcW w:w="1560" w:type="dxa"/>
          </w:tcPr>
          <w:p w14:paraId="750E4C95" w14:textId="77777777" w:rsidR="00A06BE9" w:rsidRPr="00AE1890" w:rsidRDefault="00A06BE9" w:rsidP="00262790"/>
        </w:tc>
        <w:tc>
          <w:tcPr>
            <w:tcW w:w="1275" w:type="dxa"/>
          </w:tcPr>
          <w:p w14:paraId="409CE53E" w14:textId="77777777" w:rsidR="00A06BE9" w:rsidRPr="00AE1890" w:rsidRDefault="00A06BE9" w:rsidP="00262790"/>
        </w:tc>
      </w:tr>
      <w:tr w:rsidR="00A06BE9" w:rsidRPr="00AE1890" w14:paraId="727EE6E9" w14:textId="77777777" w:rsidTr="00262790">
        <w:tc>
          <w:tcPr>
            <w:tcW w:w="841" w:type="dxa"/>
            <w:vAlign w:val="center"/>
          </w:tcPr>
          <w:p w14:paraId="2634A8AB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D376124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Hot air station is installed</w:t>
            </w:r>
          </w:p>
        </w:tc>
        <w:tc>
          <w:tcPr>
            <w:tcW w:w="1559" w:type="dxa"/>
          </w:tcPr>
          <w:p w14:paraId="609684AF" w14:textId="77777777" w:rsidR="00A06BE9" w:rsidRPr="00AE1890" w:rsidRDefault="00A06BE9" w:rsidP="00262790"/>
        </w:tc>
        <w:tc>
          <w:tcPr>
            <w:tcW w:w="1560" w:type="dxa"/>
          </w:tcPr>
          <w:p w14:paraId="096D08EA" w14:textId="77777777" w:rsidR="00A06BE9" w:rsidRPr="00AE1890" w:rsidRDefault="00A06BE9" w:rsidP="00262790"/>
        </w:tc>
        <w:tc>
          <w:tcPr>
            <w:tcW w:w="1275" w:type="dxa"/>
          </w:tcPr>
          <w:p w14:paraId="36FBBC98" w14:textId="77777777" w:rsidR="00A06BE9" w:rsidRPr="00AE1890" w:rsidRDefault="00A06BE9" w:rsidP="00262790"/>
        </w:tc>
      </w:tr>
      <w:tr w:rsidR="00A06BE9" w:rsidRPr="00AE1890" w14:paraId="2AF9D20C" w14:textId="77777777" w:rsidTr="00262790">
        <w:tc>
          <w:tcPr>
            <w:tcW w:w="841" w:type="dxa"/>
            <w:vAlign w:val="center"/>
          </w:tcPr>
          <w:p w14:paraId="096D74BB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723D59E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Press station is installed</w:t>
            </w:r>
          </w:p>
        </w:tc>
        <w:tc>
          <w:tcPr>
            <w:tcW w:w="1559" w:type="dxa"/>
          </w:tcPr>
          <w:p w14:paraId="44C6E444" w14:textId="77777777" w:rsidR="00A06BE9" w:rsidRPr="00AE1890" w:rsidRDefault="00A06BE9" w:rsidP="00262790"/>
        </w:tc>
        <w:tc>
          <w:tcPr>
            <w:tcW w:w="1560" w:type="dxa"/>
          </w:tcPr>
          <w:p w14:paraId="1D2FE4B0" w14:textId="77777777" w:rsidR="00A06BE9" w:rsidRPr="00AE1890" w:rsidRDefault="00A06BE9" w:rsidP="00262790"/>
        </w:tc>
        <w:tc>
          <w:tcPr>
            <w:tcW w:w="1275" w:type="dxa"/>
          </w:tcPr>
          <w:p w14:paraId="51650190" w14:textId="77777777" w:rsidR="00A06BE9" w:rsidRPr="00AE1890" w:rsidRDefault="00A06BE9" w:rsidP="00262790"/>
        </w:tc>
      </w:tr>
      <w:tr w:rsidR="00A06BE9" w:rsidRPr="00AE1890" w14:paraId="2DFF9D44" w14:textId="77777777" w:rsidTr="00262790">
        <w:tc>
          <w:tcPr>
            <w:tcW w:w="841" w:type="dxa"/>
            <w:vAlign w:val="center"/>
          </w:tcPr>
          <w:p w14:paraId="4CFBDCF1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557E76F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Cutting station is installed</w:t>
            </w:r>
          </w:p>
        </w:tc>
        <w:tc>
          <w:tcPr>
            <w:tcW w:w="1559" w:type="dxa"/>
          </w:tcPr>
          <w:p w14:paraId="48567E04" w14:textId="77777777" w:rsidR="00A06BE9" w:rsidRPr="00AE1890" w:rsidRDefault="00A06BE9" w:rsidP="00262790"/>
        </w:tc>
        <w:tc>
          <w:tcPr>
            <w:tcW w:w="1560" w:type="dxa"/>
          </w:tcPr>
          <w:p w14:paraId="392D407C" w14:textId="77777777" w:rsidR="00A06BE9" w:rsidRPr="00AE1890" w:rsidRDefault="00A06BE9" w:rsidP="00262790"/>
        </w:tc>
        <w:tc>
          <w:tcPr>
            <w:tcW w:w="1275" w:type="dxa"/>
          </w:tcPr>
          <w:p w14:paraId="180FB781" w14:textId="77777777" w:rsidR="00A06BE9" w:rsidRPr="00AE1890" w:rsidRDefault="00A06BE9" w:rsidP="00262790"/>
        </w:tc>
      </w:tr>
      <w:tr w:rsidR="00A06BE9" w:rsidRPr="00AE1890" w14:paraId="2EBC412F" w14:textId="77777777" w:rsidTr="00262790">
        <w:tc>
          <w:tcPr>
            <w:tcW w:w="841" w:type="dxa"/>
            <w:vAlign w:val="center"/>
          </w:tcPr>
          <w:p w14:paraId="42410588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537E055A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Laser labeling station is installed</w:t>
            </w:r>
          </w:p>
        </w:tc>
        <w:tc>
          <w:tcPr>
            <w:tcW w:w="1559" w:type="dxa"/>
          </w:tcPr>
          <w:p w14:paraId="24A02A75" w14:textId="77777777" w:rsidR="00A06BE9" w:rsidRPr="00AE1890" w:rsidRDefault="00A06BE9" w:rsidP="00262790"/>
        </w:tc>
        <w:tc>
          <w:tcPr>
            <w:tcW w:w="1560" w:type="dxa"/>
          </w:tcPr>
          <w:p w14:paraId="2F899F66" w14:textId="77777777" w:rsidR="00A06BE9" w:rsidRPr="00AE1890" w:rsidRDefault="00A06BE9" w:rsidP="00262790"/>
        </w:tc>
        <w:tc>
          <w:tcPr>
            <w:tcW w:w="1275" w:type="dxa"/>
          </w:tcPr>
          <w:p w14:paraId="4DB4DE2D" w14:textId="77777777" w:rsidR="00A06BE9" w:rsidRPr="00AE1890" w:rsidRDefault="00A06BE9" w:rsidP="00262790"/>
        </w:tc>
      </w:tr>
      <w:tr w:rsidR="00A06BE9" w:rsidRPr="00AE1890" w14:paraId="78EA2142" w14:textId="77777777" w:rsidTr="00262790">
        <w:tc>
          <w:tcPr>
            <w:tcW w:w="841" w:type="dxa"/>
            <w:vAlign w:val="center"/>
          </w:tcPr>
          <w:p w14:paraId="071D83F1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25B5C31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Print labeling station is installed</w:t>
            </w:r>
          </w:p>
        </w:tc>
        <w:tc>
          <w:tcPr>
            <w:tcW w:w="1559" w:type="dxa"/>
          </w:tcPr>
          <w:p w14:paraId="55EC7AA6" w14:textId="77777777" w:rsidR="00A06BE9" w:rsidRPr="00AE1890" w:rsidRDefault="00A06BE9" w:rsidP="00262790"/>
        </w:tc>
        <w:tc>
          <w:tcPr>
            <w:tcW w:w="1560" w:type="dxa"/>
          </w:tcPr>
          <w:p w14:paraId="6C2A0AA5" w14:textId="77777777" w:rsidR="00A06BE9" w:rsidRPr="00AE1890" w:rsidRDefault="00A06BE9" w:rsidP="00262790"/>
        </w:tc>
        <w:tc>
          <w:tcPr>
            <w:tcW w:w="1275" w:type="dxa"/>
          </w:tcPr>
          <w:p w14:paraId="23E73BB4" w14:textId="77777777" w:rsidR="00A06BE9" w:rsidRPr="00AE1890" w:rsidRDefault="00A06BE9" w:rsidP="00262790"/>
        </w:tc>
      </w:tr>
      <w:tr w:rsidR="00A06BE9" w:rsidRPr="00AE1890" w14:paraId="40A71C75" w14:textId="77777777" w:rsidTr="00262790">
        <w:trPr>
          <w:trHeight w:val="567"/>
        </w:trPr>
        <w:tc>
          <w:tcPr>
            <w:tcW w:w="9214" w:type="dxa"/>
            <w:gridSpan w:val="6"/>
            <w:vAlign w:val="center"/>
          </w:tcPr>
          <w:p w14:paraId="490ADC02" w14:textId="77777777" w:rsidR="00A06BE9" w:rsidRPr="00AE1890" w:rsidRDefault="00A06BE9" w:rsidP="00262790">
            <w:pPr>
              <w:pStyle w:val="Text2"/>
              <w:pageBreakBefore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lastRenderedPageBreak/>
              <w:t xml:space="preserve">Monitoring </w:t>
            </w:r>
          </w:p>
        </w:tc>
      </w:tr>
      <w:tr w:rsidR="00A06BE9" w:rsidRPr="00AE1890" w14:paraId="78A9C399" w14:textId="77777777" w:rsidTr="00262790">
        <w:tc>
          <w:tcPr>
            <w:tcW w:w="841" w:type="dxa"/>
            <w:vAlign w:val="center"/>
          </w:tcPr>
          <w:p w14:paraId="65FB8546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7D34C749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Sensor tube presence is installed</w:t>
            </w:r>
          </w:p>
        </w:tc>
        <w:tc>
          <w:tcPr>
            <w:tcW w:w="1276" w:type="dxa"/>
            <w:vAlign w:val="center"/>
          </w:tcPr>
          <w:p w14:paraId="6CCE3B32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.250-B11</w:t>
            </w:r>
          </w:p>
          <w:p w14:paraId="3EC1DAC9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.250-B21</w:t>
            </w:r>
          </w:p>
          <w:p w14:paraId="2DF320F8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.250-B31</w:t>
            </w:r>
          </w:p>
        </w:tc>
        <w:tc>
          <w:tcPr>
            <w:tcW w:w="1559" w:type="dxa"/>
          </w:tcPr>
          <w:p w14:paraId="63449CAA" w14:textId="77777777" w:rsidR="00A06BE9" w:rsidRPr="00AE1890" w:rsidRDefault="00A06BE9" w:rsidP="00262790"/>
        </w:tc>
        <w:tc>
          <w:tcPr>
            <w:tcW w:w="1560" w:type="dxa"/>
          </w:tcPr>
          <w:p w14:paraId="5A3B060A" w14:textId="77777777" w:rsidR="00A06BE9" w:rsidRPr="00AE1890" w:rsidRDefault="00A06BE9" w:rsidP="00262790"/>
        </w:tc>
        <w:tc>
          <w:tcPr>
            <w:tcW w:w="1275" w:type="dxa"/>
          </w:tcPr>
          <w:p w14:paraId="25639722" w14:textId="77777777" w:rsidR="00A06BE9" w:rsidRPr="00AE1890" w:rsidRDefault="00A06BE9" w:rsidP="00262790"/>
        </w:tc>
      </w:tr>
      <w:tr w:rsidR="00A06BE9" w:rsidRPr="00AE1890" w14:paraId="33A9F6BF" w14:textId="77777777" w:rsidTr="00262790">
        <w:tc>
          <w:tcPr>
            <w:tcW w:w="841" w:type="dxa"/>
            <w:vAlign w:val="center"/>
          </w:tcPr>
          <w:p w14:paraId="23C1B307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8FDE37E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 xml:space="preserve">Sensor </w:t>
            </w:r>
            <w:proofErr w:type="gramStart"/>
            <w:r w:rsidRPr="00AE1890">
              <w:rPr>
                <w:rFonts w:cs="Arial"/>
                <w:sz w:val="22"/>
                <w:szCs w:val="22"/>
              </w:rPr>
              <w:t>print</w:t>
            </w:r>
            <w:proofErr w:type="gramEnd"/>
            <w:r w:rsidRPr="00AE1890">
              <w:rPr>
                <w:rFonts w:cs="Arial"/>
                <w:sz w:val="22"/>
                <w:szCs w:val="22"/>
              </w:rPr>
              <w:t xml:space="preserve"> mark detection is installed</w:t>
            </w:r>
          </w:p>
        </w:tc>
        <w:tc>
          <w:tcPr>
            <w:tcW w:w="1276" w:type="dxa"/>
            <w:vAlign w:val="center"/>
          </w:tcPr>
          <w:p w14:paraId="1F0D2B59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.252-B11</w:t>
            </w:r>
          </w:p>
          <w:p w14:paraId="5744AF40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.252-B21</w:t>
            </w:r>
          </w:p>
          <w:p w14:paraId="010413C1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.252-B31</w:t>
            </w:r>
          </w:p>
        </w:tc>
        <w:tc>
          <w:tcPr>
            <w:tcW w:w="1559" w:type="dxa"/>
          </w:tcPr>
          <w:p w14:paraId="14767D00" w14:textId="77777777" w:rsidR="00A06BE9" w:rsidRPr="00AE1890" w:rsidRDefault="00A06BE9" w:rsidP="00262790"/>
        </w:tc>
        <w:tc>
          <w:tcPr>
            <w:tcW w:w="1560" w:type="dxa"/>
          </w:tcPr>
          <w:p w14:paraId="20A63116" w14:textId="77777777" w:rsidR="00A06BE9" w:rsidRPr="00AE1890" w:rsidRDefault="00A06BE9" w:rsidP="00262790"/>
        </w:tc>
        <w:tc>
          <w:tcPr>
            <w:tcW w:w="1275" w:type="dxa"/>
          </w:tcPr>
          <w:p w14:paraId="22B5CDEE" w14:textId="77777777" w:rsidR="00A06BE9" w:rsidRPr="00AE1890" w:rsidRDefault="00A06BE9" w:rsidP="00262790"/>
        </w:tc>
      </w:tr>
      <w:tr w:rsidR="00A06BE9" w:rsidRPr="00AE1890" w14:paraId="1D0DB727" w14:textId="77777777" w:rsidTr="00262790">
        <w:tc>
          <w:tcPr>
            <w:tcW w:w="841" w:type="dxa"/>
            <w:vAlign w:val="center"/>
          </w:tcPr>
          <w:p w14:paraId="1A6BBFF7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32B015E6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Code reader tube code is installed</w:t>
            </w:r>
          </w:p>
        </w:tc>
        <w:tc>
          <w:tcPr>
            <w:tcW w:w="1276" w:type="dxa"/>
            <w:vAlign w:val="center"/>
          </w:tcPr>
          <w:p w14:paraId="2844EC5D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.254-B11</w:t>
            </w:r>
          </w:p>
          <w:p w14:paraId="772C78C5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.254-B21</w:t>
            </w:r>
          </w:p>
          <w:p w14:paraId="002222FB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.254-B31</w:t>
            </w:r>
          </w:p>
        </w:tc>
        <w:tc>
          <w:tcPr>
            <w:tcW w:w="1559" w:type="dxa"/>
          </w:tcPr>
          <w:p w14:paraId="38A4A75D" w14:textId="77777777" w:rsidR="00A06BE9" w:rsidRPr="00AE1890" w:rsidRDefault="00A06BE9" w:rsidP="00262790"/>
        </w:tc>
        <w:tc>
          <w:tcPr>
            <w:tcW w:w="1560" w:type="dxa"/>
          </w:tcPr>
          <w:p w14:paraId="1FB56CC3" w14:textId="77777777" w:rsidR="00A06BE9" w:rsidRPr="00AE1890" w:rsidRDefault="00A06BE9" w:rsidP="00262790"/>
        </w:tc>
        <w:tc>
          <w:tcPr>
            <w:tcW w:w="1275" w:type="dxa"/>
          </w:tcPr>
          <w:p w14:paraId="0E1A2BC4" w14:textId="77777777" w:rsidR="00A06BE9" w:rsidRPr="00AE1890" w:rsidRDefault="00A06BE9" w:rsidP="00262790"/>
        </w:tc>
      </w:tr>
      <w:tr w:rsidR="00A06BE9" w:rsidRPr="00AE1890" w14:paraId="125CC212" w14:textId="77777777" w:rsidTr="00262790">
        <w:tc>
          <w:tcPr>
            <w:tcW w:w="841" w:type="dxa"/>
            <w:vAlign w:val="center"/>
          </w:tcPr>
          <w:p w14:paraId="32380871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2AA8B683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Sensor tube cap presence is installed</w:t>
            </w:r>
          </w:p>
        </w:tc>
        <w:tc>
          <w:tcPr>
            <w:tcW w:w="1276" w:type="dxa"/>
            <w:vAlign w:val="center"/>
          </w:tcPr>
          <w:p w14:paraId="256E82CD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.256-B11</w:t>
            </w:r>
            <w:r w:rsidRPr="00AE1890">
              <w:rPr>
                <w:rFonts w:cs="Arial"/>
                <w:sz w:val="22"/>
                <w:szCs w:val="22"/>
              </w:rPr>
              <w:br/>
              <w:t>.256-B21</w:t>
            </w:r>
            <w:r w:rsidRPr="00AE1890">
              <w:rPr>
                <w:rFonts w:cs="Arial"/>
                <w:sz w:val="22"/>
                <w:szCs w:val="22"/>
              </w:rPr>
              <w:br/>
              <w:t>.256-B31</w:t>
            </w:r>
          </w:p>
        </w:tc>
        <w:tc>
          <w:tcPr>
            <w:tcW w:w="1559" w:type="dxa"/>
          </w:tcPr>
          <w:p w14:paraId="1B9CC9B1" w14:textId="77777777" w:rsidR="00A06BE9" w:rsidRPr="00AE1890" w:rsidRDefault="00A06BE9" w:rsidP="00262790"/>
        </w:tc>
        <w:tc>
          <w:tcPr>
            <w:tcW w:w="1560" w:type="dxa"/>
          </w:tcPr>
          <w:p w14:paraId="68F24F42" w14:textId="77777777" w:rsidR="00A06BE9" w:rsidRPr="00AE1890" w:rsidRDefault="00A06BE9" w:rsidP="00262790"/>
        </w:tc>
        <w:tc>
          <w:tcPr>
            <w:tcW w:w="1275" w:type="dxa"/>
          </w:tcPr>
          <w:p w14:paraId="32D78D84" w14:textId="77777777" w:rsidR="00A06BE9" w:rsidRPr="00AE1890" w:rsidRDefault="00A06BE9" w:rsidP="00262790"/>
        </w:tc>
      </w:tr>
      <w:tr w:rsidR="00A06BE9" w:rsidRPr="00AE1890" w14:paraId="10E14CAF" w14:textId="77777777" w:rsidTr="00262790">
        <w:tc>
          <w:tcPr>
            <w:tcW w:w="841" w:type="dxa"/>
            <w:vAlign w:val="center"/>
          </w:tcPr>
          <w:p w14:paraId="0B8DDA19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BF4B557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Camera monitoring labeling is installed</w:t>
            </w:r>
          </w:p>
        </w:tc>
        <w:tc>
          <w:tcPr>
            <w:tcW w:w="1276" w:type="dxa"/>
            <w:vAlign w:val="center"/>
          </w:tcPr>
          <w:p w14:paraId="55DDB6A7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.580-B1</w:t>
            </w:r>
          </w:p>
          <w:p w14:paraId="35B4FBA9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.581-B1</w:t>
            </w:r>
          </w:p>
        </w:tc>
        <w:tc>
          <w:tcPr>
            <w:tcW w:w="1559" w:type="dxa"/>
          </w:tcPr>
          <w:p w14:paraId="7B2757CF" w14:textId="77777777" w:rsidR="00A06BE9" w:rsidRPr="00AE1890" w:rsidRDefault="00A06BE9" w:rsidP="00262790"/>
        </w:tc>
        <w:tc>
          <w:tcPr>
            <w:tcW w:w="1560" w:type="dxa"/>
          </w:tcPr>
          <w:p w14:paraId="2F60A31A" w14:textId="77777777" w:rsidR="00A06BE9" w:rsidRPr="00AE1890" w:rsidRDefault="00A06BE9" w:rsidP="00262790"/>
        </w:tc>
        <w:tc>
          <w:tcPr>
            <w:tcW w:w="1275" w:type="dxa"/>
          </w:tcPr>
          <w:p w14:paraId="295DDC83" w14:textId="77777777" w:rsidR="00A06BE9" w:rsidRPr="00AE1890" w:rsidRDefault="00A06BE9" w:rsidP="00262790"/>
        </w:tc>
      </w:tr>
      <w:tr w:rsidR="00A06BE9" w:rsidRPr="00AE1890" w14:paraId="737C75E1" w14:textId="77777777" w:rsidTr="00262790">
        <w:tc>
          <w:tcPr>
            <w:tcW w:w="841" w:type="dxa"/>
            <w:vAlign w:val="center"/>
          </w:tcPr>
          <w:p w14:paraId="2E4786CE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090B4D47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Camera monitoring tube roundness is installed</w:t>
            </w:r>
          </w:p>
        </w:tc>
        <w:tc>
          <w:tcPr>
            <w:tcW w:w="1276" w:type="dxa"/>
            <w:vAlign w:val="center"/>
          </w:tcPr>
          <w:p w14:paraId="11A0585D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.258-B1</w:t>
            </w:r>
          </w:p>
        </w:tc>
        <w:tc>
          <w:tcPr>
            <w:tcW w:w="1559" w:type="dxa"/>
          </w:tcPr>
          <w:p w14:paraId="4F6AAAC5" w14:textId="77777777" w:rsidR="00A06BE9" w:rsidRPr="00AE1890" w:rsidRDefault="00A06BE9" w:rsidP="00262790"/>
        </w:tc>
        <w:tc>
          <w:tcPr>
            <w:tcW w:w="1560" w:type="dxa"/>
          </w:tcPr>
          <w:p w14:paraId="4A26303E" w14:textId="77777777" w:rsidR="00A06BE9" w:rsidRPr="00AE1890" w:rsidRDefault="00A06BE9" w:rsidP="00262790"/>
        </w:tc>
        <w:tc>
          <w:tcPr>
            <w:tcW w:w="1275" w:type="dxa"/>
          </w:tcPr>
          <w:p w14:paraId="36158AD9" w14:textId="77777777" w:rsidR="00A06BE9" w:rsidRPr="00AE1890" w:rsidRDefault="00A06BE9" w:rsidP="00262790"/>
        </w:tc>
      </w:tr>
      <w:tr w:rsidR="00A06BE9" w:rsidRPr="00AE1890" w14:paraId="78D71066" w14:textId="77777777" w:rsidTr="00262790">
        <w:tc>
          <w:tcPr>
            <w:tcW w:w="841" w:type="dxa"/>
            <w:vAlign w:val="center"/>
          </w:tcPr>
          <w:p w14:paraId="08C32AC8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424CFFD1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Camera monitoring tube fold is installed</w:t>
            </w:r>
          </w:p>
        </w:tc>
        <w:tc>
          <w:tcPr>
            <w:tcW w:w="1276" w:type="dxa"/>
            <w:vAlign w:val="center"/>
          </w:tcPr>
          <w:p w14:paraId="1EFEC181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.570-BX</w:t>
            </w:r>
          </w:p>
        </w:tc>
        <w:tc>
          <w:tcPr>
            <w:tcW w:w="1559" w:type="dxa"/>
          </w:tcPr>
          <w:p w14:paraId="2E523DC4" w14:textId="77777777" w:rsidR="00A06BE9" w:rsidRPr="00AE1890" w:rsidRDefault="00A06BE9" w:rsidP="00262790"/>
        </w:tc>
        <w:tc>
          <w:tcPr>
            <w:tcW w:w="1560" w:type="dxa"/>
          </w:tcPr>
          <w:p w14:paraId="2418621E" w14:textId="77777777" w:rsidR="00A06BE9" w:rsidRPr="00AE1890" w:rsidRDefault="00A06BE9" w:rsidP="00262790"/>
        </w:tc>
        <w:tc>
          <w:tcPr>
            <w:tcW w:w="1275" w:type="dxa"/>
          </w:tcPr>
          <w:p w14:paraId="5678F18A" w14:textId="77777777" w:rsidR="00A06BE9" w:rsidRPr="00AE1890" w:rsidRDefault="00A06BE9" w:rsidP="00262790"/>
        </w:tc>
      </w:tr>
      <w:tr w:rsidR="00A06BE9" w:rsidRPr="00AE1890" w14:paraId="6CD8A2CC" w14:textId="77777777" w:rsidTr="00262790">
        <w:tc>
          <w:tcPr>
            <w:tcW w:w="841" w:type="dxa"/>
            <w:vAlign w:val="center"/>
          </w:tcPr>
          <w:p w14:paraId="6D9D0E04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3D2F9E1F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Camera monitoring particle is installed</w:t>
            </w:r>
          </w:p>
        </w:tc>
        <w:tc>
          <w:tcPr>
            <w:tcW w:w="1276" w:type="dxa"/>
            <w:vAlign w:val="center"/>
          </w:tcPr>
          <w:p w14:paraId="66D1F00A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.260-B1</w:t>
            </w:r>
          </w:p>
        </w:tc>
        <w:tc>
          <w:tcPr>
            <w:tcW w:w="1559" w:type="dxa"/>
          </w:tcPr>
          <w:p w14:paraId="1EF2953D" w14:textId="77777777" w:rsidR="00A06BE9" w:rsidRPr="00AE1890" w:rsidRDefault="00A06BE9" w:rsidP="00262790"/>
        </w:tc>
        <w:tc>
          <w:tcPr>
            <w:tcW w:w="1560" w:type="dxa"/>
          </w:tcPr>
          <w:p w14:paraId="5B540453" w14:textId="77777777" w:rsidR="00A06BE9" w:rsidRPr="00AE1890" w:rsidRDefault="00A06BE9" w:rsidP="00262790"/>
        </w:tc>
        <w:tc>
          <w:tcPr>
            <w:tcW w:w="1275" w:type="dxa"/>
          </w:tcPr>
          <w:p w14:paraId="4136C2B6" w14:textId="77777777" w:rsidR="00A06BE9" w:rsidRPr="00AE1890" w:rsidRDefault="00A06BE9" w:rsidP="00262790"/>
        </w:tc>
      </w:tr>
      <w:tr w:rsidR="00A06BE9" w:rsidRPr="00AE1890" w14:paraId="30CF1E56" w14:textId="77777777" w:rsidTr="00262790">
        <w:trPr>
          <w:trHeight w:val="567"/>
        </w:trPr>
        <w:tc>
          <w:tcPr>
            <w:tcW w:w="9214" w:type="dxa"/>
            <w:gridSpan w:val="6"/>
            <w:vAlign w:val="center"/>
          </w:tcPr>
          <w:p w14:paraId="4DEA4E6A" w14:textId="77777777" w:rsidR="00A06BE9" w:rsidRPr="00AE1890" w:rsidRDefault="00A06BE9" w:rsidP="00262790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t xml:space="preserve">Product discharge / ejection </w:t>
            </w:r>
          </w:p>
        </w:tc>
      </w:tr>
      <w:tr w:rsidR="00A06BE9" w:rsidRPr="00AE1890" w14:paraId="102C1B86" w14:textId="77777777" w:rsidTr="00262790">
        <w:tc>
          <w:tcPr>
            <w:tcW w:w="841" w:type="dxa"/>
            <w:vAlign w:val="center"/>
          </w:tcPr>
          <w:p w14:paraId="14CB9D51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625ED842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Empty box discharge is installed</w:t>
            </w:r>
          </w:p>
        </w:tc>
        <w:tc>
          <w:tcPr>
            <w:tcW w:w="1559" w:type="dxa"/>
          </w:tcPr>
          <w:p w14:paraId="6B9B3FC7" w14:textId="77777777" w:rsidR="00A06BE9" w:rsidRPr="00AE1890" w:rsidRDefault="00A06BE9" w:rsidP="00262790"/>
        </w:tc>
        <w:tc>
          <w:tcPr>
            <w:tcW w:w="1560" w:type="dxa"/>
          </w:tcPr>
          <w:p w14:paraId="3DEAB366" w14:textId="77777777" w:rsidR="00A06BE9" w:rsidRPr="00AE1890" w:rsidRDefault="00A06BE9" w:rsidP="00262790"/>
        </w:tc>
        <w:tc>
          <w:tcPr>
            <w:tcW w:w="1275" w:type="dxa"/>
          </w:tcPr>
          <w:p w14:paraId="6FF11E81" w14:textId="77777777" w:rsidR="00A06BE9" w:rsidRPr="00AE1890" w:rsidRDefault="00A06BE9" w:rsidP="00262790"/>
        </w:tc>
      </w:tr>
      <w:tr w:rsidR="00A06BE9" w:rsidRPr="00AE1890" w14:paraId="13A421B2" w14:textId="77777777" w:rsidTr="00262790">
        <w:tc>
          <w:tcPr>
            <w:tcW w:w="841" w:type="dxa"/>
            <w:vAlign w:val="center"/>
          </w:tcPr>
          <w:p w14:paraId="0728A373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3D1315FF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proofErr w:type="spellStart"/>
            <w:r w:rsidRPr="00AE1890">
              <w:rPr>
                <w:rFonts w:cs="Arial"/>
                <w:sz w:val="22"/>
                <w:szCs w:val="22"/>
              </w:rPr>
              <w:t>Bulkware</w:t>
            </w:r>
            <w:proofErr w:type="spellEnd"/>
            <w:r w:rsidRPr="00AE1890">
              <w:rPr>
                <w:rFonts w:cs="Arial"/>
                <w:sz w:val="22"/>
                <w:szCs w:val="22"/>
              </w:rPr>
              <w:t xml:space="preserve"> discharge is installed</w:t>
            </w:r>
          </w:p>
        </w:tc>
        <w:tc>
          <w:tcPr>
            <w:tcW w:w="1559" w:type="dxa"/>
          </w:tcPr>
          <w:p w14:paraId="203F995A" w14:textId="77777777" w:rsidR="00A06BE9" w:rsidRPr="00AE1890" w:rsidRDefault="00A06BE9" w:rsidP="00262790"/>
        </w:tc>
        <w:tc>
          <w:tcPr>
            <w:tcW w:w="1560" w:type="dxa"/>
          </w:tcPr>
          <w:p w14:paraId="42EAD0A3" w14:textId="77777777" w:rsidR="00A06BE9" w:rsidRPr="00AE1890" w:rsidRDefault="00A06BE9" w:rsidP="00262790"/>
        </w:tc>
        <w:tc>
          <w:tcPr>
            <w:tcW w:w="1275" w:type="dxa"/>
          </w:tcPr>
          <w:p w14:paraId="4552C6DF" w14:textId="77777777" w:rsidR="00A06BE9" w:rsidRPr="00AE1890" w:rsidRDefault="00A06BE9" w:rsidP="00262790"/>
        </w:tc>
      </w:tr>
      <w:tr w:rsidR="00A06BE9" w:rsidRPr="00AE1890" w14:paraId="09DF3C2B" w14:textId="77777777" w:rsidTr="00262790">
        <w:tc>
          <w:tcPr>
            <w:tcW w:w="841" w:type="dxa"/>
            <w:vAlign w:val="center"/>
          </w:tcPr>
          <w:p w14:paraId="1AAD647C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8F4B314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IPC discharge is installed</w:t>
            </w:r>
          </w:p>
        </w:tc>
        <w:tc>
          <w:tcPr>
            <w:tcW w:w="1559" w:type="dxa"/>
          </w:tcPr>
          <w:p w14:paraId="2E86CB6D" w14:textId="77777777" w:rsidR="00A06BE9" w:rsidRPr="00AE1890" w:rsidRDefault="00A06BE9" w:rsidP="00262790"/>
        </w:tc>
        <w:tc>
          <w:tcPr>
            <w:tcW w:w="1560" w:type="dxa"/>
          </w:tcPr>
          <w:p w14:paraId="0436E12E" w14:textId="77777777" w:rsidR="00A06BE9" w:rsidRPr="00AE1890" w:rsidRDefault="00A06BE9" w:rsidP="00262790"/>
        </w:tc>
        <w:tc>
          <w:tcPr>
            <w:tcW w:w="1275" w:type="dxa"/>
          </w:tcPr>
          <w:p w14:paraId="48694740" w14:textId="77777777" w:rsidR="00A06BE9" w:rsidRPr="00AE1890" w:rsidRDefault="00A06BE9" w:rsidP="00262790"/>
        </w:tc>
      </w:tr>
      <w:tr w:rsidR="00A06BE9" w:rsidRPr="00AE1890" w14:paraId="0A7A56A6" w14:textId="77777777" w:rsidTr="00262790">
        <w:tc>
          <w:tcPr>
            <w:tcW w:w="841" w:type="dxa"/>
            <w:vAlign w:val="center"/>
          </w:tcPr>
          <w:p w14:paraId="5413EFE6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BE71FD3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Good tube discharge is installed</w:t>
            </w:r>
          </w:p>
        </w:tc>
        <w:tc>
          <w:tcPr>
            <w:tcW w:w="1559" w:type="dxa"/>
          </w:tcPr>
          <w:p w14:paraId="0CBCB041" w14:textId="77777777" w:rsidR="00A06BE9" w:rsidRPr="00AE1890" w:rsidRDefault="00A06BE9" w:rsidP="00262790"/>
        </w:tc>
        <w:tc>
          <w:tcPr>
            <w:tcW w:w="1560" w:type="dxa"/>
          </w:tcPr>
          <w:p w14:paraId="3DC275D8" w14:textId="77777777" w:rsidR="00A06BE9" w:rsidRPr="00AE1890" w:rsidRDefault="00A06BE9" w:rsidP="00262790"/>
        </w:tc>
        <w:tc>
          <w:tcPr>
            <w:tcW w:w="1275" w:type="dxa"/>
          </w:tcPr>
          <w:p w14:paraId="682FBD34" w14:textId="77777777" w:rsidR="00A06BE9" w:rsidRPr="00AE1890" w:rsidRDefault="00A06BE9" w:rsidP="00262790"/>
        </w:tc>
      </w:tr>
      <w:tr w:rsidR="00A06BE9" w:rsidRPr="00AE1890" w14:paraId="2DBEA1A1" w14:textId="77777777" w:rsidTr="00262790">
        <w:tc>
          <w:tcPr>
            <w:tcW w:w="841" w:type="dxa"/>
            <w:vAlign w:val="center"/>
          </w:tcPr>
          <w:p w14:paraId="125AE138" w14:textId="77777777" w:rsidR="00A06BE9" w:rsidRPr="00AE1890" w:rsidRDefault="00A06BE9" w:rsidP="0026279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37EDCB0" w14:textId="77777777" w:rsidR="00A06BE9" w:rsidRPr="00AE1890" w:rsidRDefault="00A06BE9" w:rsidP="0026279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Bad tube ejection is installed</w:t>
            </w:r>
          </w:p>
        </w:tc>
        <w:tc>
          <w:tcPr>
            <w:tcW w:w="1559" w:type="dxa"/>
          </w:tcPr>
          <w:p w14:paraId="74E52061" w14:textId="77777777" w:rsidR="00A06BE9" w:rsidRPr="00AE1890" w:rsidRDefault="00A06BE9" w:rsidP="00262790"/>
        </w:tc>
        <w:tc>
          <w:tcPr>
            <w:tcW w:w="1560" w:type="dxa"/>
          </w:tcPr>
          <w:p w14:paraId="15181E47" w14:textId="77777777" w:rsidR="00A06BE9" w:rsidRPr="00AE1890" w:rsidRDefault="00A06BE9" w:rsidP="00262790"/>
        </w:tc>
        <w:tc>
          <w:tcPr>
            <w:tcW w:w="1275" w:type="dxa"/>
          </w:tcPr>
          <w:p w14:paraId="594E5924" w14:textId="77777777" w:rsidR="00A06BE9" w:rsidRPr="00AE1890" w:rsidRDefault="00A06BE9" w:rsidP="00262790"/>
        </w:tc>
      </w:tr>
    </w:tbl>
    <w:p w14:paraId="054B7861" w14:textId="77777777" w:rsidR="00A06BE9" w:rsidRPr="00AE1890" w:rsidRDefault="00A06BE9" w:rsidP="00A06BE9">
      <w:pPr>
        <w:pStyle w:val="Text1"/>
        <w:rPr>
          <w:lang w:val="en-US"/>
        </w:rPr>
      </w:pPr>
    </w:p>
    <w:p w14:paraId="3B55E161" w14:textId="77777777" w:rsidR="00A06BE9" w:rsidRPr="00AE1890" w:rsidRDefault="00A06BE9" w:rsidP="00A06BE9">
      <w:pPr>
        <w:pStyle w:val="Text1"/>
        <w:rPr>
          <w:lang w:val="en-US"/>
        </w:rPr>
      </w:pPr>
    </w:p>
    <w:p w14:paraId="68B40C4B" w14:textId="77777777" w:rsidR="00A06BE9" w:rsidRPr="00AE1890" w:rsidRDefault="00A06BE9" w:rsidP="00A06BE9">
      <w:pPr>
        <w:pStyle w:val="Text1"/>
        <w:rPr>
          <w:lang w:val="en-US"/>
        </w:rPr>
      </w:pPr>
    </w:p>
    <w:p w14:paraId="5E489314" w14:textId="77777777" w:rsidR="00A06BE9" w:rsidRPr="00AE1890" w:rsidRDefault="00A06BE9" w:rsidP="00A06BE9">
      <w:pPr>
        <w:pStyle w:val="Heading1"/>
        <w:widowControl/>
        <w:rPr>
          <w:lang w:val="en-US"/>
        </w:rPr>
        <w:sectPr w:rsidR="00A06BE9" w:rsidRPr="00AE1890" w:rsidSect="00A06BE9">
          <w:footerReference w:type="default" r:id="rId13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5FC25459" w14:textId="799B1757" w:rsidR="000466CB" w:rsidRPr="00AE1890" w:rsidRDefault="000466CB" w:rsidP="000466CB">
      <w:pPr>
        <w:pStyle w:val="Heading1"/>
        <w:rPr>
          <w:lang w:val="en-US"/>
        </w:rPr>
      </w:pPr>
      <w:r w:rsidRPr="00AE1890">
        <w:rPr>
          <w:lang w:val="en-US"/>
        </w:rPr>
        <w:lastRenderedPageBreak/>
        <w:t xml:space="preserve">Test </w:t>
      </w:r>
      <w:bookmarkEnd w:id="21"/>
      <w:r w:rsidR="0088079A" w:rsidRPr="00AE1890">
        <w:rPr>
          <w:lang w:val="en-US"/>
        </w:rPr>
        <w:t>Protocol</w:t>
      </w:r>
      <w:r w:rsidRPr="00AE1890">
        <w:rPr>
          <w:lang w:val="en-US"/>
        </w:rPr>
        <w:t xml:space="preserve"> (Tube Filler</w:t>
      </w:r>
      <w:r w:rsidR="00A06BE9" w:rsidRPr="00AE1890">
        <w:rPr>
          <w:lang w:val="en-US"/>
        </w:rPr>
        <w:t xml:space="preserve"> </w:t>
      </w:r>
      <w:r w:rsidR="00253E1A" w:rsidRPr="00AE1890">
        <w:rPr>
          <w:lang w:val="en-US"/>
        </w:rPr>
        <w:t xml:space="preserve">IWK </w:t>
      </w:r>
      <w:r w:rsidR="00A06BE9" w:rsidRPr="00AE1890">
        <w:rPr>
          <w:lang w:val="en-US"/>
        </w:rPr>
        <w:t>FP 10</w:t>
      </w:r>
      <w:r w:rsidR="001C5C33" w:rsidRPr="00AE1890">
        <w:rPr>
          <w:lang w:val="en-US"/>
        </w:rPr>
        <w:t>)</w:t>
      </w:r>
      <w:bookmarkEnd w:id="22"/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41"/>
        <w:gridCol w:w="2703"/>
        <w:gridCol w:w="1276"/>
        <w:gridCol w:w="1559"/>
        <w:gridCol w:w="1560"/>
        <w:gridCol w:w="1275"/>
      </w:tblGrid>
      <w:tr w:rsidR="001E1B14" w:rsidRPr="00AE1890" w14:paraId="01320D82" w14:textId="77777777" w:rsidTr="00C65940">
        <w:trPr>
          <w:tblHeader/>
        </w:trPr>
        <w:tc>
          <w:tcPr>
            <w:tcW w:w="841" w:type="dxa"/>
            <w:vAlign w:val="center"/>
          </w:tcPr>
          <w:p w14:paraId="2F48345E" w14:textId="77777777" w:rsidR="001E1B14" w:rsidRPr="00AE1890" w:rsidRDefault="001E1B14" w:rsidP="00C65940">
            <w:pPr>
              <w:pStyle w:val="Tabellenkopf"/>
              <w:jc w:val="left"/>
              <w:rPr>
                <w:rFonts w:cs="Arial"/>
                <w:sz w:val="22"/>
                <w:szCs w:val="22"/>
                <w:lang w:val="en-US"/>
              </w:rPr>
            </w:pPr>
            <w:r w:rsidRPr="00AE1890">
              <w:rPr>
                <w:rFonts w:cs="Arial"/>
                <w:sz w:val="22"/>
                <w:szCs w:val="22"/>
                <w:lang w:val="en-US"/>
              </w:rPr>
              <w:t>Test Point</w:t>
            </w:r>
          </w:p>
        </w:tc>
        <w:tc>
          <w:tcPr>
            <w:tcW w:w="3979" w:type="dxa"/>
            <w:gridSpan w:val="2"/>
            <w:vAlign w:val="center"/>
          </w:tcPr>
          <w:p w14:paraId="000DBCFD" w14:textId="77777777" w:rsidR="001E1B14" w:rsidRPr="00AE1890" w:rsidRDefault="001E1B14" w:rsidP="00C65940">
            <w:pPr>
              <w:pStyle w:val="Tabellenkopf"/>
              <w:rPr>
                <w:rFonts w:cs="Arial"/>
                <w:sz w:val="22"/>
                <w:szCs w:val="22"/>
                <w:lang w:val="en-US"/>
              </w:rPr>
            </w:pPr>
            <w:r w:rsidRPr="00AE1890">
              <w:rPr>
                <w:rFonts w:cs="Arial"/>
                <w:sz w:val="22"/>
                <w:szCs w:val="22"/>
                <w:lang w:val="en-US"/>
              </w:rPr>
              <w:t>Expected</w:t>
            </w:r>
          </w:p>
        </w:tc>
        <w:tc>
          <w:tcPr>
            <w:tcW w:w="1559" w:type="dxa"/>
            <w:vAlign w:val="center"/>
          </w:tcPr>
          <w:p w14:paraId="2A17EA49" w14:textId="77777777" w:rsidR="001E1B14" w:rsidRPr="00AE1890" w:rsidRDefault="001E1B14" w:rsidP="00C65940">
            <w:pPr>
              <w:rPr>
                <w:rFonts w:cs="Arial"/>
                <w:b/>
                <w:bCs/>
                <w:szCs w:val="20"/>
              </w:rPr>
            </w:pPr>
            <w:r w:rsidRPr="00AE1890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560" w:type="dxa"/>
            <w:vAlign w:val="center"/>
          </w:tcPr>
          <w:p w14:paraId="7283CB15" w14:textId="77777777" w:rsidR="001E1B14" w:rsidRPr="00AE1890" w:rsidRDefault="001E1B14" w:rsidP="00C65940">
            <w:pPr>
              <w:rPr>
                <w:rFonts w:cs="Arial"/>
                <w:b/>
                <w:bCs/>
                <w:szCs w:val="20"/>
              </w:rPr>
            </w:pPr>
            <w:r w:rsidRPr="00AE1890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275" w:type="dxa"/>
            <w:vAlign w:val="center"/>
          </w:tcPr>
          <w:p w14:paraId="4512E6EE" w14:textId="77777777" w:rsidR="001E1B14" w:rsidRPr="00AE1890" w:rsidRDefault="001E1B14" w:rsidP="00C65940">
            <w:pPr>
              <w:rPr>
                <w:rFonts w:cs="Arial"/>
                <w:b/>
                <w:bCs/>
                <w:szCs w:val="20"/>
              </w:rPr>
            </w:pPr>
            <w:r w:rsidRPr="00AE1890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1E1B14" w:rsidRPr="00AE1890" w14:paraId="54804B54" w14:textId="77777777" w:rsidTr="00C65940">
        <w:trPr>
          <w:trHeight w:val="567"/>
        </w:trPr>
        <w:tc>
          <w:tcPr>
            <w:tcW w:w="9214" w:type="dxa"/>
            <w:gridSpan w:val="6"/>
            <w:vAlign w:val="center"/>
          </w:tcPr>
          <w:p w14:paraId="783CEDEB" w14:textId="77777777" w:rsidR="001E1B14" w:rsidRPr="00AE1890" w:rsidRDefault="001E1B14" w:rsidP="00C65940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t>Machine plate / labeling</w:t>
            </w:r>
          </w:p>
        </w:tc>
      </w:tr>
      <w:tr w:rsidR="001E1B14" w:rsidRPr="00AE1890" w14:paraId="5C6F4E49" w14:textId="77777777" w:rsidTr="00C65940">
        <w:tc>
          <w:tcPr>
            <w:tcW w:w="841" w:type="dxa"/>
            <w:vAlign w:val="center"/>
          </w:tcPr>
          <w:p w14:paraId="58D6BDBD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139EEE6" w14:textId="555D260C" w:rsidR="001E1B14" w:rsidRPr="00AE1890" w:rsidRDefault="001E1B14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  <w:lang w:val="es-ES"/>
              </w:rPr>
            </w:pPr>
            <w:proofErr w:type="gramStart"/>
            <w:r w:rsidRPr="00AE1890">
              <w:rPr>
                <w:rFonts w:cs="Arial"/>
                <w:sz w:val="22"/>
                <w:szCs w:val="22"/>
                <w:lang w:val="es-ES"/>
              </w:rPr>
              <w:t>Model :</w:t>
            </w:r>
            <w:proofErr w:type="gramEnd"/>
            <w:r w:rsidRPr="00AE1890">
              <w:rPr>
                <w:rFonts w:cs="Arial"/>
                <w:sz w:val="22"/>
                <w:szCs w:val="22"/>
                <w:lang w:val="es-ES"/>
              </w:rPr>
              <w:t xml:space="preserve"> </w:t>
            </w:r>
            <w:r w:rsidRPr="00AE1890">
              <w:rPr>
                <w:rFonts w:cs="Arial"/>
                <w:sz w:val="22"/>
                <w:szCs w:val="22"/>
              </w:rPr>
              <w:fldChar w:fldCharType="begin"/>
            </w:r>
            <w:r w:rsidRPr="00AE1890">
              <w:rPr>
                <w:rFonts w:cs="Arial"/>
                <w:sz w:val="22"/>
                <w:szCs w:val="22"/>
                <w:lang w:val="es-ES"/>
              </w:rPr>
              <w:instrText xml:space="preserve"> DOCPROPERTY  Machine  \* MERGEFORMAT </w:instrText>
            </w:r>
            <w:r w:rsidRPr="00AE1890">
              <w:rPr>
                <w:rFonts w:cs="Arial"/>
                <w:sz w:val="22"/>
                <w:szCs w:val="22"/>
              </w:rPr>
              <w:fldChar w:fldCharType="separate"/>
            </w:r>
            <w:r w:rsidR="006F0E70" w:rsidRPr="00AE1890">
              <w:rPr>
                <w:rFonts w:cs="Arial"/>
                <w:sz w:val="22"/>
                <w:szCs w:val="22"/>
                <w:lang w:val="es-ES"/>
              </w:rPr>
              <w:t>SC X, TFS 80-X, FPXX-Y</w:t>
            </w:r>
            <w:r w:rsidRPr="00AE1890">
              <w:rPr>
                <w:rFonts w:cs="Arial"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668ED554" w14:textId="77777777" w:rsidR="001E1B14" w:rsidRPr="00AE1890" w:rsidRDefault="001E1B14" w:rsidP="00C65940">
            <w:pPr>
              <w:rPr>
                <w:lang w:val="es-ES"/>
              </w:rPr>
            </w:pPr>
          </w:p>
        </w:tc>
        <w:tc>
          <w:tcPr>
            <w:tcW w:w="1560" w:type="dxa"/>
          </w:tcPr>
          <w:p w14:paraId="109AE750" w14:textId="77777777" w:rsidR="001E1B14" w:rsidRPr="00AE1890" w:rsidRDefault="001E1B14" w:rsidP="00C65940">
            <w:pPr>
              <w:rPr>
                <w:lang w:val="es-ES"/>
              </w:rPr>
            </w:pPr>
          </w:p>
        </w:tc>
        <w:tc>
          <w:tcPr>
            <w:tcW w:w="1275" w:type="dxa"/>
          </w:tcPr>
          <w:p w14:paraId="21A89BD7" w14:textId="77777777" w:rsidR="001E1B14" w:rsidRPr="00AE1890" w:rsidRDefault="001E1B14" w:rsidP="00C65940">
            <w:pPr>
              <w:rPr>
                <w:lang w:val="es-ES"/>
              </w:rPr>
            </w:pPr>
          </w:p>
        </w:tc>
      </w:tr>
      <w:tr w:rsidR="001E1B14" w:rsidRPr="00AE1890" w14:paraId="1E49A350" w14:textId="77777777" w:rsidTr="00C65940">
        <w:tc>
          <w:tcPr>
            <w:tcW w:w="841" w:type="dxa"/>
            <w:vAlign w:val="center"/>
          </w:tcPr>
          <w:p w14:paraId="351B35CA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6FEB561B" w14:textId="43831FF2" w:rsidR="001E1B14" w:rsidRPr="00AE1890" w:rsidRDefault="001E1B14" w:rsidP="00C65940">
            <w:pPr>
              <w:autoSpaceDE w:val="0"/>
              <w:autoSpaceDN w:val="0"/>
              <w:adjustRightInd w:val="0"/>
              <w:rPr>
                <w:rFonts w:cs="Arial"/>
                <w:bCs/>
                <w:sz w:val="22"/>
                <w:szCs w:val="22"/>
              </w:rPr>
            </w:pPr>
            <w:r w:rsidRPr="00AE1890">
              <w:rPr>
                <w:rFonts w:cs="Arial"/>
                <w:bCs/>
                <w:sz w:val="22"/>
                <w:szCs w:val="22"/>
              </w:rPr>
              <w:t xml:space="preserve">Serial no.: </w: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begin"/>
            </w:r>
            <w:r w:rsidRPr="00AE1890">
              <w:rPr>
                <w:rFonts w:cs="Arial"/>
                <w:bCs/>
                <w:sz w:val="22"/>
                <w:szCs w:val="22"/>
              </w:rPr>
              <w:instrText xml:space="preserve"> DOCPROPERTY  Baunummer  \* MERGEFORMAT </w:instrTex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6F0E70" w:rsidRPr="00AE1890">
              <w:rPr>
                <w:rFonts w:cs="Arial"/>
                <w:bCs/>
                <w:sz w:val="22"/>
                <w:szCs w:val="22"/>
              </w:rPr>
              <w:t>[Number]</w: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32532DD7" w14:textId="77777777" w:rsidR="001E1B14" w:rsidRPr="00AE1890" w:rsidRDefault="001E1B14" w:rsidP="00C65940"/>
        </w:tc>
        <w:tc>
          <w:tcPr>
            <w:tcW w:w="1560" w:type="dxa"/>
          </w:tcPr>
          <w:p w14:paraId="3C125777" w14:textId="77777777" w:rsidR="001E1B14" w:rsidRPr="00AE1890" w:rsidRDefault="001E1B14" w:rsidP="00C65940"/>
        </w:tc>
        <w:tc>
          <w:tcPr>
            <w:tcW w:w="1275" w:type="dxa"/>
          </w:tcPr>
          <w:p w14:paraId="26B23936" w14:textId="77777777" w:rsidR="001E1B14" w:rsidRPr="00AE1890" w:rsidRDefault="001E1B14" w:rsidP="00C65940"/>
        </w:tc>
      </w:tr>
      <w:tr w:rsidR="001E1B14" w:rsidRPr="00AE1890" w14:paraId="7DA4D32E" w14:textId="77777777" w:rsidTr="00C65940">
        <w:tc>
          <w:tcPr>
            <w:tcW w:w="841" w:type="dxa"/>
            <w:vAlign w:val="center"/>
          </w:tcPr>
          <w:p w14:paraId="0A0AED9C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604A4054" w14:textId="3833D1A1" w:rsidR="001E1B14" w:rsidRPr="00AE1890" w:rsidRDefault="001E1B14" w:rsidP="00C65940">
            <w:pPr>
              <w:autoSpaceDE w:val="0"/>
              <w:autoSpaceDN w:val="0"/>
              <w:adjustRightInd w:val="0"/>
              <w:rPr>
                <w:rFonts w:cs="Arial"/>
                <w:bCs/>
                <w:sz w:val="22"/>
                <w:szCs w:val="22"/>
              </w:rPr>
            </w:pPr>
            <w:r w:rsidRPr="00AE1890">
              <w:rPr>
                <w:rFonts w:cs="Arial"/>
                <w:bCs/>
                <w:sz w:val="22"/>
                <w:szCs w:val="22"/>
              </w:rPr>
              <w:t xml:space="preserve">Order no.: </w: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begin"/>
            </w:r>
            <w:r w:rsidRPr="00AE1890">
              <w:rPr>
                <w:rFonts w:cs="Arial"/>
                <w:bCs/>
                <w:sz w:val="22"/>
                <w:szCs w:val="22"/>
              </w:rPr>
              <w:instrText xml:space="preserve"> DOCPROPERTY  Order  \* MERGEFORMAT </w:instrTex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separate"/>
            </w:r>
            <w:r w:rsidR="006F0E70" w:rsidRPr="00AE1890">
              <w:rPr>
                <w:rFonts w:cs="Arial"/>
                <w:bCs/>
                <w:sz w:val="22"/>
                <w:szCs w:val="22"/>
              </w:rPr>
              <w:t>XXXXX</w:t>
            </w:r>
            <w:r w:rsidRPr="00AE1890">
              <w:rPr>
                <w:rFonts w:cs="Arial"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1559" w:type="dxa"/>
          </w:tcPr>
          <w:p w14:paraId="1B92BB5F" w14:textId="77777777" w:rsidR="001E1B14" w:rsidRPr="00AE1890" w:rsidRDefault="001E1B14" w:rsidP="00C65940"/>
        </w:tc>
        <w:tc>
          <w:tcPr>
            <w:tcW w:w="1560" w:type="dxa"/>
          </w:tcPr>
          <w:p w14:paraId="672AF1B8" w14:textId="77777777" w:rsidR="001E1B14" w:rsidRPr="00AE1890" w:rsidRDefault="001E1B14" w:rsidP="00C65940"/>
        </w:tc>
        <w:tc>
          <w:tcPr>
            <w:tcW w:w="1275" w:type="dxa"/>
          </w:tcPr>
          <w:p w14:paraId="7588013F" w14:textId="77777777" w:rsidR="001E1B14" w:rsidRPr="00AE1890" w:rsidRDefault="001E1B14" w:rsidP="00C65940"/>
        </w:tc>
      </w:tr>
      <w:tr w:rsidR="001E1B14" w:rsidRPr="00AE1890" w14:paraId="3EDAFD45" w14:textId="77777777" w:rsidTr="00C65940">
        <w:tc>
          <w:tcPr>
            <w:tcW w:w="841" w:type="dxa"/>
            <w:vAlign w:val="center"/>
          </w:tcPr>
          <w:p w14:paraId="3746914F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9415872" w14:textId="6B87A44E" w:rsidR="001E1B14" w:rsidRPr="00AE1890" w:rsidRDefault="001E1B14" w:rsidP="00C65940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sz w:val="22"/>
                <w:szCs w:val="22"/>
                <w:lang w:val="fr-FR"/>
              </w:rPr>
            </w:pPr>
            <w:r w:rsidRPr="00AE1890">
              <w:rPr>
                <w:rFonts w:cs="Arial"/>
                <w:sz w:val="22"/>
                <w:szCs w:val="22"/>
                <w:lang w:val="fr-FR"/>
              </w:rPr>
              <w:t>Voltage 3x400 V</w:t>
            </w:r>
          </w:p>
        </w:tc>
        <w:tc>
          <w:tcPr>
            <w:tcW w:w="1559" w:type="dxa"/>
          </w:tcPr>
          <w:p w14:paraId="4AEAD199" w14:textId="77777777" w:rsidR="001E1B14" w:rsidRPr="00AE1890" w:rsidRDefault="001E1B14" w:rsidP="00C65940">
            <w:pPr>
              <w:rPr>
                <w:lang w:val="fr-FR"/>
              </w:rPr>
            </w:pPr>
          </w:p>
        </w:tc>
        <w:tc>
          <w:tcPr>
            <w:tcW w:w="1560" w:type="dxa"/>
          </w:tcPr>
          <w:p w14:paraId="2D77BFA9" w14:textId="77777777" w:rsidR="001E1B14" w:rsidRPr="00AE1890" w:rsidRDefault="001E1B14" w:rsidP="00C65940">
            <w:pPr>
              <w:rPr>
                <w:lang w:val="fr-FR"/>
              </w:rPr>
            </w:pPr>
          </w:p>
        </w:tc>
        <w:tc>
          <w:tcPr>
            <w:tcW w:w="1275" w:type="dxa"/>
          </w:tcPr>
          <w:p w14:paraId="66009181" w14:textId="77777777" w:rsidR="001E1B14" w:rsidRPr="00AE1890" w:rsidRDefault="001E1B14" w:rsidP="00C65940">
            <w:pPr>
              <w:rPr>
                <w:lang w:val="fr-FR"/>
              </w:rPr>
            </w:pPr>
          </w:p>
        </w:tc>
      </w:tr>
      <w:tr w:rsidR="001E1B14" w:rsidRPr="00AE1890" w14:paraId="1DD5523A" w14:textId="77777777" w:rsidTr="00C65940">
        <w:tc>
          <w:tcPr>
            <w:tcW w:w="841" w:type="dxa"/>
            <w:vAlign w:val="center"/>
          </w:tcPr>
          <w:p w14:paraId="7233201F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fr-FR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E644038" w14:textId="77777777" w:rsidR="001E1B14" w:rsidRPr="00AE1890" w:rsidRDefault="001E1B14" w:rsidP="00C65940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Frequency 50 Hertz.</w:t>
            </w:r>
          </w:p>
        </w:tc>
        <w:tc>
          <w:tcPr>
            <w:tcW w:w="1559" w:type="dxa"/>
          </w:tcPr>
          <w:p w14:paraId="57008107" w14:textId="77777777" w:rsidR="001E1B14" w:rsidRPr="00AE1890" w:rsidRDefault="001E1B14" w:rsidP="00C65940"/>
        </w:tc>
        <w:tc>
          <w:tcPr>
            <w:tcW w:w="1560" w:type="dxa"/>
          </w:tcPr>
          <w:p w14:paraId="4962DDD5" w14:textId="77777777" w:rsidR="001E1B14" w:rsidRPr="00AE1890" w:rsidRDefault="001E1B14" w:rsidP="00C65940"/>
        </w:tc>
        <w:tc>
          <w:tcPr>
            <w:tcW w:w="1275" w:type="dxa"/>
          </w:tcPr>
          <w:p w14:paraId="70E50A9E" w14:textId="77777777" w:rsidR="001E1B14" w:rsidRPr="00AE1890" w:rsidRDefault="001E1B14" w:rsidP="00C65940"/>
        </w:tc>
      </w:tr>
      <w:tr w:rsidR="001E1B14" w:rsidRPr="00AE1890" w14:paraId="5DF9B994" w14:textId="77777777" w:rsidTr="00C65940">
        <w:tc>
          <w:tcPr>
            <w:tcW w:w="841" w:type="dxa"/>
            <w:vAlign w:val="center"/>
          </w:tcPr>
          <w:p w14:paraId="1BC0343E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37A0F8B4" w14:textId="77777777" w:rsidR="001E1B14" w:rsidRPr="00AE1890" w:rsidRDefault="001E1B14" w:rsidP="00C65940">
            <w:pPr>
              <w:widowControl w:val="0"/>
              <w:tabs>
                <w:tab w:val="left" w:pos="1080"/>
                <w:tab w:val="left" w:pos="4320"/>
                <w:tab w:val="right" w:pos="6120"/>
                <w:tab w:val="left" w:pos="7920"/>
                <w:tab w:val="right" w:pos="10080"/>
              </w:tabs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Control voltage 24 VDC</w:t>
            </w:r>
          </w:p>
        </w:tc>
        <w:tc>
          <w:tcPr>
            <w:tcW w:w="1559" w:type="dxa"/>
          </w:tcPr>
          <w:p w14:paraId="3571E47D" w14:textId="77777777" w:rsidR="001E1B14" w:rsidRPr="00AE1890" w:rsidRDefault="001E1B14" w:rsidP="00C65940"/>
        </w:tc>
        <w:tc>
          <w:tcPr>
            <w:tcW w:w="1560" w:type="dxa"/>
          </w:tcPr>
          <w:p w14:paraId="6D5753BE" w14:textId="77777777" w:rsidR="001E1B14" w:rsidRPr="00AE1890" w:rsidRDefault="001E1B14" w:rsidP="00C65940"/>
        </w:tc>
        <w:tc>
          <w:tcPr>
            <w:tcW w:w="1275" w:type="dxa"/>
          </w:tcPr>
          <w:p w14:paraId="4A34930A" w14:textId="77777777" w:rsidR="001E1B14" w:rsidRPr="00AE1890" w:rsidRDefault="001E1B14" w:rsidP="00C65940"/>
        </w:tc>
      </w:tr>
      <w:tr w:rsidR="001E1B14" w:rsidRPr="00AE1890" w14:paraId="57FEF2F0" w14:textId="77777777" w:rsidTr="00C65940">
        <w:trPr>
          <w:trHeight w:val="567"/>
        </w:trPr>
        <w:tc>
          <w:tcPr>
            <w:tcW w:w="9214" w:type="dxa"/>
            <w:gridSpan w:val="6"/>
            <w:vAlign w:val="center"/>
          </w:tcPr>
          <w:p w14:paraId="50513F87" w14:textId="77777777" w:rsidR="001E1B14" w:rsidRPr="00AE1890" w:rsidRDefault="001E1B14" w:rsidP="00C65940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t xml:space="preserve">Product feeding </w:t>
            </w:r>
          </w:p>
        </w:tc>
      </w:tr>
      <w:tr w:rsidR="001E1B14" w:rsidRPr="00AE1890" w14:paraId="12315320" w14:textId="77777777" w:rsidTr="00C65940">
        <w:tc>
          <w:tcPr>
            <w:tcW w:w="841" w:type="dxa"/>
            <w:vAlign w:val="center"/>
          </w:tcPr>
          <w:p w14:paraId="6ABAB34E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77DBA8A" w14:textId="77777777" w:rsidR="001E1B14" w:rsidRPr="00AE1890" w:rsidRDefault="00E77DBE" w:rsidP="001E1B14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Box magazine is installed</w:t>
            </w:r>
          </w:p>
        </w:tc>
        <w:tc>
          <w:tcPr>
            <w:tcW w:w="1559" w:type="dxa"/>
          </w:tcPr>
          <w:p w14:paraId="4D69F5A2" w14:textId="77777777" w:rsidR="001E1B14" w:rsidRPr="00AE1890" w:rsidRDefault="001E1B14" w:rsidP="00C65940"/>
        </w:tc>
        <w:tc>
          <w:tcPr>
            <w:tcW w:w="1560" w:type="dxa"/>
          </w:tcPr>
          <w:p w14:paraId="750115D9" w14:textId="77777777" w:rsidR="001E1B14" w:rsidRPr="00AE1890" w:rsidRDefault="001E1B14" w:rsidP="00C65940"/>
        </w:tc>
        <w:tc>
          <w:tcPr>
            <w:tcW w:w="1275" w:type="dxa"/>
          </w:tcPr>
          <w:p w14:paraId="45B02968" w14:textId="77777777" w:rsidR="001E1B14" w:rsidRPr="00AE1890" w:rsidRDefault="001E1B14" w:rsidP="00C65940"/>
        </w:tc>
      </w:tr>
      <w:tr w:rsidR="00E77DBE" w:rsidRPr="00AE1890" w14:paraId="146178B0" w14:textId="77777777" w:rsidTr="00C65940">
        <w:tc>
          <w:tcPr>
            <w:tcW w:w="841" w:type="dxa"/>
            <w:vAlign w:val="center"/>
          </w:tcPr>
          <w:p w14:paraId="094EAC06" w14:textId="77777777" w:rsidR="00E77DBE" w:rsidRPr="00AE1890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A2A1AE7" w14:textId="77777777" w:rsidR="00E77DBE" w:rsidRPr="00AE1890" w:rsidRDefault="00E77DBE" w:rsidP="001E1B14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Robot for empty tubes is installed</w:t>
            </w:r>
          </w:p>
        </w:tc>
        <w:tc>
          <w:tcPr>
            <w:tcW w:w="1559" w:type="dxa"/>
          </w:tcPr>
          <w:p w14:paraId="2C56D6A7" w14:textId="77777777" w:rsidR="00E77DBE" w:rsidRPr="00AE1890" w:rsidRDefault="00E77DBE" w:rsidP="00C65940"/>
        </w:tc>
        <w:tc>
          <w:tcPr>
            <w:tcW w:w="1560" w:type="dxa"/>
          </w:tcPr>
          <w:p w14:paraId="1A758A21" w14:textId="77777777" w:rsidR="00E77DBE" w:rsidRPr="00AE1890" w:rsidRDefault="00E77DBE" w:rsidP="00C65940"/>
        </w:tc>
        <w:tc>
          <w:tcPr>
            <w:tcW w:w="1275" w:type="dxa"/>
          </w:tcPr>
          <w:p w14:paraId="2A40D614" w14:textId="77777777" w:rsidR="00E77DBE" w:rsidRPr="00AE1890" w:rsidRDefault="00E77DBE" w:rsidP="00C65940"/>
        </w:tc>
      </w:tr>
      <w:tr w:rsidR="00E77DBE" w:rsidRPr="00AE1890" w14:paraId="498B4B73" w14:textId="77777777" w:rsidTr="00C65940">
        <w:tc>
          <w:tcPr>
            <w:tcW w:w="841" w:type="dxa"/>
            <w:vAlign w:val="center"/>
          </w:tcPr>
          <w:p w14:paraId="7A5FACFC" w14:textId="77777777" w:rsidR="00E77DBE" w:rsidRPr="00AE1890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37C3077" w14:textId="77777777" w:rsidR="00E77DBE" w:rsidRPr="00AE1890" w:rsidRDefault="00E77DBE" w:rsidP="001E1B14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Tube feeder (TZ) is installed</w:t>
            </w:r>
          </w:p>
        </w:tc>
        <w:tc>
          <w:tcPr>
            <w:tcW w:w="1559" w:type="dxa"/>
          </w:tcPr>
          <w:p w14:paraId="0E5C14E2" w14:textId="77777777" w:rsidR="00E77DBE" w:rsidRPr="00AE1890" w:rsidRDefault="00E77DBE" w:rsidP="00C65940"/>
        </w:tc>
        <w:tc>
          <w:tcPr>
            <w:tcW w:w="1560" w:type="dxa"/>
          </w:tcPr>
          <w:p w14:paraId="7D99D8CC" w14:textId="77777777" w:rsidR="00E77DBE" w:rsidRPr="00AE1890" w:rsidRDefault="00E77DBE" w:rsidP="00C65940"/>
        </w:tc>
        <w:tc>
          <w:tcPr>
            <w:tcW w:w="1275" w:type="dxa"/>
          </w:tcPr>
          <w:p w14:paraId="121EFAE1" w14:textId="77777777" w:rsidR="00E77DBE" w:rsidRPr="00AE1890" w:rsidRDefault="00E77DBE" w:rsidP="00C65940"/>
        </w:tc>
      </w:tr>
      <w:tr w:rsidR="00E77DBE" w:rsidRPr="00AE1890" w14:paraId="68B50A0E" w14:textId="77777777" w:rsidTr="00C65940">
        <w:tc>
          <w:tcPr>
            <w:tcW w:w="841" w:type="dxa"/>
            <w:vAlign w:val="center"/>
          </w:tcPr>
          <w:p w14:paraId="7FDA6014" w14:textId="77777777" w:rsidR="00E77DBE" w:rsidRPr="00AE1890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7A4CF48" w14:textId="77777777" w:rsidR="00E77DBE" w:rsidRPr="00AE1890" w:rsidRDefault="00E77DBE" w:rsidP="001E1B14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Tube infeed system is installed</w:t>
            </w:r>
          </w:p>
        </w:tc>
        <w:tc>
          <w:tcPr>
            <w:tcW w:w="1559" w:type="dxa"/>
          </w:tcPr>
          <w:p w14:paraId="08B0EC47" w14:textId="77777777" w:rsidR="00E77DBE" w:rsidRPr="00AE1890" w:rsidRDefault="00E77DBE" w:rsidP="00C65940"/>
        </w:tc>
        <w:tc>
          <w:tcPr>
            <w:tcW w:w="1560" w:type="dxa"/>
          </w:tcPr>
          <w:p w14:paraId="066521A9" w14:textId="77777777" w:rsidR="00E77DBE" w:rsidRPr="00AE1890" w:rsidRDefault="00E77DBE" w:rsidP="00C65940"/>
        </w:tc>
        <w:tc>
          <w:tcPr>
            <w:tcW w:w="1275" w:type="dxa"/>
          </w:tcPr>
          <w:p w14:paraId="70C8F6E8" w14:textId="77777777" w:rsidR="00E77DBE" w:rsidRPr="00AE1890" w:rsidRDefault="00E77DBE" w:rsidP="00C65940"/>
        </w:tc>
      </w:tr>
      <w:tr w:rsidR="001E1B14" w:rsidRPr="00AE1890" w14:paraId="463420CD" w14:textId="77777777" w:rsidTr="00C65940">
        <w:tc>
          <w:tcPr>
            <w:tcW w:w="841" w:type="dxa"/>
            <w:vAlign w:val="center"/>
          </w:tcPr>
          <w:p w14:paraId="044FAAF5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F5E33BF" w14:textId="77777777" w:rsidR="00E77DBE" w:rsidRPr="00AE1890" w:rsidRDefault="001E1B14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Product infeed system is installed</w:t>
            </w:r>
          </w:p>
        </w:tc>
        <w:tc>
          <w:tcPr>
            <w:tcW w:w="1559" w:type="dxa"/>
          </w:tcPr>
          <w:p w14:paraId="5BF40FCF" w14:textId="77777777" w:rsidR="001E1B14" w:rsidRPr="00AE1890" w:rsidRDefault="001E1B14" w:rsidP="00C65940"/>
        </w:tc>
        <w:tc>
          <w:tcPr>
            <w:tcW w:w="1560" w:type="dxa"/>
          </w:tcPr>
          <w:p w14:paraId="3D0F67EB" w14:textId="77777777" w:rsidR="001E1B14" w:rsidRPr="00AE1890" w:rsidRDefault="001E1B14" w:rsidP="00C65940"/>
        </w:tc>
        <w:tc>
          <w:tcPr>
            <w:tcW w:w="1275" w:type="dxa"/>
          </w:tcPr>
          <w:p w14:paraId="1312758B" w14:textId="77777777" w:rsidR="001E1B14" w:rsidRPr="00AE1890" w:rsidRDefault="001E1B14" w:rsidP="00C65940"/>
        </w:tc>
      </w:tr>
      <w:tr w:rsidR="001E1B14" w:rsidRPr="00AE1890" w14:paraId="698DF69B" w14:textId="77777777" w:rsidTr="00C65940">
        <w:trPr>
          <w:trHeight w:val="567"/>
        </w:trPr>
        <w:tc>
          <w:tcPr>
            <w:tcW w:w="9214" w:type="dxa"/>
            <w:gridSpan w:val="6"/>
            <w:vAlign w:val="center"/>
          </w:tcPr>
          <w:p w14:paraId="58DB2101" w14:textId="77777777" w:rsidR="001E1B14" w:rsidRPr="00AE1890" w:rsidRDefault="001E1B14" w:rsidP="00C65940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t xml:space="preserve">Product handling </w:t>
            </w:r>
          </w:p>
        </w:tc>
      </w:tr>
      <w:tr w:rsidR="001E1B14" w:rsidRPr="00AE1890" w14:paraId="054CF4BC" w14:textId="77777777" w:rsidTr="00C65940">
        <w:tc>
          <w:tcPr>
            <w:tcW w:w="841" w:type="dxa"/>
            <w:vAlign w:val="center"/>
          </w:tcPr>
          <w:p w14:paraId="063A90F2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FD75854" w14:textId="77777777" w:rsidR="001E1B14" w:rsidRPr="00AE1890" w:rsidRDefault="008C6272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Tube alignment station is installed</w:t>
            </w:r>
          </w:p>
        </w:tc>
        <w:tc>
          <w:tcPr>
            <w:tcW w:w="1559" w:type="dxa"/>
          </w:tcPr>
          <w:p w14:paraId="53643BC5" w14:textId="77777777" w:rsidR="001E1B14" w:rsidRPr="00AE1890" w:rsidRDefault="001E1B14" w:rsidP="00C65940"/>
        </w:tc>
        <w:tc>
          <w:tcPr>
            <w:tcW w:w="1560" w:type="dxa"/>
          </w:tcPr>
          <w:p w14:paraId="4755E9AE" w14:textId="77777777" w:rsidR="001E1B14" w:rsidRPr="00AE1890" w:rsidRDefault="001E1B14" w:rsidP="00C65940"/>
        </w:tc>
        <w:tc>
          <w:tcPr>
            <w:tcW w:w="1275" w:type="dxa"/>
          </w:tcPr>
          <w:p w14:paraId="45F28E61" w14:textId="77777777" w:rsidR="001E1B14" w:rsidRPr="00AE1890" w:rsidRDefault="001E1B14" w:rsidP="00C65940"/>
        </w:tc>
      </w:tr>
      <w:tr w:rsidR="008C6272" w:rsidRPr="00AE1890" w14:paraId="32B46285" w14:textId="77777777" w:rsidTr="00C65940">
        <w:tc>
          <w:tcPr>
            <w:tcW w:w="841" w:type="dxa"/>
            <w:vAlign w:val="center"/>
          </w:tcPr>
          <w:p w14:paraId="74558D6F" w14:textId="77777777" w:rsidR="008C6272" w:rsidRPr="00AE1890" w:rsidRDefault="008C6272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11FE3EC" w14:textId="77777777" w:rsidR="008C6272" w:rsidRPr="00AE1890" w:rsidRDefault="008C6272" w:rsidP="007F3DFB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 xml:space="preserve">Tube </w:t>
            </w:r>
            <w:r w:rsidR="007F3DFB" w:rsidRPr="00AE1890">
              <w:rPr>
                <w:rFonts w:cs="Arial"/>
                <w:sz w:val="22"/>
                <w:szCs w:val="22"/>
              </w:rPr>
              <w:t>blow out</w:t>
            </w:r>
            <w:r w:rsidRPr="00AE1890">
              <w:rPr>
                <w:rFonts w:cs="Arial"/>
                <w:sz w:val="22"/>
                <w:szCs w:val="22"/>
              </w:rPr>
              <w:t xml:space="preserve"> station is installed</w:t>
            </w:r>
          </w:p>
        </w:tc>
        <w:tc>
          <w:tcPr>
            <w:tcW w:w="1559" w:type="dxa"/>
          </w:tcPr>
          <w:p w14:paraId="0F778D4F" w14:textId="77777777" w:rsidR="008C6272" w:rsidRPr="00AE1890" w:rsidRDefault="008C6272" w:rsidP="00C65940"/>
        </w:tc>
        <w:tc>
          <w:tcPr>
            <w:tcW w:w="1560" w:type="dxa"/>
          </w:tcPr>
          <w:p w14:paraId="7874C87E" w14:textId="77777777" w:rsidR="008C6272" w:rsidRPr="00AE1890" w:rsidRDefault="008C6272" w:rsidP="00C65940"/>
        </w:tc>
        <w:tc>
          <w:tcPr>
            <w:tcW w:w="1275" w:type="dxa"/>
          </w:tcPr>
          <w:p w14:paraId="333C7DD7" w14:textId="77777777" w:rsidR="008C6272" w:rsidRPr="00AE1890" w:rsidRDefault="008C6272" w:rsidP="00C65940"/>
        </w:tc>
      </w:tr>
      <w:tr w:rsidR="001E1B14" w:rsidRPr="00AE1890" w14:paraId="1B31CB4F" w14:textId="77777777" w:rsidTr="00C65940">
        <w:tc>
          <w:tcPr>
            <w:tcW w:w="841" w:type="dxa"/>
            <w:vAlign w:val="center"/>
          </w:tcPr>
          <w:p w14:paraId="4D3451BF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6B30E686" w14:textId="77777777" w:rsidR="001E1B14" w:rsidRPr="00AE1890" w:rsidRDefault="008C6272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Gassing station is installed</w:t>
            </w:r>
          </w:p>
        </w:tc>
        <w:tc>
          <w:tcPr>
            <w:tcW w:w="1559" w:type="dxa"/>
          </w:tcPr>
          <w:p w14:paraId="4E089039" w14:textId="77777777" w:rsidR="001E1B14" w:rsidRPr="00AE1890" w:rsidRDefault="001E1B14" w:rsidP="00C65940"/>
        </w:tc>
        <w:tc>
          <w:tcPr>
            <w:tcW w:w="1560" w:type="dxa"/>
          </w:tcPr>
          <w:p w14:paraId="3991CA20" w14:textId="77777777" w:rsidR="001E1B14" w:rsidRPr="00AE1890" w:rsidRDefault="001E1B14" w:rsidP="00C65940"/>
        </w:tc>
        <w:tc>
          <w:tcPr>
            <w:tcW w:w="1275" w:type="dxa"/>
          </w:tcPr>
          <w:p w14:paraId="29040B49" w14:textId="77777777" w:rsidR="001E1B14" w:rsidRPr="00AE1890" w:rsidRDefault="001E1B14" w:rsidP="00C65940"/>
        </w:tc>
      </w:tr>
      <w:tr w:rsidR="001E1B14" w:rsidRPr="00AE1890" w14:paraId="3431F640" w14:textId="77777777" w:rsidTr="00C65940">
        <w:tc>
          <w:tcPr>
            <w:tcW w:w="841" w:type="dxa"/>
            <w:vAlign w:val="center"/>
          </w:tcPr>
          <w:p w14:paraId="60515CBB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C5F5344" w14:textId="77777777" w:rsidR="001E1B14" w:rsidRPr="00AE1890" w:rsidRDefault="008C6272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Filling station is installed</w:t>
            </w:r>
          </w:p>
        </w:tc>
        <w:tc>
          <w:tcPr>
            <w:tcW w:w="1559" w:type="dxa"/>
          </w:tcPr>
          <w:p w14:paraId="600A2FAB" w14:textId="77777777" w:rsidR="001E1B14" w:rsidRPr="00AE1890" w:rsidRDefault="001E1B14" w:rsidP="00C65940"/>
        </w:tc>
        <w:tc>
          <w:tcPr>
            <w:tcW w:w="1560" w:type="dxa"/>
          </w:tcPr>
          <w:p w14:paraId="01D39668" w14:textId="77777777" w:rsidR="001E1B14" w:rsidRPr="00AE1890" w:rsidRDefault="001E1B14" w:rsidP="00C65940"/>
        </w:tc>
        <w:tc>
          <w:tcPr>
            <w:tcW w:w="1275" w:type="dxa"/>
          </w:tcPr>
          <w:p w14:paraId="2D3DBABF" w14:textId="77777777" w:rsidR="001E1B14" w:rsidRPr="00AE1890" w:rsidRDefault="001E1B14" w:rsidP="00C65940"/>
        </w:tc>
      </w:tr>
      <w:tr w:rsidR="008C6272" w:rsidRPr="00AE1890" w14:paraId="2EE751F1" w14:textId="77777777" w:rsidTr="00C65940">
        <w:tc>
          <w:tcPr>
            <w:tcW w:w="841" w:type="dxa"/>
            <w:vAlign w:val="center"/>
          </w:tcPr>
          <w:p w14:paraId="7BC0BCF4" w14:textId="77777777" w:rsidR="008C6272" w:rsidRPr="00AE1890" w:rsidRDefault="008C6272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2C1DD653" w14:textId="77777777" w:rsidR="008C6272" w:rsidRPr="00AE1890" w:rsidRDefault="008C6272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Tube folding stations are installed</w:t>
            </w:r>
          </w:p>
        </w:tc>
        <w:tc>
          <w:tcPr>
            <w:tcW w:w="1559" w:type="dxa"/>
          </w:tcPr>
          <w:p w14:paraId="0FB40765" w14:textId="77777777" w:rsidR="008C6272" w:rsidRPr="00AE1890" w:rsidRDefault="008C6272" w:rsidP="00C65940"/>
        </w:tc>
        <w:tc>
          <w:tcPr>
            <w:tcW w:w="1560" w:type="dxa"/>
          </w:tcPr>
          <w:p w14:paraId="088C6DFC" w14:textId="77777777" w:rsidR="008C6272" w:rsidRPr="00AE1890" w:rsidRDefault="008C6272" w:rsidP="00C65940"/>
        </w:tc>
        <w:tc>
          <w:tcPr>
            <w:tcW w:w="1275" w:type="dxa"/>
          </w:tcPr>
          <w:p w14:paraId="0E640A2E" w14:textId="77777777" w:rsidR="008C6272" w:rsidRPr="00AE1890" w:rsidRDefault="008C6272" w:rsidP="00C65940"/>
        </w:tc>
      </w:tr>
      <w:tr w:rsidR="008C6272" w:rsidRPr="00AE1890" w14:paraId="09E9484E" w14:textId="77777777" w:rsidTr="00C65940">
        <w:tc>
          <w:tcPr>
            <w:tcW w:w="841" w:type="dxa"/>
            <w:vAlign w:val="center"/>
          </w:tcPr>
          <w:p w14:paraId="7B3F4C1C" w14:textId="77777777" w:rsidR="008C6272" w:rsidRPr="00AE1890" w:rsidRDefault="008C6272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657CBE7" w14:textId="77777777" w:rsidR="008C6272" w:rsidRPr="00AE1890" w:rsidRDefault="008C6272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Hot air station is installed</w:t>
            </w:r>
          </w:p>
        </w:tc>
        <w:tc>
          <w:tcPr>
            <w:tcW w:w="1559" w:type="dxa"/>
          </w:tcPr>
          <w:p w14:paraId="31362EF7" w14:textId="77777777" w:rsidR="008C6272" w:rsidRPr="00AE1890" w:rsidRDefault="008C6272" w:rsidP="00C65940"/>
        </w:tc>
        <w:tc>
          <w:tcPr>
            <w:tcW w:w="1560" w:type="dxa"/>
          </w:tcPr>
          <w:p w14:paraId="06B48F9A" w14:textId="77777777" w:rsidR="008C6272" w:rsidRPr="00AE1890" w:rsidRDefault="008C6272" w:rsidP="00C65940"/>
        </w:tc>
        <w:tc>
          <w:tcPr>
            <w:tcW w:w="1275" w:type="dxa"/>
          </w:tcPr>
          <w:p w14:paraId="57F5C090" w14:textId="77777777" w:rsidR="008C6272" w:rsidRPr="00AE1890" w:rsidRDefault="008C6272" w:rsidP="00C65940"/>
        </w:tc>
      </w:tr>
      <w:tr w:rsidR="008C6272" w:rsidRPr="00AE1890" w14:paraId="72A52FF5" w14:textId="77777777" w:rsidTr="00C65940">
        <w:tc>
          <w:tcPr>
            <w:tcW w:w="841" w:type="dxa"/>
            <w:vAlign w:val="center"/>
          </w:tcPr>
          <w:p w14:paraId="558792B4" w14:textId="77777777" w:rsidR="008C6272" w:rsidRPr="00AE1890" w:rsidRDefault="008C6272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D13F056" w14:textId="77777777" w:rsidR="008C6272" w:rsidRPr="00AE1890" w:rsidRDefault="008C6272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Press station is installed</w:t>
            </w:r>
          </w:p>
        </w:tc>
        <w:tc>
          <w:tcPr>
            <w:tcW w:w="1559" w:type="dxa"/>
          </w:tcPr>
          <w:p w14:paraId="10F7F121" w14:textId="77777777" w:rsidR="008C6272" w:rsidRPr="00AE1890" w:rsidRDefault="008C6272" w:rsidP="00C65940"/>
        </w:tc>
        <w:tc>
          <w:tcPr>
            <w:tcW w:w="1560" w:type="dxa"/>
          </w:tcPr>
          <w:p w14:paraId="12EA4952" w14:textId="77777777" w:rsidR="008C6272" w:rsidRPr="00AE1890" w:rsidRDefault="008C6272" w:rsidP="00C65940"/>
        </w:tc>
        <w:tc>
          <w:tcPr>
            <w:tcW w:w="1275" w:type="dxa"/>
          </w:tcPr>
          <w:p w14:paraId="410B8975" w14:textId="77777777" w:rsidR="008C6272" w:rsidRPr="00AE1890" w:rsidRDefault="008C6272" w:rsidP="00C65940"/>
        </w:tc>
      </w:tr>
      <w:tr w:rsidR="001E1B14" w:rsidRPr="00AE1890" w14:paraId="6F96891E" w14:textId="77777777" w:rsidTr="00C65940">
        <w:tc>
          <w:tcPr>
            <w:tcW w:w="841" w:type="dxa"/>
            <w:vAlign w:val="center"/>
          </w:tcPr>
          <w:p w14:paraId="462DBDC5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63D5FA78" w14:textId="77777777" w:rsidR="001E1B14" w:rsidRPr="00AE1890" w:rsidRDefault="008C6272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Cutting station is installed</w:t>
            </w:r>
          </w:p>
        </w:tc>
        <w:tc>
          <w:tcPr>
            <w:tcW w:w="1559" w:type="dxa"/>
          </w:tcPr>
          <w:p w14:paraId="22F6A783" w14:textId="77777777" w:rsidR="001E1B14" w:rsidRPr="00AE1890" w:rsidRDefault="001E1B14" w:rsidP="00C65940"/>
        </w:tc>
        <w:tc>
          <w:tcPr>
            <w:tcW w:w="1560" w:type="dxa"/>
          </w:tcPr>
          <w:p w14:paraId="6B84FEDD" w14:textId="77777777" w:rsidR="001E1B14" w:rsidRPr="00AE1890" w:rsidRDefault="001E1B14" w:rsidP="00C65940"/>
        </w:tc>
        <w:tc>
          <w:tcPr>
            <w:tcW w:w="1275" w:type="dxa"/>
          </w:tcPr>
          <w:p w14:paraId="68325FEA" w14:textId="77777777" w:rsidR="001E1B14" w:rsidRPr="00AE1890" w:rsidRDefault="001E1B14" w:rsidP="00C65940"/>
        </w:tc>
      </w:tr>
      <w:tr w:rsidR="001E1B14" w:rsidRPr="00AE1890" w14:paraId="5CA131CD" w14:textId="77777777" w:rsidTr="00C65940">
        <w:tc>
          <w:tcPr>
            <w:tcW w:w="841" w:type="dxa"/>
            <w:vAlign w:val="center"/>
          </w:tcPr>
          <w:p w14:paraId="7D17406D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000F919C" w14:textId="77777777" w:rsidR="001E1B14" w:rsidRPr="00AE1890" w:rsidRDefault="008C6272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Laser labeling station is installed</w:t>
            </w:r>
          </w:p>
        </w:tc>
        <w:tc>
          <w:tcPr>
            <w:tcW w:w="1559" w:type="dxa"/>
          </w:tcPr>
          <w:p w14:paraId="7051B276" w14:textId="77777777" w:rsidR="001E1B14" w:rsidRPr="00AE1890" w:rsidRDefault="001E1B14" w:rsidP="00C65940"/>
        </w:tc>
        <w:tc>
          <w:tcPr>
            <w:tcW w:w="1560" w:type="dxa"/>
          </w:tcPr>
          <w:p w14:paraId="093839D4" w14:textId="77777777" w:rsidR="001E1B14" w:rsidRPr="00AE1890" w:rsidRDefault="001E1B14" w:rsidP="00C65940"/>
        </w:tc>
        <w:tc>
          <w:tcPr>
            <w:tcW w:w="1275" w:type="dxa"/>
          </w:tcPr>
          <w:p w14:paraId="4D0F3CED" w14:textId="77777777" w:rsidR="001E1B14" w:rsidRPr="00AE1890" w:rsidRDefault="001E1B14" w:rsidP="00C65940"/>
        </w:tc>
      </w:tr>
      <w:tr w:rsidR="001E1B14" w:rsidRPr="00AE1890" w14:paraId="2ED5F0E7" w14:textId="77777777" w:rsidTr="00C65940">
        <w:tc>
          <w:tcPr>
            <w:tcW w:w="841" w:type="dxa"/>
            <w:vAlign w:val="center"/>
          </w:tcPr>
          <w:p w14:paraId="2F008048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414618D5" w14:textId="77777777" w:rsidR="001E1B14" w:rsidRPr="00AE1890" w:rsidRDefault="008C6272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Print labeling station is installed</w:t>
            </w:r>
          </w:p>
        </w:tc>
        <w:tc>
          <w:tcPr>
            <w:tcW w:w="1559" w:type="dxa"/>
          </w:tcPr>
          <w:p w14:paraId="39337294" w14:textId="77777777" w:rsidR="001E1B14" w:rsidRPr="00AE1890" w:rsidRDefault="001E1B14" w:rsidP="00C65940"/>
        </w:tc>
        <w:tc>
          <w:tcPr>
            <w:tcW w:w="1560" w:type="dxa"/>
          </w:tcPr>
          <w:p w14:paraId="05BF7162" w14:textId="77777777" w:rsidR="001E1B14" w:rsidRPr="00AE1890" w:rsidRDefault="001E1B14" w:rsidP="00C65940"/>
        </w:tc>
        <w:tc>
          <w:tcPr>
            <w:tcW w:w="1275" w:type="dxa"/>
          </w:tcPr>
          <w:p w14:paraId="1C6D795F" w14:textId="77777777" w:rsidR="001E1B14" w:rsidRPr="00AE1890" w:rsidRDefault="001E1B14" w:rsidP="00C65940"/>
        </w:tc>
      </w:tr>
      <w:tr w:rsidR="001E1B14" w:rsidRPr="00AE1890" w14:paraId="4D52E522" w14:textId="77777777" w:rsidTr="00C65940">
        <w:trPr>
          <w:trHeight w:val="567"/>
        </w:trPr>
        <w:tc>
          <w:tcPr>
            <w:tcW w:w="9214" w:type="dxa"/>
            <w:gridSpan w:val="6"/>
            <w:vAlign w:val="center"/>
          </w:tcPr>
          <w:p w14:paraId="60879B04" w14:textId="77777777" w:rsidR="001E1B14" w:rsidRPr="00AE1890" w:rsidRDefault="001E1B14" w:rsidP="00C65940">
            <w:pPr>
              <w:pStyle w:val="Text2"/>
              <w:pageBreakBefore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lastRenderedPageBreak/>
              <w:t xml:space="preserve">Monitoring </w:t>
            </w:r>
          </w:p>
        </w:tc>
      </w:tr>
      <w:tr w:rsidR="001E1B14" w:rsidRPr="00AE1890" w14:paraId="46503245" w14:textId="77777777" w:rsidTr="00C65940">
        <w:tc>
          <w:tcPr>
            <w:tcW w:w="841" w:type="dxa"/>
            <w:vAlign w:val="center"/>
          </w:tcPr>
          <w:p w14:paraId="002D2CC9" w14:textId="77777777" w:rsidR="001E1B14" w:rsidRPr="00AE1890" w:rsidRDefault="001E1B14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601BCFEB" w14:textId="77777777" w:rsidR="001E1B14" w:rsidRPr="00AE1890" w:rsidRDefault="00E77DBE" w:rsidP="00E77DBE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Sensor tube presence is installed</w:t>
            </w:r>
          </w:p>
        </w:tc>
        <w:tc>
          <w:tcPr>
            <w:tcW w:w="1276" w:type="dxa"/>
            <w:vAlign w:val="center"/>
          </w:tcPr>
          <w:p w14:paraId="578A571A" w14:textId="75124A95" w:rsidR="00E77DBE" w:rsidRPr="00AE1890" w:rsidRDefault="00E77DBE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.250-B1</w:t>
            </w:r>
          </w:p>
        </w:tc>
        <w:tc>
          <w:tcPr>
            <w:tcW w:w="1559" w:type="dxa"/>
          </w:tcPr>
          <w:p w14:paraId="713C6466" w14:textId="77777777" w:rsidR="001E1B14" w:rsidRPr="00AE1890" w:rsidRDefault="001E1B14" w:rsidP="00C65940"/>
        </w:tc>
        <w:tc>
          <w:tcPr>
            <w:tcW w:w="1560" w:type="dxa"/>
          </w:tcPr>
          <w:p w14:paraId="34E482BC" w14:textId="77777777" w:rsidR="001E1B14" w:rsidRPr="00AE1890" w:rsidRDefault="001E1B14" w:rsidP="00C65940"/>
        </w:tc>
        <w:tc>
          <w:tcPr>
            <w:tcW w:w="1275" w:type="dxa"/>
          </w:tcPr>
          <w:p w14:paraId="3D782C81" w14:textId="77777777" w:rsidR="001E1B14" w:rsidRPr="00AE1890" w:rsidRDefault="001E1B14" w:rsidP="00C65940"/>
        </w:tc>
      </w:tr>
      <w:tr w:rsidR="00E77DBE" w:rsidRPr="00AE1890" w14:paraId="365E0AC9" w14:textId="77777777" w:rsidTr="00C65940">
        <w:tc>
          <w:tcPr>
            <w:tcW w:w="841" w:type="dxa"/>
            <w:vAlign w:val="center"/>
          </w:tcPr>
          <w:p w14:paraId="0DA56001" w14:textId="77777777" w:rsidR="00E77DBE" w:rsidRPr="00AE1890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1C60BF29" w14:textId="77777777" w:rsidR="00E77DBE" w:rsidRPr="00AE1890" w:rsidRDefault="00E77DBE" w:rsidP="00E77DBE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Sensor print mark detection is installed</w:t>
            </w:r>
          </w:p>
        </w:tc>
        <w:tc>
          <w:tcPr>
            <w:tcW w:w="1276" w:type="dxa"/>
            <w:vAlign w:val="center"/>
          </w:tcPr>
          <w:p w14:paraId="1FA01333" w14:textId="2A21F70D" w:rsidR="00E77DBE" w:rsidRPr="00AE1890" w:rsidRDefault="00E77DBE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.252-B1</w:t>
            </w:r>
          </w:p>
        </w:tc>
        <w:tc>
          <w:tcPr>
            <w:tcW w:w="1559" w:type="dxa"/>
          </w:tcPr>
          <w:p w14:paraId="5B0D437F" w14:textId="77777777" w:rsidR="00E77DBE" w:rsidRPr="00AE1890" w:rsidRDefault="00E77DBE" w:rsidP="00C65940"/>
        </w:tc>
        <w:tc>
          <w:tcPr>
            <w:tcW w:w="1560" w:type="dxa"/>
          </w:tcPr>
          <w:p w14:paraId="26E35347" w14:textId="77777777" w:rsidR="00E77DBE" w:rsidRPr="00AE1890" w:rsidRDefault="00E77DBE" w:rsidP="00C65940"/>
        </w:tc>
        <w:tc>
          <w:tcPr>
            <w:tcW w:w="1275" w:type="dxa"/>
          </w:tcPr>
          <w:p w14:paraId="79FE9318" w14:textId="77777777" w:rsidR="00E77DBE" w:rsidRPr="00AE1890" w:rsidRDefault="00E77DBE" w:rsidP="00C65940"/>
        </w:tc>
      </w:tr>
      <w:tr w:rsidR="00E77DBE" w:rsidRPr="00AE1890" w14:paraId="1E017EC1" w14:textId="77777777" w:rsidTr="00C65940">
        <w:tc>
          <w:tcPr>
            <w:tcW w:w="841" w:type="dxa"/>
            <w:vAlign w:val="center"/>
          </w:tcPr>
          <w:p w14:paraId="50D09FA7" w14:textId="77777777" w:rsidR="00E77DBE" w:rsidRPr="00AE1890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6E89B350" w14:textId="77777777" w:rsidR="00E77DBE" w:rsidRPr="00AE1890" w:rsidRDefault="00E77DBE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Code reader tube code is installed</w:t>
            </w:r>
          </w:p>
        </w:tc>
        <w:tc>
          <w:tcPr>
            <w:tcW w:w="1276" w:type="dxa"/>
            <w:vAlign w:val="center"/>
          </w:tcPr>
          <w:p w14:paraId="1AA9F7CC" w14:textId="54794AB4" w:rsidR="00E77DBE" w:rsidRPr="00AE1890" w:rsidRDefault="00E77DBE" w:rsidP="00E77DBE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.254-B1</w:t>
            </w:r>
          </w:p>
        </w:tc>
        <w:tc>
          <w:tcPr>
            <w:tcW w:w="1559" w:type="dxa"/>
          </w:tcPr>
          <w:p w14:paraId="05940695" w14:textId="77777777" w:rsidR="00E77DBE" w:rsidRPr="00AE1890" w:rsidRDefault="00E77DBE" w:rsidP="00C65940"/>
        </w:tc>
        <w:tc>
          <w:tcPr>
            <w:tcW w:w="1560" w:type="dxa"/>
          </w:tcPr>
          <w:p w14:paraId="1ACD41D2" w14:textId="77777777" w:rsidR="00E77DBE" w:rsidRPr="00AE1890" w:rsidRDefault="00E77DBE" w:rsidP="00C65940"/>
        </w:tc>
        <w:tc>
          <w:tcPr>
            <w:tcW w:w="1275" w:type="dxa"/>
          </w:tcPr>
          <w:p w14:paraId="4F62D7E6" w14:textId="77777777" w:rsidR="00E77DBE" w:rsidRPr="00AE1890" w:rsidRDefault="00E77DBE" w:rsidP="00C65940"/>
        </w:tc>
      </w:tr>
      <w:tr w:rsidR="007F3DFB" w:rsidRPr="00AE1890" w14:paraId="7601BAD9" w14:textId="77777777" w:rsidTr="00C65940">
        <w:tc>
          <w:tcPr>
            <w:tcW w:w="841" w:type="dxa"/>
            <w:vAlign w:val="center"/>
          </w:tcPr>
          <w:p w14:paraId="3A6870AE" w14:textId="77777777" w:rsidR="007F3DFB" w:rsidRPr="00AE1890" w:rsidRDefault="007F3DFB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53B79063" w14:textId="77777777" w:rsidR="007F3DFB" w:rsidRPr="00AE1890" w:rsidRDefault="007F3DFB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Sensor tube cap presence is installed</w:t>
            </w:r>
          </w:p>
        </w:tc>
        <w:tc>
          <w:tcPr>
            <w:tcW w:w="1276" w:type="dxa"/>
            <w:vAlign w:val="center"/>
          </w:tcPr>
          <w:p w14:paraId="442B0340" w14:textId="62925F0E" w:rsidR="007F3DFB" w:rsidRPr="00AE1890" w:rsidRDefault="007F3DFB" w:rsidP="00E77DBE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.256-B1</w:t>
            </w:r>
          </w:p>
        </w:tc>
        <w:tc>
          <w:tcPr>
            <w:tcW w:w="1559" w:type="dxa"/>
          </w:tcPr>
          <w:p w14:paraId="41288D8F" w14:textId="77777777" w:rsidR="007F3DFB" w:rsidRPr="00AE1890" w:rsidRDefault="007F3DFB" w:rsidP="00C65940"/>
        </w:tc>
        <w:tc>
          <w:tcPr>
            <w:tcW w:w="1560" w:type="dxa"/>
          </w:tcPr>
          <w:p w14:paraId="4BCB8296" w14:textId="77777777" w:rsidR="007F3DFB" w:rsidRPr="00AE1890" w:rsidRDefault="007F3DFB" w:rsidP="00C65940"/>
        </w:tc>
        <w:tc>
          <w:tcPr>
            <w:tcW w:w="1275" w:type="dxa"/>
          </w:tcPr>
          <w:p w14:paraId="595D93F3" w14:textId="77777777" w:rsidR="007F3DFB" w:rsidRPr="00AE1890" w:rsidRDefault="007F3DFB" w:rsidP="00C65940"/>
        </w:tc>
      </w:tr>
      <w:tr w:rsidR="00E77DBE" w:rsidRPr="00AE1890" w14:paraId="365CE293" w14:textId="77777777" w:rsidTr="00C65940">
        <w:tc>
          <w:tcPr>
            <w:tcW w:w="841" w:type="dxa"/>
            <w:vAlign w:val="center"/>
          </w:tcPr>
          <w:p w14:paraId="3B6A146A" w14:textId="77777777" w:rsidR="00E77DBE" w:rsidRPr="00AE1890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6F9DEA77" w14:textId="77777777" w:rsidR="00E77DBE" w:rsidRPr="00AE1890" w:rsidRDefault="008C6272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Camera monitoring labeling is installed</w:t>
            </w:r>
          </w:p>
        </w:tc>
        <w:tc>
          <w:tcPr>
            <w:tcW w:w="1276" w:type="dxa"/>
            <w:vAlign w:val="center"/>
          </w:tcPr>
          <w:p w14:paraId="563ABFD4" w14:textId="00A7B399" w:rsidR="00E77DBE" w:rsidRPr="00AE1890" w:rsidRDefault="008C6272" w:rsidP="008C6272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.580-B1</w:t>
            </w:r>
          </w:p>
        </w:tc>
        <w:tc>
          <w:tcPr>
            <w:tcW w:w="1559" w:type="dxa"/>
          </w:tcPr>
          <w:p w14:paraId="26DE09E0" w14:textId="77777777" w:rsidR="00E77DBE" w:rsidRPr="00AE1890" w:rsidRDefault="00E77DBE" w:rsidP="00C65940"/>
        </w:tc>
        <w:tc>
          <w:tcPr>
            <w:tcW w:w="1560" w:type="dxa"/>
          </w:tcPr>
          <w:p w14:paraId="2F2D9265" w14:textId="77777777" w:rsidR="00E77DBE" w:rsidRPr="00AE1890" w:rsidRDefault="00E77DBE" w:rsidP="00C65940"/>
        </w:tc>
        <w:tc>
          <w:tcPr>
            <w:tcW w:w="1275" w:type="dxa"/>
          </w:tcPr>
          <w:p w14:paraId="0255F321" w14:textId="77777777" w:rsidR="00E77DBE" w:rsidRPr="00AE1890" w:rsidRDefault="00E77DBE" w:rsidP="00C65940"/>
        </w:tc>
      </w:tr>
      <w:tr w:rsidR="008C6272" w:rsidRPr="00AE1890" w14:paraId="24065B1B" w14:textId="77777777" w:rsidTr="00C65940">
        <w:tc>
          <w:tcPr>
            <w:tcW w:w="841" w:type="dxa"/>
            <w:vAlign w:val="center"/>
          </w:tcPr>
          <w:p w14:paraId="246CF3FA" w14:textId="77777777" w:rsidR="008C6272" w:rsidRPr="00AE1890" w:rsidRDefault="008C6272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02D88EBF" w14:textId="77777777" w:rsidR="008C6272" w:rsidRPr="00AE1890" w:rsidRDefault="008C6272" w:rsidP="008C6272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Camera monitoring tube roundness is installed</w:t>
            </w:r>
          </w:p>
        </w:tc>
        <w:tc>
          <w:tcPr>
            <w:tcW w:w="1276" w:type="dxa"/>
            <w:vAlign w:val="center"/>
          </w:tcPr>
          <w:p w14:paraId="48E8EF75" w14:textId="77777777" w:rsidR="008C6272" w:rsidRPr="00AE1890" w:rsidRDefault="008C6272" w:rsidP="008C6272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.258-B1</w:t>
            </w:r>
          </w:p>
        </w:tc>
        <w:tc>
          <w:tcPr>
            <w:tcW w:w="1559" w:type="dxa"/>
          </w:tcPr>
          <w:p w14:paraId="2B372C95" w14:textId="77777777" w:rsidR="008C6272" w:rsidRPr="00AE1890" w:rsidRDefault="008C6272" w:rsidP="00C65940"/>
        </w:tc>
        <w:tc>
          <w:tcPr>
            <w:tcW w:w="1560" w:type="dxa"/>
          </w:tcPr>
          <w:p w14:paraId="7EB608C5" w14:textId="77777777" w:rsidR="008C6272" w:rsidRPr="00AE1890" w:rsidRDefault="008C6272" w:rsidP="00C65940"/>
        </w:tc>
        <w:tc>
          <w:tcPr>
            <w:tcW w:w="1275" w:type="dxa"/>
          </w:tcPr>
          <w:p w14:paraId="287B7A0F" w14:textId="77777777" w:rsidR="008C6272" w:rsidRPr="00AE1890" w:rsidRDefault="008C6272" w:rsidP="00C65940"/>
        </w:tc>
      </w:tr>
      <w:tr w:rsidR="00E77DBE" w:rsidRPr="00AE1890" w14:paraId="7358E915" w14:textId="77777777" w:rsidTr="00C65940">
        <w:tc>
          <w:tcPr>
            <w:tcW w:w="841" w:type="dxa"/>
            <w:vAlign w:val="center"/>
          </w:tcPr>
          <w:p w14:paraId="22E1E37E" w14:textId="77777777" w:rsidR="00E77DBE" w:rsidRPr="00AE1890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4EE11397" w14:textId="77777777" w:rsidR="00E77DBE" w:rsidRPr="00AE1890" w:rsidRDefault="008C6272" w:rsidP="008C6272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Camera monitoring tube fold is installed</w:t>
            </w:r>
          </w:p>
        </w:tc>
        <w:tc>
          <w:tcPr>
            <w:tcW w:w="1276" w:type="dxa"/>
            <w:vAlign w:val="center"/>
          </w:tcPr>
          <w:p w14:paraId="2BB97840" w14:textId="77777777" w:rsidR="00E77DBE" w:rsidRPr="00AE1890" w:rsidRDefault="008C6272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.570-BX</w:t>
            </w:r>
          </w:p>
        </w:tc>
        <w:tc>
          <w:tcPr>
            <w:tcW w:w="1559" w:type="dxa"/>
          </w:tcPr>
          <w:p w14:paraId="0546F46A" w14:textId="77777777" w:rsidR="00E77DBE" w:rsidRPr="00AE1890" w:rsidRDefault="00E77DBE" w:rsidP="00C65940"/>
        </w:tc>
        <w:tc>
          <w:tcPr>
            <w:tcW w:w="1560" w:type="dxa"/>
          </w:tcPr>
          <w:p w14:paraId="0E1B2CBA" w14:textId="77777777" w:rsidR="00E77DBE" w:rsidRPr="00AE1890" w:rsidRDefault="00E77DBE" w:rsidP="00C65940"/>
        </w:tc>
        <w:tc>
          <w:tcPr>
            <w:tcW w:w="1275" w:type="dxa"/>
          </w:tcPr>
          <w:p w14:paraId="438F811C" w14:textId="77777777" w:rsidR="00E77DBE" w:rsidRPr="00AE1890" w:rsidRDefault="00E77DBE" w:rsidP="00C65940"/>
        </w:tc>
      </w:tr>
      <w:tr w:rsidR="00E77DBE" w:rsidRPr="00AE1890" w14:paraId="5019277B" w14:textId="77777777" w:rsidTr="00C65940">
        <w:tc>
          <w:tcPr>
            <w:tcW w:w="841" w:type="dxa"/>
            <w:vAlign w:val="center"/>
          </w:tcPr>
          <w:p w14:paraId="34F2C9A2" w14:textId="77777777" w:rsidR="00E77DBE" w:rsidRPr="00AE1890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2703" w:type="dxa"/>
            <w:vAlign w:val="center"/>
          </w:tcPr>
          <w:p w14:paraId="612E2131" w14:textId="77777777" w:rsidR="00E77DBE" w:rsidRPr="00AE1890" w:rsidRDefault="008C6272" w:rsidP="008C6272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Camera monitoring particle is installed</w:t>
            </w:r>
          </w:p>
        </w:tc>
        <w:tc>
          <w:tcPr>
            <w:tcW w:w="1276" w:type="dxa"/>
            <w:vAlign w:val="center"/>
          </w:tcPr>
          <w:p w14:paraId="41BC50BB" w14:textId="77777777" w:rsidR="00E77DBE" w:rsidRPr="00AE1890" w:rsidRDefault="008C6272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.260-B1</w:t>
            </w:r>
          </w:p>
        </w:tc>
        <w:tc>
          <w:tcPr>
            <w:tcW w:w="1559" w:type="dxa"/>
          </w:tcPr>
          <w:p w14:paraId="70720067" w14:textId="77777777" w:rsidR="00E77DBE" w:rsidRPr="00AE1890" w:rsidRDefault="00E77DBE" w:rsidP="00C65940"/>
        </w:tc>
        <w:tc>
          <w:tcPr>
            <w:tcW w:w="1560" w:type="dxa"/>
          </w:tcPr>
          <w:p w14:paraId="608673E4" w14:textId="77777777" w:rsidR="00E77DBE" w:rsidRPr="00AE1890" w:rsidRDefault="00E77DBE" w:rsidP="00C65940"/>
        </w:tc>
        <w:tc>
          <w:tcPr>
            <w:tcW w:w="1275" w:type="dxa"/>
          </w:tcPr>
          <w:p w14:paraId="2118D110" w14:textId="77777777" w:rsidR="00E77DBE" w:rsidRPr="00AE1890" w:rsidRDefault="00E77DBE" w:rsidP="00C65940"/>
        </w:tc>
      </w:tr>
      <w:tr w:rsidR="00E77DBE" w:rsidRPr="00AE1890" w14:paraId="2A2E5C8A" w14:textId="77777777" w:rsidTr="00C65940">
        <w:trPr>
          <w:trHeight w:val="567"/>
        </w:trPr>
        <w:tc>
          <w:tcPr>
            <w:tcW w:w="9214" w:type="dxa"/>
            <w:gridSpan w:val="6"/>
            <w:vAlign w:val="center"/>
          </w:tcPr>
          <w:p w14:paraId="700C7D43" w14:textId="77777777" w:rsidR="00E77DBE" w:rsidRPr="00AE1890" w:rsidRDefault="00E77DBE" w:rsidP="00C65940">
            <w:pPr>
              <w:pStyle w:val="Text2"/>
              <w:rPr>
                <w:b/>
                <w:bCs/>
                <w:sz w:val="22"/>
                <w:szCs w:val="22"/>
                <w:lang w:val="en-US"/>
              </w:rPr>
            </w:pPr>
            <w:r w:rsidRPr="00AE1890">
              <w:rPr>
                <w:b/>
                <w:bCs/>
                <w:sz w:val="22"/>
                <w:szCs w:val="22"/>
                <w:lang w:val="en-US"/>
              </w:rPr>
              <w:t xml:space="preserve">Product discharge / ejection </w:t>
            </w:r>
          </w:p>
        </w:tc>
      </w:tr>
      <w:tr w:rsidR="00E77DBE" w:rsidRPr="00AE1890" w14:paraId="27D83B4B" w14:textId="77777777" w:rsidTr="00C65940">
        <w:tc>
          <w:tcPr>
            <w:tcW w:w="841" w:type="dxa"/>
            <w:vAlign w:val="center"/>
          </w:tcPr>
          <w:p w14:paraId="4FA0F4DF" w14:textId="77777777" w:rsidR="00E77DBE" w:rsidRPr="00AE1890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6CDEE793" w14:textId="77777777" w:rsidR="00E77DBE" w:rsidRPr="00AE1890" w:rsidRDefault="00E77DBE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Empty box discharge is installed</w:t>
            </w:r>
          </w:p>
        </w:tc>
        <w:tc>
          <w:tcPr>
            <w:tcW w:w="1559" w:type="dxa"/>
          </w:tcPr>
          <w:p w14:paraId="3E66E711" w14:textId="77777777" w:rsidR="00E77DBE" w:rsidRPr="00AE1890" w:rsidRDefault="00E77DBE" w:rsidP="00C65940"/>
        </w:tc>
        <w:tc>
          <w:tcPr>
            <w:tcW w:w="1560" w:type="dxa"/>
          </w:tcPr>
          <w:p w14:paraId="0CBB49FA" w14:textId="77777777" w:rsidR="00E77DBE" w:rsidRPr="00AE1890" w:rsidRDefault="00E77DBE" w:rsidP="00C65940"/>
        </w:tc>
        <w:tc>
          <w:tcPr>
            <w:tcW w:w="1275" w:type="dxa"/>
          </w:tcPr>
          <w:p w14:paraId="0811A449" w14:textId="77777777" w:rsidR="00E77DBE" w:rsidRPr="00AE1890" w:rsidRDefault="00E77DBE" w:rsidP="00C65940"/>
        </w:tc>
      </w:tr>
      <w:tr w:rsidR="00E77DBE" w:rsidRPr="00AE1890" w14:paraId="307BB6F2" w14:textId="77777777" w:rsidTr="00C65940">
        <w:tc>
          <w:tcPr>
            <w:tcW w:w="841" w:type="dxa"/>
            <w:vAlign w:val="center"/>
          </w:tcPr>
          <w:p w14:paraId="2D677D9F" w14:textId="77777777" w:rsidR="00E77DBE" w:rsidRPr="00AE1890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64AFA46" w14:textId="77777777" w:rsidR="00E77DBE" w:rsidRPr="00AE1890" w:rsidRDefault="00E77DBE" w:rsidP="00E77DBE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Bulkware discharge is installed</w:t>
            </w:r>
          </w:p>
        </w:tc>
        <w:tc>
          <w:tcPr>
            <w:tcW w:w="1559" w:type="dxa"/>
          </w:tcPr>
          <w:p w14:paraId="35705481" w14:textId="77777777" w:rsidR="00E77DBE" w:rsidRPr="00AE1890" w:rsidRDefault="00E77DBE" w:rsidP="00C65940"/>
        </w:tc>
        <w:tc>
          <w:tcPr>
            <w:tcW w:w="1560" w:type="dxa"/>
          </w:tcPr>
          <w:p w14:paraId="3166A31E" w14:textId="77777777" w:rsidR="00E77DBE" w:rsidRPr="00AE1890" w:rsidRDefault="00E77DBE" w:rsidP="00C65940"/>
        </w:tc>
        <w:tc>
          <w:tcPr>
            <w:tcW w:w="1275" w:type="dxa"/>
          </w:tcPr>
          <w:p w14:paraId="498C8FF6" w14:textId="77777777" w:rsidR="00E77DBE" w:rsidRPr="00AE1890" w:rsidRDefault="00E77DBE" w:rsidP="00C65940"/>
        </w:tc>
      </w:tr>
      <w:tr w:rsidR="00E77DBE" w:rsidRPr="00AE1890" w14:paraId="240F2576" w14:textId="77777777" w:rsidTr="00C65940">
        <w:tc>
          <w:tcPr>
            <w:tcW w:w="841" w:type="dxa"/>
            <w:vAlign w:val="center"/>
          </w:tcPr>
          <w:p w14:paraId="15262EF1" w14:textId="77777777" w:rsidR="00E77DBE" w:rsidRPr="00AE1890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4E3A2E6" w14:textId="77777777" w:rsidR="00E77DBE" w:rsidRPr="00AE1890" w:rsidRDefault="00E77DBE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IPC discharge is installed</w:t>
            </w:r>
          </w:p>
        </w:tc>
        <w:tc>
          <w:tcPr>
            <w:tcW w:w="1559" w:type="dxa"/>
          </w:tcPr>
          <w:p w14:paraId="5BED391B" w14:textId="77777777" w:rsidR="00E77DBE" w:rsidRPr="00AE1890" w:rsidRDefault="00E77DBE" w:rsidP="00C65940"/>
        </w:tc>
        <w:tc>
          <w:tcPr>
            <w:tcW w:w="1560" w:type="dxa"/>
          </w:tcPr>
          <w:p w14:paraId="36B49BD9" w14:textId="77777777" w:rsidR="00E77DBE" w:rsidRPr="00AE1890" w:rsidRDefault="00E77DBE" w:rsidP="00C65940"/>
        </w:tc>
        <w:tc>
          <w:tcPr>
            <w:tcW w:w="1275" w:type="dxa"/>
          </w:tcPr>
          <w:p w14:paraId="49CBA1E8" w14:textId="77777777" w:rsidR="00E77DBE" w:rsidRPr="00AE1890" w:rsidRDefault="00E77DBE" w:rsidP="00C65940"/>
        </w:tc>
      </w:tr>
      <w:tr w:rsidR="00E77DBE" w:rsidRPr="00AE1890" w14:paraId="1EF28389" w14:textId="77777777" w:rsidTr="00C65940">
        <w:tc>
          <w:tcPr>
            <w:tcW w:w="841" w:type="dxa"/>
            <w:vAlign w:val="center"/>
          </w:tcPr>
          <w:p w14:paraId="741CF415" w14:textId="77777777" w:rsidR="00E77DBE" w:rsidRPr="00AE1890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15CCD021" w14:textId="77777777" w:rsidR="00E77DBE" w:rsidRPr="00AE1890" w:rsidRDefault="00E77DBE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Good tube discharge is installed</w:t>
            </w:r>
          </w:p>
        </w:tc>
        <w:tc>
          <w:tcPr>
            <w:tcW w:w="1559" w:type="dxa"/>
          </w:tcPr>
          <w:p w14:paraId="6D593743" w14:textId="77777777" w:rsidR="00E77DBE" w:rsidRPr="00AE1890" w:rsidRDefault="00E77DBE" w:rsidP="00C65940"/>
        </w:tc>
        <w:tc>
          <w:tcPr>
            <w:tcW w:w="1560" w:type="dxa"/>
          </w:tcPr>
          <w:p w14:paraId="12A9E4CD" w14:textId="77777777" w:rsidR="00E77DBE" w:rsidRPr="00AE1890" w:rsidRDefault="00E77DBE" w:rsidP="00C65940"/>
        </w:tc>
        <w:tc>
          <w:tcPr>
            <w:tcW w:w="1275" w:type="dxa"/>
          </w:tcPr>
          <w:p w14:paraId="1ABB4FD6" w14:textId="77777777" w:rsidR="00E77DBE" w:rsidRPr="00AE1890" w:rsidRDefault="00E77DBE" w:rsidP="00C65940"/>
        </w:tc>
      </w:tr>
      <w:tr w:rsidR="00E77DBE" w:rsidRPr="00AE1890" w14:paraId="4FCA06ED" w14:textId="77777777" w:rsidTr="00C65940">
        <w:tc>
          <w:tcPr>
            <w:tcW w:w="841" w:type="dxa"/>
            <w:vAlign w:val="center"/>
          </w:tcPr>
          <w:p w14:paraId="58ACDA7C" w14:textId="77777777" w:rsidR="00E77DBE" w:rsidRPr="00AE1890" w:rsidRDefault="00E77DBE" w:rsidP="00C65940">
            <w:pPr>
              <w:pStyle w:val="Nummerierung2"/>
              <w:rPr>
                <w:rFonts w:cs="Arial"/>
                <w:sz w:val="22"/>
                <w:szCs w:val="22"/>
                <w:lang w:val="en-US"/>
              </w:rPr>
            </w:pPr>
          </w:p>
        </w:tc>
        <w:tc>
          <w:tcPr>
            <w:tcW w:w="3979" w:type="dxa"/>
            <w:gridSpan w:val="2"/>
            <w:vAlign w:val="center"/>
          </w:tcPr>
          <w:p w14:paraId="7A46BE54" w14:textId="77777777" w:rsidR="00E77DBE" w:rsidRPr="00AE1890" w:rsidRDefault="00E77DBE" w:rsidP="00C65940">
            <w:pPr>
              <w:autoSpaceDE w:val="0"/>
              <w:autoSpaceDN w:val="0"/>
              <w:adjustRightInd w:val="0"/>
              <w:rPr>
                <w:rFonts w:cs="Arial"/>
                <w:sz w:val="22"/>
                <w:szCs w:val="22"/>
              </w:rPr>
            </w:pPr>
            <w:r w:rsidRPr="00AE1890">
              <w:rPr>
                <w:rFonts w:cs="Arial"/>
                <w:sz w:val="22"/>
                <w:szCs w:val="22"/>
              </w:rPr>
              <w:t>Bad tube ejection is installed</w:t>
            </w:r>
          </w:p>
        </w:tc>
        <w:tc>
          <w:tcPr>
            <w:tcW w:w="1559" w:type="dxa"/>
          </w:tcPr>
          <w:p w14:paraId="0700A351" w14:textId="77777777" w:rsidR="00E77DBE" w:rsidRPr="00AE1890" w:rsidRDefault="00E77DBE" w:rsidP="00C65940"/>
        </w:tc>
        <w:tc>
          <w:tcPr>
            <w:tcW w:w="1560" w:type="dxa"/>
          </w:tcPr>
          <w:p w14:paraId="3E860536" w14:textId="77777777" w:rsidR="00E77DBE" w:rsidRPr="00AE1890" w:rsidRDefault="00E77DBE" w:rsidP="00C65940"/>
        </w:tc>
        <w:tc>
          <w:tcPr>
            <w:tcW w:w="1275" w:type="dxa"/>
          </w:tcPr>
          <w:p w14:paraId="3682B798" w14:textId="77777777" w:rsidR="00E77DBE" w:rsidRPr="00AE1890" w:rsidRDefault="00E77DBE" w:rsidP="00C65940"/>
        </w:tc>
      </w:tr>
    </w:tbl>
    <w:p w14:paraId="1478A198" w14:textId="77777777" w:rsidR="001E1B14" w:rsidRPr="00AE1890" w:rsidRDefault="001E1B14" w:rsidP="001E1B14">
      <w:pPr>
        <w:pStyle w:val="Text1"/>
        <w:rPr>
          <w:lang w:val="en-US"/>
        </w:rPr>
      </w:pPr>
    </w:p>
    <w:p w14:paraId="72DC027B" w14:textId="77777777" w:rsidR="001E1B14" w:rsidRPr="00AE1890" w:rsidRDefault="001E1B14" w:rsidP="001E1B14">
      <w:pPr>
        <w:pStyle w:val="Text1"/>
        <w:rPr>
          <w:lang w:val="en-US"/>
        </w:rPr>
      </w:pPr>
    </w:p>
    <w:p w14:paraId="7D5826B6" w14:textId="77777777" w:rsidR="00215396" w:rsidRPr="00AE1890" w:rsidRDefault="00215396">
      <w:pPr>
        <w:pStyle w:val="Text1"/>
        <w:rPr>
          <w:lang w:val="en-US"/>
        </w:rPr>
      </w:pPr>
    </w:p>
    <w:p w14:paraId="39D2020A" w14:textId="77777777" w:rsidR="00787E1F" w:rsidRPr="00AE1890" w:rsidRDefault="00787E1F" w:rsidP="003703DD">
      <w:pPr>
        <w:pStyle w:val="Heading1"/>
        <w:widowControl/>
        <w:rPr>
          <w:lang w:val="en-US"/>
        </w:rPr>
        <w:sectPr w:rsidR="00787E1F" w:rsidRPr="00AE1890">
          <w:footerReference w:type="default" r:id="rId14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48A4FF17" w14:textId="77777777" w:rsidR="00575288" w:rsidRPr="00AE1890" w:rsidRDefault="00E31388" w:rsidP="00575288">
      <w:pPr>
        <w:pStyle w:val="Heading1"/>
        <w:rPr>
          <w:lang w:val="en-US"/>
        </w:rPr>
      </w:pPr>
      <w:bookmarkStart w:id="23" w:name="_Toc143418315"/>
      <w:bookmarkStart w:id="24" w:name="_Toc186710281"/>
      <w:r w:rsidRPr="00AE1890">
        <w:rPr>
          <w:lang w:val="en-US"/>
        </w:rPr>
        <w:lastRenderedPageBreak/>
        <w:t>Summary</w:t>
      </w:r>
      <w:bookmarkEnd w:id="23"/>
      <w:bookmarkEnd w:id="24"/>
    </w:p>
    <w:p w14:paraId="7CDAFDCD" w14:textId="77777777" w:rsidR="00575288" w:rsidRPr="00AE1890" w:rsidRDefault="00E31388" w:rsidP="00575288">
      <w:pPr>
        <w:pStyle w:val="Heading2"/>
        <w:rPr>
          <w:lang w:val="en-US"/>
        </w:rPr>
      </w:pPr>
      <w:bookmarkStart w:id="25" w:name="_Toc40669005"/>
      <w:bookmarkStart w:id="26" w:name="_Toc75314922"/>
      <w:bookmarkStart w:id="27" w:name="_Toc98663856"/>
      <w:bookmarkStart w:id="28" w:name="_Toc186710282"/>
      <w:bookmarkStart w:id="29" w:name="_Toc142985184"/>
      <w:bookmarkStart w:id="30" w:name="_Toc143048942"/>
      <w:bookmarkStart w:id="31" w:name="_Toc143048972"/>
      <w:bookmarkStart w:id="32" w:name="_Toc143418316"/>
      <w:r w:rsidRPr="00AE1890">
        <w:rPr>
          <w:lang w:val="en-US"/>
        </w:rPr>
        <w:t>Comments</w:t>
      </w:r>
      <w:bookmarkEnd w:id="25"/>
      <w:bookmarkEnd w:id="26"/>
      <w:bookmarkEnd w:id="27"/>
      <w:bookmarkEnd w:id="28"/>
      <w:r w:rsidRPr="00AE1890">
        <w:rPr>
          <w:lang w:val="en-US"/>
        </w:rPr>
        <w:t xml:space="preserve"> </w:t>
      </w:r>
      <w:bookmarkEnd w:id="29"/>
      <w:bookmarkEnd w:id="30"/>
      <w:bookmarkEnd w:id="31"/>
      <w:bookmarkEnd w:id="32"/>
    </w:p>
    <w:tbl>
      <w:tblPr>
        <w:tblW w:w="9180" w:type="dxa"/>
        <w:tblInd w:w="7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0"/>
      </w:tblGrid>
      <w:tr w:rsidR="00575288" w:rsidRPr="00AE1890" w14:paraId="7042EDE2" w14:textId="77777777">
        <w:trPr>
          <w:trHeight w:hRule="exact" w:val="454"/>
        </w:trPr>
        <w:tc>
          <w:tcPr>
            <w:tcW w:w="9180" w:type="dxa"/>
            <w:tcBorders>
              <w:top w:val="single" w:sz="4" w:space="0" w:color="auto"/>
            </w:tcBorders>
          </w:tcPr>
          <w:p w14:paraId="7847A99D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4F5C0B4F" w14:textId="77777777">
        <w:trPr>
          <w:trHeight w:hRule="exact" w:val="454"/>
        </w:trPr>
        <w:tc>
          <w:tcPr>
            <w:tcW w:w="9180" w:type="dxa"/>
          </w:tcPr>
          <w:p w14:paraId="52ACEF10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1588F3B6" w14:textId="77777777">
        <w:trPr>
          <w:trHeight w:hRule="exact" w:val="454"/>
        </w:trPr>
        <w:tc>
          <w:tcPr>
            <w:tcW w:w="9180" w:type="dxa"/>
          </w:tcPr>
          <w:p w14:paraId="192AAF04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3CCE47E0" w14:textId="77777777">
        <w:trPr>
          <w:trHeight w:hRule="exact" w:val="454"/>
        </w:trPr>
        <w:tc>
          <w:tcPr>
            <w:tcW w:w="9180" w:type="dxa"/>
          </w:tcPr>
          <w:p w14:paraId="41FA5CFE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61C9FB6A" w14:textId="77777777">
        <w:trPr>
          <w:trHeight w:hRule="exact" w:val="454"/>
        </w:trPr>
        <w:tc>
          <w:tcPr>
            <w:tcW w:w="9180" w:type="dxa"/>
          </w:tcPr>
          <w:p w14:paraId="50A840C7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682E6F43" w14:textId="77777777">
        <w:trPr>
          <w:trHeight w:hRule="exact" w:val="454"/>
        </w:trPr>
        <w:tc>
          <w:tcPr>
            <w:tcW w:w="9180" w:type="dxa"/>
          </w:tcPr>
          <w:p w14:paraId="1CBF0BA5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419B63BB" w14:textId="77777777">
        <w:trPr>
          <w:trHeight w:hRule="exact" w:val="454"/>
        </w:trPr>
        <w:tc>
          <w:tcPr>
            <w:tcW w:w="9180" w:type="dxa"/>
          </w:tcPr>
          <w:p w14:paraId="586F51A1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2299D714" w14:textId="77777777">
        <w:trPr>
          <w:trHeight w:hRule="exact" w:val="454"/>
        </w:trPr>
        <w:tc>
          <w:tcPr>
            <w:tcW w:w="9180" w:type="dxa"/>
          </w:tcPr>
          <w:p w14:paraId="014DD966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6D1E2010" w14:textId="77777777">
        <w:trPr>
          <w:trHeight w:hRule="exact" w:val="454"/>
        </w:trPr>
        <w:tc>
          <w:tcPr>
            <w:tcW w:w="9180" w:type="dxa"/>
          </w:tcPr>
          <w:p w14:paraId="02DCD683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01ECED5F" w14:textId="77777777">
        <w:trPr>
          <w:trHeight w:hRule="exact" w:val="454"/>
        </w:trPr>
        <w:tc>
          <w:tcPr>
            <w:tcW w:w="9180" w:type="dxa"/>
          </w:tcPr>
          <w:p w14:paraId="37C0FE6A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340A485F" w14:textId="77777777">
        <w:trPr>
          <w:trHeight w:hRule="exact" w:val="454"/>
        </w:trPr>
        <w:tc>
          <w:tcPr>
            <w:tcW w:w="9180" w:type="dxa"/>
          </w:tcPr>
          <w:p w14:paraId="795B0636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21EBF157" w14:textId="77777777">
        <w:trPr>
          <w:trHeight w:hRule="exact" w:val="454"/>
        </w:trPr>
        <w:tc>
          <w:tcPr>
            <w:tcW w:w="9180" w:type="dxa"/>
          </w:tcPr>
          <w:p w14:paraId="09872D92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67EF95F0" w14:textId="77777777">
        <w:trPr>
          <w:trHeight w:hRule="exact" w:val="454"/>
        </w:trPr>
        <w:tc>
          <w:tcPr>
            <w:tcW w:w="9180" w:type="dxa"/>
          </w:tcPr>
          <w:p w14:paraId="73964C07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630C3B48" w14:textId="77777777">
        <w:trPr>
          <w:trHeight w:hRule="exact" w:val="454"/>
        </w:trPr>
        <w:tc>
          <w:tcPr>
            <w:tcW w:w="9180" w:type="dxa"/>
          </w:tcPr>
          <w:p w14:paraId="6D57F984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479481C1" w14:textId="77777777">
        <w:trPr>
          <w:trHeight w:hRule="exact" w:val="454"/>
        </w:trPr>
        <w:tc>
          <w:tcPr>
            <w:tcW w:w="9180" w:type="dxa"/>
          </w:tcPr>
          <w:p w14:paraId="674B1C96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43D0EC89" w14:textId="77777777">
        <w:trPr>
          <w:trHeight w:hRule="exact" w:val="454"/>
        </w:trPr>
        <w:tc>
          <w:tcPr>
            <w:tcW w:w="9180" w:type="dxa"/>
          </w:tcPr>
          <w:p w14:paraId="2742AC18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7B43431A" w14:textId="77777777">
        <w:trPr>
          <w:trHeight w:hRule="exact" w:val="454"/>
        </w:trPr>
        <w:tc>
          <w:tcPr>
            <w:tcW w:w="9180" w:type="dxa"/>
          </w:tcPr>
          <w:p w14:paraId="410F191D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  <w:tr w:rsidR="00575288" w:rsidRPr="00AE1890" w14:paraId="5C4BE38E" w14:textId="77777777">
        <w:trPr>
          <w:trHeight w:hRule="exact" w:val="454"/>
        </w:trPr>
        <w:tc>
          <w:tcPr>
            <w:tcW w:w="9180" w:type="dxa"/>
          </w:tcPr>
          <w:p w14:paraId="5E7226EB" w14:textId="77777777" w:rsidR="00575288" w:rsidRPr="00AE1890" w:rsidRDefault="00575288" w:rsidP="00B6109F">
            <w:pPr>
              <w:pStyle w:val="Tabellentext"/>
              <w:rPr>
                <w:lang w:val="en-US"/>
              </w:rPr>
            </w:pPr>
          </w:p>
        </w:tc>
      </w:tr>
    </w:tbl>
    <w:p w14:paraId="6665A4C9" w14:textId="77777777" w:rsidR="00575288" w:rsidRPr="00AE1890" w:rsidRDefault="00856C68" w:rsidP="00575288">
      <w:pPr>
        <w:pStyle w:val="Heading2"/>
        <w:rPr>
          <w:lang w:val="en-US"/>
        </w:rPr>
      </w:pPr>
      <w:bookmarkStart w:id="33" w:name="_Toc142985185"/>
      <w:bookmarkStart w:id="34" w:name="_Toc143048943"/>
      <w:bookmarkStart w:id="35" w:name="_Toc143048973"/>
      <w:bookmarkStart w:id="36" w:name="_Toc143418317"/>
      <w:bookmarkStart w:id="37" w:name="_Toc186710283"/>
      <w:r w:rsidRPr="00AE1890">
        <w:rPr>
          <w:lang w:val="en-US"/>
        </w:rPr>
        <w:t>Approval</w:t>
      </w:r>
      <w:r w:rsidR="00E31388" w:rsidRPr="00AE1890">
        <w:rPr>
          <w:lang w:val="en-US"/>
        </w:rPr>
        <w:t xml:space="preserve"> of</w:t>
      </w:r>
      <w:r w:rsidR="00575288" w:rsidRPr="00AE1890">
        <w:rPr>
          <w:lang w:val="en-US"/>
        </w:rPr>
        <w:t xml:space="preserve"> </w:t>
      </w:r>
      <w:bookmarkEnd w:id="33"/>
      <w:bookmarkEnd w:id="34"/>
      <w:bookmarkEnd w:id="35"/>
      <w:bookmarkEnd w:id="36"/>
      <w:r w:rsidRPr="00AE1890">
        <w:rPr>
          <w:lang w:val="en-US"/>
        </w:rPr>
        <w:t xml:space="preserve">test </w:t>
      </w:r>
      <w:r w:rsidR="00A229A7" w:rsidRPr="00AE1890">
        <w:rPr>
          <w:lang w:val="en-US"/>
        </w:rPr>
        <w:t>protocol</w:t>
      </w:r>
      <w:bookmarkEnd w:id="37"/>
    </w:p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4"/>
        <w:gridCol w:w="2803"/>
        <w:gridCol w:w="3483"/>
      </w:tblGrid>
      <w:tr w:rsidR="00E31388" w:rsidRPr="00AE1890" w14:paraId="5B646A92" w14:textId="77777777">
        <w:trPr>
          <w:trHeight w:hRule="exact" w:val="454"/>
        </w:trPr>
        <w:tc>
          <w:tcPr>
            <w:tcW w:w="2894" w:type="dxa"/>
          </w:tcPr>
          <w:p w14:paraId="646FA9EE" w14:textId="77777777" w:rsidR="00E31388" w:rsidRPr="00AE1890" w:rsidRDefault="00E31388" w:rsidP="006C5810">
            <w:pPr>
              <w:pStyle w:val="Tabellenkopf"/>
              <w:rPr>
                <w:lang w:val="en-US"/>
              </w:rPr>
            </w:pPr>
            <w:r w:rsidRPr="00AE1890">
              <w:rPr>
                <w:lang w:val="en-US"/>
              </w:rPr>
              <w:t>Acceptance criteria fulfilled?</w:t>
            </w:r>
          </w:p>
        </w:tc>
        <w:tc>
          <w:tcPr>
            <w:tcW w:w="2803" w:type="dxa"/>
          </w:tcPr>
          <w:p w14:paraId="2AD6F36B" w14:textId="77777777" w:rsidR="00E31388" w:rsidRPr="00AE1890" w:rsidRDefault="00E31388" w:rsidP="006C5810">
            <w:pPr>
              <w:pStyle w:val="Tabellentext"/>
              <w:rPr>
                <w:lang w:val="en-US"/>
              </w:rPr>
            </w:pPr>
            <w:r w:rsidRPr="00AE1890">
              <w:rPr>
                <w:lang w:val="en-US"/>
              </w:rPr>
              <w:t>Yes</w:t>
            </w:r>
            <w:r w:rsidRPr="00AE1890">
              <w:rPr>
                <w:lang w:val="en-US"/>
              </w:rPr>
              <w:tab/>
            </w:r>
            <w:r w:rsidRPr="00AE1890">
              <w:rPr>
                <w:rFonts w:cs="Arial"/>
                <w:lang w:val="en-US"/>
              </w:rPr>
              <w:t></w:t>
            </w:r>
          </w:p>
        </w:tc>
        <w:tc>
          <w:tcPr>
            <w:tcW w:w="3483" w:type="dxa"/>
          </w:tcPr>
          <w:p w14:paraId="13450F30" w14:textId="77777777" w:rsidR="00E31388" w:rsidRPr="00AE1890" w:rsidRDefault="00E31388" w:rsidP="006C5810">
            <w:pPr>
              <w:pStyle w:val="Tabellentext"/>
              <w:rPr>
                <w:lang w:val="en-US"/>
              </w:rPr>
            </w:pPr>
            <w:r w:rsidRPr="00AE1890">
              <w:rPr>
                <w:lang w:val="en-US"/>
              </w:rPr>
              <w:t>No</w:t>
            </w:r>
            <w:r w:rsidRPr="00AE1890">
              <w:rPr>
                <w:lang w:val="en-US"/>
              </w:rPr>
              <w:tab/>
            </w:r>
            <w:r w:rsidRPr="00AE1890">
              <w:rPr>
                <w:rFonts w:cs="Arial"/>
                <w:lang w:val="en-US"/>
              </w:rPr>
              <w:t></w:t>
            </w:r>
          </w:p>
        </w:tc>
      </w:tr>
      <w:tr w:rsidR="00E31388" w:rsidRPr="00AE1890" w14:paraId="7150B59D" w14:textId="77777777">
        <w:trPr>
          <w:trHeight w:hRule="exact" w:val="454"/>
        </w:trPr>
        <w:tc>
          <w:tcPr>
            <w:tcW w:w="2894" w:type="dxa"/>
          </w:tcPr>
          <w:p w14:paraId="36593D7A" w14:textId="77777777" w:rsidR="00E31388" w:rsidRPr="00AE1890" w:rsidRDefault="00D33ED0" w:rsidP="006C5810">
            <w:pPr>
              <w:pStyle w:val="Tabellenkopf"/>
              <w:rPr>
                <w:lang w:val="en-US"/>
              </w:rPr>
            </w:pPr>
            <w:r w:rsidRPr="00AE1890">
              <w:rPr>
                <w:lang w:val="en-US"/>
              </w:rPr>
              <w:t>Performer</w:t>
            </w:r>
            <w:r w:rsidR="00E31388" w:rsidRPr="00AE1890">
              <w:rPr>
                <w:lang w:val="en-US"/>
              </w:rPr>
              <w:t>:</w:t>
            </w:r>
          </w:p>
        </w:tc>
        <w:tc>
          <w:tcPr>
            <w:tcW w:w="2803" w:type="dxa"/>
            <w:tcBorders>
              <w:right w:val="nil"/>
            </w:tcBorders>
          </w:tcPr>
          <w:p w14:paraId="18985461" w14:textId="77777777" w:rsidR="00E31388" w:rsidRPr="00AE1890" w:rsidRDefault="00E31388" w:rsidP="006C5810">
            <w:pPr>
              <w:pStyle w:val="Tabellentext"/>
              <w:rPr>
                <w:lang w:val="en-US"/>
              </w:rPr>
            </w:pPr>
            <w:r w:rsidRPr="00AE1890"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</w:tcPr>
          <w:p w14:paraId="26E9C5A9" w14:textId="77777777" w:rsidR="00E31388" w:rsidRPr="00AE1890" w:rsidRDefault="00E31388" w:rsidP="006C5810">
            <w:pPr>
              <w:pStyle w:val="Tabellentext"/>
              <w:rPr>
                <w:lang w:val="en-US"/>
              </w:rPr>
            </w:pPr>
            <w:r w:rsidRPr="00AE1890">
              <w:rPr>
                <w:lang w:val="en-US"/>
              </w:rPr>
              <w:t>Signature</w:t>
            </w:r>
          </w:p>
        </w:tc>
      </w:tr>
      <w:tr w:rsidR="00E31388" w:rsidRPr="00AE1890" w14:paraId="194F6C4A" w14:textId="77777777">
        <w:trPr>
          <w:trHeight w:hRule="exact" w:val="454"/>
        </w:trPr>
        <w:tc>
          <w:tcPr>
            <w:tcW w:w="2894" w:type="dxa"/>
          </w:tcPr>
          <w:p w14:paraId="40544457" w14:textId="77777777" w:rsidR="00E31388" w:rsidRPr="00AE1890" w:rsidRDefault="00D33ED0" w:rsidP="006C5810">
            <w:pPr>
              <w:pStyle w:val="Tabellenkopf"/>
              <w:rPr>
                <w:lang w:val="en-US"/>
              </w:rPr>
            </w:pPr>
            <w:r w:rsidRPr="00AE1890">
              <w:rPr>
                <w:lang w:val="en-US"/>
              </w:rPr>
              <w:t>Verifier</w:t>
            </w:r>
            <w:r w:rsidR="00E31388" w:rsidRPr="00AE1890">
              <w:rPr>
                <w:lang w:val="en-US"/>
              </w:rPr>
              <w:t>:</w:t>
            </w:r>
          </w:p>
        </w:tc>
        <w:tc>
          <w:tcPr>
            <w:tcW w:w="2803" w:type="dxa"/>
            <w:tcBorders>
              <w:right w:val="nil"/>
            </w:tcBorders>
          </w:tcPr>
          <w:p w14:paraId="7BCEA4A1" w14:textId="77777777" w:rsidR="00E31388" w:rsidRPr="00AE1890" w:rsidRDefault="00E31388" w:rsidP="006C5810">
            <w:pPr>
              <w:pStyle w:val="Tabellentext"/>
              <w:rPr>
                <w:lang w:val="en-US"/>
              </w:rPr>
            </w:pPr>
            <w:r w:rsidRPr="00AE1890"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</w:tcPr>
          <w:p w14:paraId="418EAB53" w14:textId="77777777" w:rsidR="00E31388" w:rsidRPr="00AE1890" w:rsidRDefault="00E31388" w:rsidP="006C5810">
            <w:pPr>
              <w:pStyle w:val="Tabellentext"/>
              <w:rPr>
                <w:lang w:val="en-US"/>
              </w:rPr>
            </w:pPr>
            <w:r w:rsidRPr="00AE1890">
              <w:rPr>
                <w:lang w:val="en-US"/>
              </w:rPr>
              <w:t>Signature</w:t>
            </w:r>
          </w:p>
        </w:tc>
      </w:tr>
    </w:tbl>
    <w:p w14:paraId="16FA2442" w14:textId="77777777" w:rsidR="00575288" w:rsidRPr="00AE1890" w:rsidRDefault="00575288" w:rsidP="00E31388">
      <w:pPr>
        <w:pStyle w:val="Text2"/>
        <w:widowControl/>
        <w:ind w:left="0"/>
        <w:rPr>
          <w:lang w:val="en-US"/>
        </w:rPr>
      </w:pPr>
    </w:p>
    <w:sectPr w:rsidR="00575288" w:rsidRPr="00AE1890">
      <w:footerReference w:type="defaul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467FF" w14:textId="77777777" w:rsidR="00E65E3F" w:rsidRDefault="00E65E3F">
      <w:r>
        <w:separator/>
      </w:r>
    </w:p>
  </w:endnote>
  <w:endnote w:type="continuationSeparator" w:id="0">
    <w:p w14:paraId="3AE2B768" w14:textId="77777777" w:rsidR="00E65E3F" w:rsidRDefault="00E65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0A449" w14:textId="77777777" w:rsidR="006F0E70" w:rsidRDefault="006F0E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10"/>
      <w:gridCol w:w="5040"/>
    </w:tblGrid>
    <w:tr w:rsidR="00212B8F" w:rsidRPr="00AD7603" w14:paraId="25177D58" w14:textId="77777777">
      <w:trPr>
        <w:cantSplit/>
      </w:trPr>
      <w:tc>
        <w:tcPr>
          <w:tcW w:w="4210" w:type="dxa"/>
        </w:tcPr>
        <w:p w14:paraId="5F2D7320" w14:textId="4B142FF5" w:rsidR="00212B8F" w:rsidRPr="005E2DFB" w:rsidRDefault="00212B8F" w:rsidP="00212B8F">
          <w:pPr>
            <w:pStyle w:val="Footer"/>
            <w:rPr>
              <w:sz w:val="16"/>
              <w:szCs w:val="16"/>
              <w:lang w:val="fr-FR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5E2DFB">
            <w:rPr>
              <w:sz w:val="16"/>
              <w:szCs w:val="16"/>
              <w:lang w:val="fr-FR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6F0E70">
            <w:rPr>
              <w:noProof/>
              <w:sz w:val="16"/>
              <w:szCs w:val="16"/>
              <w:lang w:val="fr-FR"/>
            </w:rPr>
            <w:t>XXXXX_02_IQ_Installation_2025-01-02_en.docx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5040" w:type="dxa"/>
          <w:vAlign w:val="center"/>
        </w:tcPr>
        <w:p w14:paraId="6DA66FAF" w14:textId="2A97AF51" w:rsidR="00212B8F" w:rsidRPr="0095258D" w:rsidRDefault="00212B8F" w:rsidP="00212B8F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6F0E70">
            <w:rPr>
              <w:sz w:val="16"/>
              <w:szCs w:val="16"/>
              <w:lang w:val="de-DE"/>
            </w:rPr>
            <w:t xml:space="preserve">© </w:t>
          </w:r>
          <w:r w:rsidR="006F0E70">
            <w:rPr>
              <w:sz w:val="16"/>
              <w:szCs w:val="16"/>
              <w:lang w:val="de-DE"/>
            </w:rPr>
            <w:t>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6F0E70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11305AAF" w14:textId="77777777" w:rsidR="00212B8F" w:rsidRPr="00FC3605" w:rsidRDefault="00212B8F" w:rsidP="00212B8F">
    <w:pPr>
      <w:pStyle w:val="Footer"/>
      <w:rPr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81E2D" w14:textId="77777777" w:rsidR="006F0E70" w:rsidRDefault="006F0E7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20"/>
      <w:gridCol w:w="3210"/>
      <w:gridCol w:w="3210"/>
    </w:tblGrid>
    <w:tr w:rsidR="00A06BE9" w14:paraId="4BCF5838" w14:textId="77777777">
      <w:trPr>
        <w:cantSplit/>
      </w:trPr>
      <w:tc>
        <w:tcPr>
          <w:tcW w:w="2720" w:type="dxa"/>
          <w:tcBorders>
            <w:left w:val="single" w:sz="4" w:space="0" w:color="auto"/>
            <w:right w:val="single" w:sz="4" w:space="0" w:color="auto"/>
          </w:tcBorders>
        </w:tcPr>
        <w:p w14:paraId="213F4D72" w14:textId="77777777" w:rsidR="00A06BE9" w:rsidRDefault="00A06BE9" w:rsidP="00395E46">
          <w:pPr>
            <w:pStyle w:val="Tabellenkopf"/>
            <w:rPr>
              <w:lang w:val="fr-FR"/>
            </w:rPr>
          </w:pPr>
          <w:proofErr w:type="gramStart"/>
          <w:r>
            <w:rPr>
              <w:lang w:val="fr-FR"/>
            </w:rPr>
            <w:t>Performer:</w:t>
          </w:r>
          <w:proofErr w:type="gramEnd"/>
        </w:p>
      </w:tc>
      <w:tc>
        <w:tcPr>
          <w:tcW w:w="3210" w:type="dxa"/>
          <w:tcBorders>
            <w:left w:val="single" w:sz="4" w:space="0" w:color="auto"/>
            <w:right w:val="single" w:sz="4" w:space="0" w:color="auto"/>
          </w:tcBorders>
        </w:tcPr>
        <w:p w14:paraId="148AC677" w14:textId="77777777" w:rsidR="00A06BE9" w:rsidRDefault="00A06BE9" w:rsidP="00395E46">
          <w:pPr>
            <w:pStyle w:val="Tabellentext"/>
            <w:rPr>
              <w:lang w:val="fr-FR"/>
            </w:rPr>
          </w:pPr>
          <w:r>
            <w:rPr>
              <w:lang w:val="fr-FR"/>
            </w:rPr>
            <w:t>Date</w:t>
          </w:r>
        </w:p>
      </w:tc>
      <w:tc>
        <w:tcPr>
          <w:tcW w:w="3210" w:type="dxa"/>
          <w:tcBorders>
            <w:left w:val="single" w:sz="4" w:space="0" w:color="auto"/>
            <w:bottom w:val="single" w:sz="4" w:space="0" w:color="auto"/>
          </w:tcBorders>
        </w:tcPr>
        <w:p w14:paraId="2AEC719D" w14:textId="77777777" w:rsidR="00A06BE9" w:rsidRDefault="00A06BE9" w:rsidP="00395E46">
          <w:pPr>
            <w:pStyle w:val="Tabellentext"/>
            <w:rPr>
              <w:lang w:val="fr-FR"/>
            </w:rPr>
          </w:pPr>
          <w:r>
            <w:rPr>
              <w:lang w:val="fr-FR"/>
            </w:rPr>
            <w:t>Signature</w:t>
          </w:r>
        </w:p>
      </w:tc>
    </w:tr>
    <w:tr w:rsidR="00A06BE9" w14:paraId="2A4F00EF" w14:textId="77777777">
      <w:trPr>
        <w:cantSplit/>
      </w:trPr>
      <w:tc>
        <w:tcPr>
          <w:tcW w:w="2720" w:type="dxa"/>
          <w:tcBorders>
            <w:left w:val="single" w:sz="4" w:space="0" w:color="auto"/>
            <w:right w:val="single" w:sz="4" w:space="0" w:color="auto"/>
          </w:tcBorders>
        </w:tcPr>
        <w:p w14:paraId="6C78416B" w14:textId="77777777" w:rsidR="00A06BE9" w:rsidRDefault="00A06BE9" w:rsidP="00395E46">
          <w:pPr>
            <w:pStyle w:val="Tabellenkopf"/>
            <w:rPr>
              <w:lang w:val="en-US"/>
            </w:rPr>
          </w:pPr>
          <w:r>
            <w:rPr>
              <w:lang w:val="en-US"/>
            </w:rPr>
            <w:t>Verifier:</w:t>
          </w:r>
        </w:p>
      </w:tc>
      <w:tc>
        <w:tcPr>
          <w:tcW w:w="3210" w:type="dxa"/>
          <w:tcBorders>
            <w:left w:val="single" w:sz="4" w:space="0" w:color="auto"/>
            <w:right w:val="single" w:sz="4" w:space="0" w:color="auto"/>
          </w:tcBorders>
        </w:tcPr>
        <w:p w14:paraId="5C72A759" w14:textId="77777777" w:rsidR="00A06BE9" w:rsidRDefault="00A06BE9" w:rsidP="00395E46">
          <w:pPr>
            <w:pStyle w:val="Tabellentext"/>
            <w:rPr>
              <w:lang w:val="en-US"/>
            </w:rPr>
          </w:pPr>
          <w:r>
            <w:rPr>
              <w:lang w:val="en-US"/>
            </w:rPr>
            <w:t>Date</w:t>
          </w:r>
        </w:p>
      </w:tc>
      <w:tc>
        <w:tcPr>
          <w:tcW w:w="3210" w:type="dxa"/>
          <w:tcBorders>
            <w:left w:val="single" w:sz="4" w:space="0" w:color="auto"/>
          </w:tcBorders>
        </w:tcPr>
        <w:p w14:paraId="358AD660" w14:textId="77777777" w:rsidR="00A06BE9" w:rsidRDefault="00A06BE9" w:rsidP="00395E46">
          <w:pPr>
            <w:pStyle w:val="Tabellentext"/>
            <w:rPr>
              <w:lang w:val="en-US"/>
            </w:rPr>
          </w:pPr>
          <w:r>
            <w:rPr>
              <w:lang w:val="en-US"/>
            </w:rPr>
            <w:t>Signature</w:t>
          </w:r>
        </w:p>
      </w:tc>
    </w:tr>
  </w:tbl>
  <w:p w14:paraId="33E3A56B" w14:textId="77777777" w:rsidR="00A06BE9" w:rsidRDefault="00A06BE9" w:rsidP="00DD70F6">
    <w:pPr>
      <w:pStyle w:val="Footer"/>
      <w:rPr>
        <w:lang w:val="de-DE"/>
      </w:rPr>
    </w:pPr>
  </w:p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10"/>
      <w:gridCol w:w="5040"/>
    </w:tblGrid>
    <w:tr w:rsidR="00A06BE9" w:rsidRPr="00AD7603" w14:paraId="723472B9" w14:textId="77777777">
      <w:trPr>
        <w:cantSplit/>
      </w:trPr>
      <w:tc>
        <w:tcPr>
          <w:tcW w:w="4210" w:type="dxa"/>
        </w:tcPr>
        <w:p w14:paraId="3F4DD67C" w14:textId="77777777" w:rsidR="00A06BE9" w:rsidRPr="005E2DFB" w:rsidRDefault="00A06BE9" w:rsidP="00212B8F">
          <w:pPr>
            <w:pStyle w:val="Footer"/>
            <w:rPr>
              <w:sz w:val="16"/>
              <w:szCs w:val="16"/>
              <w:lang w:val="fr-FR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5E2DFB">
            <w:rPr>
              <w:sz w:val="16"/>
              <w:szCs w:val="16"/>
              <w:lang w:val="fr-FR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>
            <w:rPr>
              <w:noProof/>
              <w:sz w:val="16"/>
              <w:szCs w:val="16"/>
              <w:lang w:val="fr-FR"/>
            </w:rPr>
            <w:t>XXXXX_02_IQ_Installation_2025-01-02_en.docx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5040" w:type="dxa"/>
          <w:vAlign w:val="center"/>
        </w:tcPr>
        <w:p w14:paraId="282A1A01" w14:textId="77777777" w:rsidR="00A06BE9" w:rsidRPr="0095258D" w:rsidRDefault="00A06BE9" w:rsidP="00212B8F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>
            <w:rPr>
              <w:sz w:val="16"/>
              <w:szCs w:val="16"/>
              <w:lang w:val="de-DE"/>
            </w:rPr>
            <w:t xml:space="preserve">© </w:t>
          </w:r>
          <w:r>
            <w:rPr>
              <w:sz w:val="16"/>
              <w:szCs w:val="16"/>
              <w:lang w:val="de-DE"/>
            </w:rPr>
            <w:t>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612225A8" w14:textId="77777777" w:rsidR="00A06BE9" w:rsidRPr="00FC3605" w:rsidRDefault="00A06BE9" w:rsidP="00212B8F">
    <w:pPr>
      <w:pStyle w:val="Footer"/>
      <w:rPr>
        <w:lang w:val="de-DE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20"/>
      <w:gridCol w:w="3210"/>
      <w:gridCol w:w="3210"/>
    </w:tblGrid>
    <w:tr w:rsidR="00212B8F" w14:paraId="5D9F290D" w14:textId="77777777">
      <w:trPr>
        <w:cantSplit/>
      </w:trPr>
      <w:tc>
        <w:tcPr>
          <w:tcW w:w="2720" w:type="dxa"/>
          <w:tcBorders>
            <w:left w:val="single" w:sz="4" w:space="0" w:color="auto"/>
            <w:right w:val="single" w:sz="4" w:space="0" w:color="auto"/>
          </w:tcBorders>
        </w:tcPr>
        <w:p w14:paraId="0047BCBB" w14:textId="77777777" w:rsidR="00212B8F" w:rsidRDefault="00212B8F" w:rsidP="00395E46">
          <w:pPr>
            <w:pStyle w:val="Tabellenkopf"/>
            <w:rPr>
              <w:lang w:val="fr-FR"/>
            </w:rPr>
          </w:pPr>
          <w:proofErr w:type="gramStart"/>
          <w:r>
            <w:rPr>
              <w:lang w:val="fr-FR"/>
            </w:rPr>
            <w:t>Performer:</w:t>
          </w:r>
          <w:proofErr w:type="gramEnd"/>
        </w:p>
      </w:tc>
      <w:tc>
        <w:tcPr>
          <w:tcW w:w="3210" w:type="dxa"/>
          <w:tcBorders>
            <w:left w:val="single" w:sz="4" w:space="0" w:color="auto"/>
            <w:right w:val="single" w:sz="4" w:space="0" w:color="auto"/>
          </w:tcBorders>
        </w:tcPr>
        <w:p w14:paraId="5B1FF825" w14:textId="77777777" w:rsidR="00212B8F" w:rsidRDefault="00212B8F" w:rsidP="00395E46">
          <w:pPr>
            <w:pStyle w:val="Tabellentext"/>
            <w:rPr>
              <w:lang w:val="fr-FR"/>
            </w:rPr>
          </w:pPr>
          <w:r>
            <w:rPr>
              <w:lang w:val="fr-FR"/>
            </w:rPr>
            <w:t>Date</w:t>
          </w:r>
        </w:p>
      </w:tc>
      <w:tc>
        <w:tcPr>
          <w:tcW w:w="3210" w:type="dxa"/>
          <w:tcBorders>
            <w:left w:val="single" w:sz="4" w:space="0" w:color="auto"/>
            <w:bottom w:val="single" w:sz="4" w:space="0" w:color="auto"/>
          </w:tcBorders>
        </w:tcPr>
        <w:p w14:paraId="747F95B5" w14:textId="77777777" w:rsidR="00212B8F" w:rsidRDefault="00212B8F" w:rsidP="00395E46">
          <w:pPr>
            <w:pStyle w:val="Tabellentext"/>
            <w:rPr>
              <w:lang w:val="fr-FR"/>
            </w:rPr>
          </w:pPr>
          <w:r>
            <w:rPr>
              <w:lang w:val="fr-FR"/>
            </w:rPr>
            <w:t>Signature</w:t>
          </w:r>
        </w:p>
      </w:tc>
    </w:tr>
    <w:tr w:rsidR="00212B8F" w14:paraId="712E8B01" w14:textId="77777777">
      <w:trPr>
        <w:cantSplit/>
      </w:trPr>
      <w:tc>
        <w:tcPr>
          <w:tcW w:w="2720" w:type="dxa"/>
          <w:tcBorders>
            <w:left w:val="single" w:sz="4" w:space="0" w:color="auto"/>
            <w:right w:val="single" w:sz="4" w:space="0" w:color="auto"/>
          </w:tcBorders>
        </w:tcPr>
        <w:p w14:paraId="3DF6D1EE" w14:textId="77777777" w:rsidR="00212B8F" w:rsidRDefault="00212B8F" w:rsidP="00395E46">
          <w:pPr>
            <w:pStyle w:val="Tabellenkopf"/>
            <w:rPr>
              <w:lang w:val="en-US"/>
            </w:rPr>
          </w:pPr>
          <w:r>
            <w:rPr>
              <w:lang w:val="en-US"/>
            </w:rPr>
            <w:t>Verifier:</w:t>
          </w:r>
        </w:p>
      </w:tc>
      <w:tc>
        <w:tcPr>
          <w:tcW w:w="3210" w:type="dxa"/>
          <w:tcBorders>
            <w:left w:val="single" w:sz="4" w:space="0" w:color="auto"/>
            <w:right w:val="single" w:sz="4" w:space="0" w:color="auto"/>
          </w:tcBorders>
        </w:tcPr>
        <w:p w14:paraId="40E07B1E" w14:textId="77777777" w:rsidR="00212B8F" w:rsidRDefault="00212B8F" w:rsidP="00395E46">
          <w:pPr>
            <w:pStyle w:val="Tabellentext"/>
            <w:rPr>
              <w:lang w:val="en-US"/>
            </w:rPr>
          </w:pPr>
          <w:r>
            <w:rPr>
              <w:lang w:val="en-US"/>
            </w:rPr>
            <w:t>Date</w:t>
          </w:r>
        </w:p>
      </w:tc>
      <w:tc>
        <w:tcPr>
          <w:tcW w:w="3210" w:type="dxa"/>
          <w:tcBorders>
            <w:left w:val="single" w:sz="4" w:space="0" w:color="auto"/>
          </w:tcBorders>
        </w:tcPr>
        <w:p w14:paraId="7EDFF7B3" w14:textId="77777777" w:rsidR="00212B8F" w:rsidRDefault="00212B8F" w:rsidP="00395E46">
          <w:pPr>
            <w:pStyle w:val="Tabellentext"/>
            <w:rPr>
              <w:lang w:val="en-US"/>
            </w:rPr>
          </w:pPr>
          <w:r>
            <w:rPr>
              <w:lang w:val="en-US"/>
            </w:rPr>
            <w:t>Signature</w:t>
          </w:r>
        </w:p>
      </w:tc>
    </w:tr>
  </w:tbl>
  <w:p w14:paraId="2197A4AB" w14:textId="77777777" w:rsidR="00212B8F" w:rsidRDefault="00212B8F" w:rsidP="00DD70F6">
    <w:pPr>
      <w:pStyle w:val="Footer"/>
      <w:rPr>
        <w:lang w:val="de-DE"/>
      </w:rPr>
    </w:pPr>
  </w:p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10"/>
      <w:gridCol w:w="5040"/>
    </w:tblGrid>
    <w:tr w:rsidR="00212B8F" w:rsidRPr="00AD7603" w14:paraId="00B266E5" w14:textId="77777777">
      <w:trPr>
        <w:cantSplit/>
      </w:trPr>
      <w:tc>
        <w:tcPr>
          <w:tcW w:w="4210" w:type="dxa"/>
        </w:tcPr>
        <w:p w14:paraId="5194FEF9" w14:textId="708B000A" w:rsidR="00212B8F" w:rsidRPr="005E2DFB" w:rsidRDefault="00212B8F" w:rsidP="00212B8F">
          <w:pPr>
            <w:pStyle w:val="Footer"/>
            <w:rPr>
              <w:sz w:val="16"/>
              <w:szCs w:val="16"/>
              <w:lang w:val="fr-FR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5E2DFB">
            <w:rPr>
              <w:sz w:val="16"/>
              <w:szCs w:val="16"/>
              <w:lang w:val="fr-FR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6F0E70">
            <w:rPr>
              <w:noProof/>
              <w:sz w:val="16"/>
              <w:szCs w:val="16"/>
              <w:lang w:val="fr-FR"/>
            </w:rPr>
            <w:t>XXXXX_02_IQ_Installation_2025-01-02_en.docx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5040" w:type="dxa"/>
          <w:vAlign w:val="center"/>
        </w:tcPr>
        <w:p w14:paraId="5C0681E7" w14:textId="608AE069" w:rsidR="00212B8F" w:rsidRPr="0095258D" w:rsidRDefault="00212B8F" w:rsidP="00212B8F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6F0E70">
            <w:rPr>
              <w:sz w:val="16"/>
              <w:szCs w:val="16"/>
              <w:lang w:val="de-DE"/>
            </w:rPr>
            <w:t xml:space="preserve">© </w:t>
          </w:r>
          <w:r w:rsidR="006F0E70">
            <w:rPr>
              <w:sz w:val="16"/>
              <w:szCs w:val="16"/>
              <w:lang w:val="de-DE"/>
            </w:rPr>
            <w:t>Copyright 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6F0E70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572208DA" w14:textId="77777777" w:rsidR="00212B8F" w:rsidRPr="00FC3605" w:rsidRDefault="00212B8F" w:rsidP="00212B8F">
    <w:pPr>
      <w:pStyle w:val="Footer"/>
      <w:rPr>
        <w:lang w:val="de-DE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10"/>
      <w:gridCol w:w="5040"/>
    </w:tblGrid>
    <w:tr w:rsidR="00212B8F" w:rsidRPr="00AD7603" w14:paraId="2F4F6D3D" w14:textId="77777777">
      <w:trPr>
        <w:cantSplit/>
      </w:trPr>
      <w:tc>
        <w:tcPr>
          <w:tcW w:w="4210" w:type="dxa"/>
        </w:tcPr>
        <w:p w14:paraId="3DEA4FEC" w14:textId="2B35C704" w:rsidR="00212B8F" w:rsidRPr="005E2DFB" w:rsidRDefault="00212B8F" w:rsidP="00212B8F">
          <w:pPr>
            <w:pStyle w:val="Footer"/>
            <w:rPr>
              <w:sz w:val="16"/>
              <w:szCs w:val="16"/>
              <w:lang w:val="fr-FR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5E2DFB">
            <w:rPr>
              <w:sz w:val="16"/>
              <w:szCs w:val="16"/>
              <w:lang w:val="fr-FR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6F0E70">
            <w:rPr>
              <w:noProof/>
              <w:sz w:val="16"/>
              <w:szCs w:val="16"/>
              <w:lang w:val="fr-FR"/>
            </w:rPr>
            <w:t>XXXXX_02_IQ_Installation_2025-01-02_en.docx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5040" w:type="dxa"/>
          <w:vAlign w:val="center"/>
        </w:tcPr>
        <w:p w14:paraId="6108F297" w14:textId="7AED9A3F" w:rsidR="00212B8F" w:rsidRPr="0095258D" w:rsidRDefault="00212B8F" w:rsidP="00212B8F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6F0E70">
            <w:rPr>
              <w:sz w:val="16"/>
              <w:szCs w:val="16"/>
              <w:lang w:val="de-DE"/>
            </w:rPr>
            <w:t xml:space="preserve">© Copyright </w:t>
          </w:r>
          <w:r w:rsidR="006F0E70">
            <w:rPr>
              <w:sz w:val="16"/>
              <w:szCs w:val="16"/>
              <w:lang w:val="de-DE"/>
            </w:rPr>
            <w:t>by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6F0E70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151E8398" w14:textId="77777777" w:rsidR="00212B8F" w:rsidRPr="00FC3605" w:rsidRDefault="00212B8F" w:rsidP="00212B8F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C77F3" w14:textId="77777777" w:rsidR="00E65E3F" w:rsidRDefault="00E65E3F">
      <w:r>
        <w:separator/>
      </w:r>
    </w:p>
  </w:footnote>
  <w:footnote w:type="continuationSeparator" w:id="0">
    <w:p w14:paraId="34BEF30E" w14:textId="77777777" w:rsidR="00E65E3F" w:rsidRDefault="00E65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E76C6" w14:textId="77777777" w:rsidR="006F0E70" w:rsidRDefault="006F0E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212B8F" w14:paraId="19664FDC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4F6F4CAC" w14:textId="0040B69E" w:rsidR="00212B8F" w:rsidRDefault="00212B8F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6F0E70">
            <w:rPr>
              <w:vanish/>
            </w:rPr>
            <w:t>30.08.2011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7BDD35E0" w14:textId="1163CDEF" w:rsidR="00212B8F" w:rsidRDefault="002255AA">
          <w:pPr>
            <w:jc w:val="center"/>
          </w:pPr>
          <w:r w:rsidRPr="00356396">
            <w:rPr>
              <w:noProof/>
            </w:rPr>
            <w:drawing>
              <wp:inline distT="0" distB="0" distL="0" distR="0" wp14:anchorId="50D87B1D" wp14:editId="1F0EAF32">
                <wp:extent cx="1440815" cy="819150"/>
                <wp:effectExtent l="0" t="0" r="0" b="0"/>
                <wp:docPr id="12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815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7068D8F2" w14:textId="21E05CE5" w:rsidR="00212B8F" w:rsidRDefault="00212B8F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6F0E70">
            <w:rPr>
              <w:b/>
              <w:bCs/>
              <w:sz w:val="24"/>
            </w:rPr>
            <w:t>IQ Installation / Identification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01579E73" w14:textId="77777777" w:rsidR="00212B8F" w:rsidRDefault="00212B8F">
          <w:pPr>
            <w:rPr>
              <w:noProof/>
              <w:lang w:val="en-GB"/>
            </w:rPr>
          </w:pPr>
        </w:p>
      </w:tc>
    </w:tr>
    <w:tr w:rsidR="00212B8F" w14:paraId="5861E40A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0512799A" w14:textId="77777777" w:rsidR="00212B8F" w:rsidRDefault="00212B8F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30CFBD49" w14:textId="77777777" w:rsidR="00212B8F" w:rsidRDefault="00212B8F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2C9D5B6C" w14:textId="77777777" w:rsidR="00212B8F" w:rsidRDefault="00212B8F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2BC8FB6A" w14:textId="77777777" w:rsidR="00212B8F" w:rsidRDefault="00212B8F"/>
      </w:tc>
    </w:tr>
    <w:tr w:rsidR="00212B8F" w14:paraId="5709DF1F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3E76439D" w14:textId="77777777" w:rsidR="00212B8F" w:rsidRDefault="00212B8F"/>
      </w:tc>
      <w:tc>
        <w:tcPr>
          <w:tcW w:w="3543" w:type="dxa"/>
          <w:vMerge/>
          <w:tcBorders>
            <w:left w:val="nil"/>
            <w:right w:val="nil"/>
          </w:tcBorders>
        </w:tcPr>
        <w:p w14:paraId="5A0CB673" w14:textId="77777777" w:rsidR="00212B8F" w:rsidRDefault="00212B8F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34C04081" w14:textId="586E1034" w:rsidR="00212B8F" w:rsidRDefault="00212B8F">
          <w:pPr>
            <w:jc w:val="right"/>
          </w:pPr>
          <w:r>
            <w:t xml:space="preserve">Version </w:t>
          </w:r>
          <w:fldSimple w:instr=" DOCPROPERTY &quot;Version&quot;  \* MERGEFORMAT ">
            <w:r w:rsidR="006F0E70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4E776FD3" w14:textId="77777777" w:rsidR="00212B8F" w:rsidRDefault="00212B8F">
          <w:pPr>
            <w:jc w:val="right"/>
          </w:pPr>
        </w:p>
      </w:tc>
    </w:tr>
    <w:tr w:rsidR="00212B8F" w14:paraId="092A5A25" w14:textId="77777777" w:rsidTr="002255AA">
      <w:trPr>
        <w:cantSplit/>
        <w:trHeight w:val="527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30C19090" w14:textId="77777777" w:rsidR="00212B8F" w:rsidRDefault="00212B8F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0CD3B829" w14:textId="77777777" w:rsidR="00212B8F" w:rsidRDefault="00212B8F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314CBA30" w14:textId="77777777" w:rsidR="00212B8F" w:rsidRDefault="00212B8F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D14524">
            <w:rPr>
              <w:noProof/>
            </w:rPr>
            <w:t>5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D14524">
            <w:rPr>
              <w:noProof/>
            </w:rPr>
            <w:t>9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678F8D3D" w14:textId="77777777" w:rsidR="00212B8F" w:rsidRDefault="00212B8F">
          <w:pPr>
            <w:jc w:val="right"/>
          </w:pPr>
        </w:p>
      </w:tc>
    </w:tr>
  </w:tbl>
  <w:p w14:paraId="38D0F005" w14:textId="77777777" w:rsidR="00212B8F" w:rsidRDefault="00212B8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3610" w14:textId="77777777" w:rsidR="006F0E70" w:rsidRDefault="006F0E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01FE"/>
    <w:multiLevelType w:val="hybridMultilevel"/>
    <w:tmpl w:val="15FCDFB4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240AA1"/>
    <w:multiLevelType w:val="hybridMultilevel"/>
    <w:tmpl w:val="2960A0EE"/>
    <w:lvl w:ilvl="0" w:tplc="FDFE8246">
      <w:start w:val="1"/>
      <w:numFmt w:val="bullet"/>
      <w:pStyle w:val="List2"/>
      <w:lvlText w:val=""/>
      <w:lvlJc w:val="left"/>
      <w:pPr>
        <w:tabs>
          <w:tab w:val="num" w:pos="1191"/>
        </w:tabs>
        <w:ind w:left="1191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CD80B55"/>
    <w:multiLevelType w:val="multilevel"/>
    <w:tmpl w:val="BC7C6C38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D7927F8"/>
    <w:multiLevelType w:val="hybridMultilevel"/>
    <w:tmpl w:val="135E55EC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54022CC"/>
    <w:multiLevelType w:val="hybridMultilevel"/>
    <w:tmpl w:val="09D80C3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EC1F3B"/>
    <w:multiLevelType w:val="hybridMultilevel"/>
    <w:tmpl w:val="58AC26A8"/>
    <w:lvl w:ilvl="0" w:tplc="38E2B246">
      <w:start w:val="1"/>
      <w:numFmt w:val="bullet"/>
      <w:pStyle w:val="List3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62077BB5"/>
    <w:multiLevelType w:val="hybridMultilevel"/>
    <w:tmpl w:val="CCC8995A"/>
    <w:lvl w:ilvl="0" w:tplc="1E366CEA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sz w:val="20"/>
      </w:rPr>
    </w:lvl>
    <w:lvl w:ilvl="2" w:tplc="B45A52DC">
      <w:start w:val="1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056719B"/>
    <w:multiLevelType w:val="hybridMultilevel"/>
    <w:tmpl w:val="7AE0606E"/>
    <w:lvl w:ilvl="0" w:tplc="66DEC6A0">
      <w:start w:val="1"/>
      <w:numFmt w:val="bullet"/>
      <w:pStyle w:val="List4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num w:numId="1" w16cid:durableId="136845127">
    <w:abstractNumId w:val="4"/>
  </w:num>
  <w:num w:numId="2" w16cid:durableId="904951439">
    <w:abstractNumId w:val="1"/>
  </w:num>
  <w:num w:numId="3" w16cid:durableId="250091166">
    <w:abstractNumId w:val="5"/>
  </w:num>
  <w:num w:numId="4" w16cid:durableId="1486126552">
    <w:abstractNumId w:val="7"/>
  </w:num>
  <w:num w:numId="5" w16cid:durableId="244144203">
    <w:abstractNumId w:val="2"/>
  </w:num>
  <w:num w:numId="6" w16cid:durableId="34887859">
    <w:abstractNumId w:val="6"/>
  </w:num>
  <w:num w:numId="7" w16cid:durableId="502282565">
    <w:abstractNumId w:val="0"/>
  </w:num>
  <w:num w:numId="8" w16cid:durableId="973872446">
    <w:abstractNumId w:val="6"/>
  </w:num>
  <w:num w:numId="9" w16cid:durableId="79255806">
    <w:abstractNumId w:val="6"/>
  </w:num>
  <w:num w:numId="10" w16cid:durableId="1214580863">
    <w:abstractNumId w:val="2"/>
  </w:num>
  <w:num w:numId="11" w16cid:durableId="576139062">
    <w:abstractNumId w:val="2"/>
  </w:num>
  <w:num w:numId="12" w16cid:durableId="1460997835">
    <w:abstractNumId w:val="2"/>
  </w:num>
  <w:num w:numId="13" w16cid:durableId="853812089">
    <w:abstractNumId w:val="2"/>
  </w:num>
  <w:num w:numId="14" w16cid:durableId="160512575">
    <w:abstractNumId w:val="2"/>
  </w:num>
  <w:num w:numId="15" w16cid:durableId="937642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75"/>
    <w:rsid w:val="000001A0"/>
    <w:rsid w:val="000002E0"/>
    <w:rsid w:val="0000371E"/>
    <w:rsid w:val="000051B3"/>
    <w:rsid w:val="000072FE"/>
    <w:rsid w:val="000111FF"/>
    <w:rsid w:val="0002070A"/>
    <w:rsid w:val="00024040"/>
    <w:rsid w:val="000255B9"/>
    <w:rsid w:val="000466CB"/>
    <w:rsid w:val="00046E45"/>
    <w:rsid w:val="00055FCD"/>
    <w:rsid w:val="00060ADA"/>
    <w:rsid w:val="00072039"/>
    <w:rsid w:val="00072C95"/>
    <w:rsid w:val="00093D24"/>
    <w:rsid w:val="0009465E"/>
    <w:rsid w:val="000A1343"/>
    <w:rsid w:val="000A1F45"/>
    <w:rsid w:val="000A28A1"/>
    <w:rsid w:val="000A674D"/>
    <w:rsid w:val="000B32D8"/>
    <w:rsid w:val="000C1819"/>
    <w:rsid w:val="000C1A16"/>
    <w:rsid w:val="000E423B"/>
    <w:rsid w:val="000E463B"/>
    <w:rsid w:val="000F6E61"/>
    <w:rsid w:val="00102D77"/>
    <w:rsid w:val="001040DB"/>
    <w:rsid w:val="00112B01"/>
    <w:rsid w:val="00121EA2"/>
    <w:rsid w:val="00127349"/>
    <w:rsid w:val="0014775F"/>
    <w:rsid w:val="00147A1D"/>
    <w:rsid w:val="00147B48"/>
    <w:rsid w:val="001605D0"/>
    <w:rsid w:val="001641AB"/>
    <w:rsid w:val="001747D7"/>
    <w:rsid w:val="0017677F"/>
    <w:rsid w:val="00181B6B"/>
    <w:rsid w:val="00181DE3"/>
    <w:rsid w:val="00182033"/>
    <w:rsid w:val="001A2A57"/>
    <w:rsid w:val="001B2213"/>
    <w:rsid w:val="001B6555"/>
    <w:rsid w:val="001C0FCB"/>
    <w:rsid w:val="001C2366"/>
    <w:rsid w:val="001C3839"/>
    <w:rsid w:val="001C5C33"/>
    <w:rsid w:val="001E0326"/>
    <w:rsid w:val="001E1B14"/>
    <w:rsid w:val="001E3BA3"/>
    <w:rsid w:val="001E639B"/>
    <w:rsid w:val="001F17D6"/>
    <w:rsid w:val="00204522"/>
    <w:rsid w:val="00211BB7"/>
    <w:rsid w:val="00212B8F"/>
    <w:rsid w:val="00215396"/>
    <w:rsid w:val="00216375"/>
    <w:rsid w:val="002175AA"/>
    <w:rsid w:val="00222679"/>
    <w:rsid w:val="00224D0A"/>
    <w:rsid w:val="002255AA"/>
    <w:rsid w:val="00226C18"/>
    <w:rsid w:val="00227811"/>
    <w:rsid w:val="00236784"/>
    <w:rsid w:val="00244817"/>
    <w:rsid w:val="00244E3E"/>
    <w:rsid w:val="00251326"/>
    <w:rsid w:val="00253E1A"/>
    <w:rsid w:val="0025690C"/>
    <w:rsid w:val="0026057A"/>
    <w:rsid w:val="0026437B"/>
    <w:rsid w:val="00264A70"/>
    <w:rsid w:val="00265DC6"/>
    <w:rsid w:val="002660B5"/>
    <w:rsid w:val="002664B9"/>
    <w:rsid w:val="00280F94"/>
    <w:rsid w:val="0028169F"/>
    <w:rsid w:val="00281BD7"/>
    <w:rsid w:val="00282899"/>
    <w:rsid w:val="00291156"/>
    <w:rsid w:val="00293361"/>
    <w:rsid w:val="002A78DB"/>
    <w:rsid w:val="002B1580"/>
    <w:rsid w:val="002B67A6"/>
    <w:rsid w:val="002C360E"/>
    <w:rsid w:val="002C5B44"/>
    <w:rsid w:val="002C7AF7"/>
    <w:rsid w:val="002D0808"/>
    <w:rsid w:val="002D3C21"/>
    <w:rsid w:val="002D72F3"/>
    <w:rsid w:val="002D743E"/>
    <w:rsid w:val="002E0843"/>
    <w:rsid w:val="002E16B3"/>
    <w:rsid w:val="002F6C1A"/>
    <w:rsid w:val="0030445D"/>
    <w:rsid w:val="0031144F"/>
    <w:rsid w:val="00311D17"/>
    <w:rsid w:val="00313E5C"/>
    <w:rsid w:val="003159C7"/>
    <w:rsid w:val="00315ECE"/>
    <w:rsid w:val="0032266B"/>
    <w:rsid w:val="00330FC0"/>
    <w:rsid w:val="003403DF"/>
    <w:rsid w:val="00347A96"/>
    <w:rsid w:val="00356FE3"/>
    <w:rsid w:val="003570F5"/>
    <w:rsid w:val="00364245"/>
    <w:rsid w:val="003703DD"/>
    <w:rsid w:val="00377DD4"/>
    <w:rsid w:val="0038296E"/>
    <w:rsid w:val="00382D1E"/>
    <w:rsid w:val="00392C0B"/>
    <w:rsid w:val="00394156"/>
    <w:rsid w:val="00395E46"/>
    <w:rsid w:val="003A4AD7"/>
    <w:rsid w:val="003A77EB"/>
    <w:rsid w:val="003B104B"/>
    <w:rsid w:val="003B3FF7"/>
    <w:rsid w:val="003B5077"/>
    <w:rsid w:val="003C5A80"/>
    <w:rsid w:val="003E2A30"/>
    <w:rsid w:val="003E4012"/>
    <w:rsid w:val="003E446F"/>
    <w:rsid w:val="003E527A"/>
    <w:rsid w:val="00406C0D"/>
    <w:rsid w:val="00411064"/>
    <w:rsid w:val="00414650"/>
    <w:rsid w:val="004350C8"/>
    <w:rsid w:val="004467CC"/>
    <w:rsid w:val="0045431E"/>
    <w:rsid w:val="00460851"/>
    <w:rsid w:val="00472B24"/>
    <w:rsid w:val="00474AD9"/>
    <w:rsid w:val="00486AC6"/>
    <w:rsid w:val="004A008A"/>
    <w:rsid w:val="004A0A25"/>
    <w:rsid w:val="004B0937"/>
    <w:rsid w:val="004C1ADC"/>
    <w:rsid w:val="004D5AB4"/>
    <w:rsid w:val="004E001E"/>
    <w:rsid w:val="004E0787"/>
    <w:rsid w:val="004E12E3"/>
    <w:rsid w:val="004E1BF9"/>
    <w:rsid w:val="004E6973"/>
    <w:rsid w:val="004F0982"/>
    <w:rsid w:val="004F57EA"/>
    <w:rsid w:val="004F5C1A"/>
    <w:rsid w:val="004F63C6"/>
    <w:rsid w:val="00505849"/>
    <w:rsid w:val="00506FA9"/>
    <w:rsid w:val="00510E98"/>
    <w:rsid w:val="0051150A"/>
    <w:rsid w:val="00511682"/>
    <w:rsid w:val="00515322"/>
    <w:rsid w:val="0051631B"/>
    <w:rsid w:val="0051678C"/>
    <w:rsid w:val="00517C97"/>
    <w:rsid w:val="005326E8"/>
    <w:rsid w:val="005337EE"/>
    <w:rsid w:val="005374DB"/>
    <w:rsid w:val="00542E99"/>
    <w:rsid w:val="005436B6"/>
    <w:rsid w:val="00545172"/>
    <w:rsid w:val="005467CB"/>
    <w:rsid w:val="00555032"/>
    <w:rsid w:val="00567D9F"/>
    <w:rsid w:val="00575288"/>
    <w:rsid w:val="00583763"/>
    <w:rsid w:val="00584ECA"/>
    <w:rsid w:val="00594943"/>
    <w:rsid w:val="00595138"/>
    <w:rsid w:val="005A5842"/>
    <w:rsid w:val="005A73CB"/>
    <w:rsid w:val="005B331F"/>
    <w:rsid w:val="005C3894"/>
    <w:rsid w:val="005C5128"/>
    <w:rsid w:val="005D12E5"/>
    <w:rsid w:val="005D7ED4"/>
    <w:rsid w:val="005E2DFB"/>
    <w:rsid w:val="005F2413"/>
    <w:rsid w:val="00613804"/>
    <w:rsid w:val="006174FD"/>
    <w:rsid w:val="00623A26"/>
    <w:rsid w:val="00624F29"/>
    <w:rsid w:val="00631750"/>
    <w:rsid w:val="00634C28"/>
    <w:rsid w:val="00643F44"/>
    <w:rsid w:val="00644D65"/>
    <w:rsid w:val="00646FA9"/>
    <w:rsid w:val="006536E7"/>
    <w:rsid w:val="00654ECB"/>
    <w:rsid w:val="00660FD8"/>
    <w:rsid w:val="00665D0E"/>
    <w:rsid w:val="00681418"/>
    <w:rsid w:val="00683BEC"/>
    <w:rsid w:val="00685389"/>
    <w:rsid w:val="00692258"/>
    <w:rsid w:val="00695A1F"/>
    <w:rsid w:val="00697F54"/>
    <w:rsid w:val="006C4DC4"/>
    <w:rsid w:val="006C5810"/>
    <w:rsid w:val="006D477E"/>
    <w:rsid w:val="006D50FC"/>
    <w:rsid w:val="006F0E70"/>
    <w:rsid w:val="006F63F9"/>
    <w:rsid w:val="00705F82"/>
    <w:rsid w:val="0070719B"/>
    <w:rsid w:val="00712FFF"/>
    <w:rsid w:val="00717C7F"/>
    <w:rsid w:val="00730200"/>
    <w:rsid w:val="0073150B"/>
    <w:rsid w:val="00731969"/>
    <w:rsid w:val="00747285"/>
    <w:rsid w:val="00752977"/>
    <w:rsid w:val="00766F61"/>
    <w:rsid w:val="00771B78"/>
    <w:rsid w:val="00777561"/>
    <w:rsid w:val="00777A2E"/>
    <w:rsid w:val="00777C20"/>
    <w:rsid w:val="0078089A"/>
    <w:rsid w:val="0078092C"/>
    <w:rsid w:val="007813B9"/>
    <w:rsid w:val="00787E1F"/>
    <w:rsid w:val="007A3E56"/>
    <w:rsid w:val="007A79AB"/>
    <w:rsid w:val="007B1173"/>
    <w:rsid w:val="007B49B4"/>
    <w:rsid w:val="007B64B5"/>
    <w:rsid w:val="007B71D4"/>
    <w:rsid w:val="007C1156"/>
    <w:rsid w:val="007C41D7"/>
    <w:rsid w:val="007C7DB6"/>
    <w:rsid w:val="007D7296"/>
    <w:rsid w:val="007E61EA"/>
    <w:rsid w:val="007F3DFB"/>
    <w:rsid w:val="00805CEF"/>
    <w:rsid w:val="00807C46"/>
    <w:rsid w:val="0081184F"/>
    <w:rsid w:val="008127E8"/>
    <w:rsid w:val="0081393F"/>
    <w:rsid w:val="00815B89"/>
    <w:rsid w:val="008235D1"/>
    <w:rsid w:val="00830AB5"/>
    <w:rsid w:val="00831FA6"/>
    <w:rsid w:val="008334DF"/>
    <w:rsid w:val="00843D80"/>
    <w:rsid w:val="00844530"/>
    <w:rsid w:val="008475AC"/>
    <w:rsid w:val="00853682"/>
    <w:rsid w:val="00856663"/>
    <w:rsid w:val="00856C68"/>
    <w:rsid w:val="00870A8B"/>
    <w:rsid w:val="008720E4"/>
    <w:rsid w:val="00872709"/>
    <w:rsid w:val="0088079A"/>
    <w:rsid w:val="008924FA"/>
    <w:rsid w:val="00897FA6"/>
    <w:rsid w:val="008A362B"/>
    <w:rsid w:val="008C6272"/>
    <w:rsid w:val="008E3A11"/>
    <w:rsid w:val="008F058C"/>
    <w:rsid w:val="00901503"/>
    <w:rsid w:val="0090276B"/>
    <w:rsid w:val="00911BAE"/>
    <w:rsid w:val="00912136"/>
    <w:rsid w:val="00915885"/>
    <w:rsid w:val="00915D67"/>
    <w:rsid w:val="00922AE5"/>
    <w:rsid w:val="009316D8"/>
    <w:rsid w:val="00934299"/>
    <w:rsid w:val="00946BA9"/>
    <w:rsid w:val="0096521A"/>
    <w:rsid w:val="00966E11"/>
    <w:rsid w:val="009723E1"/>
    <w:rsid w:val="0097405B"/>
    <w:rsid w:val="009908F9"/>
    <w:rsid w:val="009909DA"/>
    <w:rsid w:val="00993A75"/>
    <w:rsid w:val="009C3534"/>
    <w:rsid w:val="009C5774"/>
    <w:rsid w:val="009D03E1"/>
    <w:rsid w:val="009E5B55"/>
    <w:rsid w:val="009E5EF0"/>
    <w:rsid w:val="009E7114"/>
    <w:rsid w:val="009F2F7B"/>
    <w:rsid w:val="00A043BF"/>
    <w:rsid w:val="00A06BE9"/>
    <w:rsid w:val="00A1148A"/>
    <w:rsid w:val="00A229A7"/>
    <w:rsid w:val="00A233FE"/>
    <w:rsid w:val="00A264BD"/>
    <w:rsid w:val="00A26BC3"/>
    <w:rsid w:val="00A2749E"/>
    <w:rsid w:val="00A27C20"/>
    <w:rsid w:val="00A3147C"/>
    <w:rsid w:val="00A47D84"/>
    <w:rsid w:val="00A54A89"/>
    <w:rsid w:val="00A55AD9"/>
    <w:rsid w:val="00A62D4A"/>
    <w:rsid w:val="00A67068"/>
    <w:rsid w:val="00A761E4"/>
    <w:rsid w:val="00A765F7"/>
    <w:rsid w:val="00A76CCB"/>
    <w:rsid w:val="00A930A6"/>
    <w:rsid w:val="00A97074"/>
    <w:rsid w:val="00AA333A"/>
    <w:rsid w:val="00AA6A16"/>
    <w:rsid w:val="00AB35E8"/>
    <w:rsid w:val="00AB5663"/>
    <w:rsid w:val="00AC48D5"/>
    <w:rsid w:val="00AD7603"/>
    <w:rsid w:val="00AD7CB7"/>
    <w:rsid w:val="00AE1890"/>
    <w:rsid w:val="00AE18C2"/>
    <w:rsid w:val="00AF0922"/>
    <w:rsid w:val="00B01F05"/>
    <w:rsid w:val="00B02CBF"/>
    <w:rsid w:val="00B1070F"/>
    <w:rsid w:val="00B21097"/>
    <w:rsid w:val="00B365E6"/>
    <w:rsid w:val="00B36D62"/>
    <w:rsid w:val="00B37205"/>
    <w:rsid w:val="00B41F2F"/>
    <w:rsid w:val="00B54E6E"/>
    <w:rsid w:val="00B60AC4"/>
    <w:rsid w:val="00B6109F"/>
    <w:rsid w:val="00B6347E"/>
    <w:rsid w:val="00B74465"/>
    <w:rsid w:val="00B91B81"/>
    <w:rsid w:val="00B9618F"/>
    <w:rsid w:val="00B96F0C"/>
    <w:rsid w:val="00B979D1"/>
    <w:rsid w:val="00BA236B"/>
    <w:rsid w:val="00BA5BF4"/>
    <w:rsid w:val="00BB1DD6"/>
    <w:rsid w:val="00BB79DC"/>
    <w:rsid w:val="00BC79EE"/>
    <w:rsid w:val="00BD6CF3"/>
    <w:rsid w:val="00BE0D01"/>
    <w:rsid w:val="00BE2413"/>
    <w:rsid w:val="00C00C8A"/>
    <w:rsid w:val="00C02039"/>
    <w:rsid w:val="00C03D64"/>
    <w:rsid w:val="00C061E1"/>
    <w:rsid w:val="00C10075"/>
    <w:rsid w:val="00C1175E"/>
    <w:rsid w:val="00C14E0C"/>
    <w:rsid w:val="00C25C05"/>
    <w:rsid w:val="00C31199"/>
    <w:rsid w:val="00C336B3"/>
    <w:rsid w:val="00C53D1D"/>
    <w:rsid w:val="00C65940"/>
    <w:rsid w:val="00C675EB"/>
    <w:rsid w:val="00C777D0"/>
    <w:rsid w:val="00C8074A"/>
    <w:rsid w:val="00C81DEE"/>
    <w:rsid w:val="00C82A00"/>
    <w:rsid w:val="00C84C9A"/>
    <w:rsid w:val="00C8594A"/>
    <w:rsid w:val="00C87C4C"/>
    <w:rsid w:val="00C92182"/>
    <w:rsid w:val="00C95C87"/>
    <w:rsid w:val="00CA7B35"/>
    <w:rsid w:val="00CB0AF9"/>
    <w:rsid w:val="00CB46F4"/>
    <w:rsid w:val="00CC49A3"/>
    <w:rsid w:val="00CD3FBF"/>
    <w:rsid w:val="00CD553C"/>
    <w:rsid w:val="00CD7002"/>
    <w:rsid w:val="00CE115B"/>
    <w:rsid w:val="00CE5E6D"/>
    <w:rsid w:val="00CF1827"/>
    <w:rsid w:val="00CF284B"/>
    <w:rsid w:val="00CF56BE"/>
    <w:rsid w:val="00D064E2"/>
    <w:rsid w:val="00D06745"/>
    <w:rsid w:val="00D121EF"/>
    <w:rsid w:val="00D14524"/>
    <w:rsid w:val="00D175E5"/>
    <w:rsid w:val="00D32FD7"/>
    <w:rsid w:val="00D33ED0"/>
    <w:rsid w:val="00D42084"/>
    <w:rsid w:val="00D468BB"/>
    <w:rsid w:val="00D53746"/>
    <w:rsid w:val="00D60134"/>
    <w:rsid w:val="00D62EFB"/>
    <w:rsid w:val="00D775EA"/>
    <w:rsid w:val="00D866A2"/>
    <w:rsid w:val="00D91206"/>
    <w:rsid w:val="00DB0362"/>
    <w:rsid w:val="00DB0735"/>
    <w:rsid w:val="00DC6D42"/>
    <w:rsid w:val="00DD39E9"/>
    <w:rsid w:val="00DD70F6"/>
    <w:rsid w:val="00DE1510"/>
    <w:rsid w:val="00DE21A3"/>
    <w:rsid w:val="00E052EB"/>
    <w:rsid w:val="00E10BD7"/>
    <w:rsid w:val="00E1356D"/>
    <w:rsid w:val="00E201CD"/>
    <w:rsid w:val="00E31388"/>
    <w:rsid w:val="00E45500"/>
    <w:rsid w:val="00E573AB"/>
    <w:rsid w:val="00E61FFB"/>
    <w:rsid w:val="00E65E3F"/>
    <w:rsid w:val="00E73B45"/>
    <w:rsid w:val="00E77DBE"/>
    <w:rsid w:val="00E8004D"/>
    <w:rsid w:val="00E83133"/>
    <w:rsid w:val="00EA62DA"/>
    <w:rsid w:val="00EB61C7"/>
    <w:rsid w:val="00EC12CB"/>
    <w:rsid w:val="00ED00A0"/>
    <w:rsid w:val="00ED488A"/>
    <w:rsid w:val="00EE6710"/>
    <w:rsid w:val="00EF4DE4"/>
    <w:rsid w:val="00EF62A4"/>
    <w:rsid w:val="00F0458C"/>
    <w:rsid w:val="00F125BA"/>
    <w:rsid w:val="00F41045"/>
    <w:rsid w:val="00F50938"/>
    <w:rsid w:val="00F7121B"/>
    <w:rsid w:val="00F758B8"/>
    <w:rsid w:val="00F81EA5"/>
    <w:rsid w:val="00F87156"/>
    <w:rsid w:val="00F924EB"/>
    <w:rsid w:val="00FA3892"/>
    <w:rsid w:val="00FA3F4E"/>
    <w:rsid w:val="00FB4A71"/>
    <w:rsid w:val="00FB6C95"/>
    <w:rsid w:val="00FC1ADF"/>
    <w:rsid w:val="00FC3605"/>
    <w:rsid w:val="00FC571F"/>
    <w:rsid w:val="00FD3353"/>
    <w:rsid w:val="00FD35CE"/>
    <w:rsid w:val="00FD7BFF"/>
    <w:rsid w:val="00FE3B03"/>
    <w:rsid w:val="00FE7D12"/>
    <w:rsid w:val="00FF3D49"/>
    <w:rsid w:val="00FF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54B120"/>
  <w15:chartTrackingRefBased/>
  <w15:docId w15:val="{816EDCD9-7915-409D-8DBD-F7A15078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/>
    </w:rPr>
  </w:style>
  <w:style w:type="paragraph" w:styleId="Heading1">
    <w:name w:val="heading 1"/>
    <w:next w:val="Text1"/>
    <w:link w:val="Heading1Char"/>
    <w:qFormat/>
    <w:pPr>
      <w:pageBreakBefore/>
      <w:widowControl w:val="0"/>
      <w:numPr>
        <w:numId w:val="5"/>
      </w:numPr>
      <w:spacing w:before="240" w:after="240"/>
      <w:outlineLvl w:val="0"/>
    </w:pPr>
    <w:rPr>
      <w:rFonts w:ascii="Arial" w:hAnsi="Arial" w:cs="Arial"/>
      <w:b/>
      <w:bCs/>
      <w:sz w:val="28"/>
      <w:szCs w:val="32"/>
    </w:rPr>
  </w:style>
  <w:style w:type="paragraph" w:styleId="Heading2">
    <w:name w:val="heading 2"/>
    <w:next w:val="Text2"/>
    <w:qFormat/>
    <w:pPr>
      <w:widowControl w:val="0"/>
      <w:numPr>
        <w:ilvl w:val="1"/>
        <w:numId w:val="5"/>
      </w:numPr>
      <w:spacing w:before="240" w:after="240"/>
      <w:outlineLvl w:val="1"/>
    </w:pPr>
    <w:rPr>
      <w:rFonts w:ascii="Arial" w:hAnsi="Arial" w:cs="Arial"/>
      <w:b/>
      <w:bCs/>
      <w:sz w:val="24"/>
      <w:szCs w:val="28"/>
    </w:rPr>
  </w:style>
  <w:style w:type="paragraph" w:styleId="Heading3">
    <w:name w:val="heading 3"/>
    <w:next w:val="Text3"/>
    <w:qFormat/>
    <w:pPr>
      <w:widowControl w:val="0"/>
      <w:numPr>
        <w:ilvl w:val="2"/>
        <w:numId w:val="5"/>
      </w:numPr>
      <w:spacing w:before="120" w:after="120"/>
      <w:outlineLvl w:val="2"/>
    </w:pPr>
    <w:rPr>
      <w:rFonts w:ascii="Arial" w:hAnsi="Arial"/>
      <w:b/>
      <w:sz w:val="24"/>
    </w:rPr>
  </w:style>
  <w:style w:type="paragraph" w:styleId="Heading4">
    <w:name w:val="heading 4"/>
    <w:basedOn w:val="Normal"/>
    <w:next w:val="Text4"/>
    <w:qFormat/>
    <w:pPr>
      <w:keepNext/>
      <w:numPr>
        <w:ilvl w:val="3"/>
        <w:numId w:val="5"/>
      </w:numPr>
      <w:spacing w:before="120" w:after="120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32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1"/>
    <w:pPr>
      <w:widowControl w:val="0"/>
    </w:pPr>
    <w:rPr>
      <w:rFonts w:ascii="Arial" w:hAnsi="Arial"/>
    </w:rPr>
  </w:style>
  <w:style w:type="paragraph" w:customStyle="1" w:styleId="Text2">
    <w:name w:val="Text2"/>
    <w:pPr>
      <w:widowControl w:val="0"/>
      <w:ind w:left="567"/>
    </w:pPr>
    <w:rPr>
      <w:rFonts w:ascii="Arial" w:hAnsi="Arial"/>
    </w:rPr>
  </w:style>
  <w:style w:type="paragraph" w:customStyle="1" w:styleId="Text3">
    <w:name w:val="Text3"/>
    <w:pPr>
      <w:ind w:left="851"/>
    </w:pPr>
    <w:rPr>
      <w:rFonts w:ascii="Arial" w:hAnsi="Arial"/>
    </w:rPr>
  </w:style>
  <w:style w:type="paragraph" w:customStyle="1" w:styleId="Text4">
    <w:name w:val="Text4"/>
    <w:pPr>
      <w:ind w:left="1134"/>
    </w:pPr>
    <w:rPr>
      <w:rFonts w:ascii="Arial" w:hAnsi="Arial"/>
    </w:rPr>
  </w:style>
  <w:style w:type="paragraph" w:customStyle="1" w:styleId="Liste1">
    <w:name w:val="Liste 1"/>
    <w:pPr>
      <w:numPr>
        <w:numId w:val="1"/>
      </w:numPr>
      <w:spacing w:after="60"/>
    </w:pPr>
    <w:rPr>
      <w:rFonts w:ascii="Arial" w:hAnsi="Arial"/>
    </w:r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</w:pPr>
  </w:style>
  <w:style w:type="paragraph" w:styleId="List2">
    <w:name w:val="List 2"/>
    <w:pPr>
      <w:numPr>
        <w:numId w:val="2"/>
      </w:numPr>
      <w:spacing w:after="60"/>
    </w:pPr>
    <w:rPr>
      <w:rFonts w:ascii="Arial" w:hAnsi="Arial"/>
    </w:rPr>
  </w:style>
  <w:style w:type="paragraph" w:styleId="List3">
    <w:name w:val="List 3"/>
    <w:pPr>
      <w:numPr>
        <w:numId w:val="3"/>
      </w:numPr>
      <w:spacing w:after="60"/>
    </w:pPr>
    <w:rPr>
      <w:rFonts w:ascii="Arial" w:hAnsi="Arial"/>
    </w:rPr>
  </w:style>
  <w:style w:type="paragraph" w:styleId="List4">
    <w:name w:val="List 4"/>
    <w:pPr>
      <w:numPr>
        <w:numId w:val="4"/>
      </w:numPr>
      <w:spacing w:after="60"/>
    </w:pPr>
    <w:rPr>
      <w:rFonts w:ascii="Arial" w:hAnsi="Arial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</w:rPr>
  </w:style>
  <w:style w:type="paragraph" w:customStyle="1" w:styleId="Nummerierung2">
    <w:name w:val="Nummerierung 2"/>
    <w:pPr>
      <w:widowControl w:val="0"/>
      <w:numPr>
        <w:numId w:val="6"/>
      </w:numPr>
      <w:spacing w:before="60" w:after="60"/>
    </w:pPr>
    <w:rPr>
      <w:rFonts w:ascii="Arial" w:hAnsi="Arial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</w:rPr>
  </w:style>
  <w:style w:type="paragraph" w:customStyle="1" w:styleId="Tabellentext">
    <w:name w:val="Tabellentext"/>
    <w:pPr>
      <w:spacing w:before="60" w:after="240"/>
    </w:pPr>
    <w:rPr>
      <w:rFonts w:ascii="Arial" w:hAnsi="Arial"/>
    </w:rPr>
  </w:style>
  <w:style w:type="paragraph" w:styleId="TOC1">
    <w:name w:val="toc 1"/>
    <w:next w:val="Normal"/>
    <w:uiPriority w:val="39"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</w:rPr>
  </w:style>
  <w:style w:type="paragraph" w:styleId="TOC2">
    <w:name w:val="toc 2"/>
    <w:next w:val="Normal"/>
    <w:uiPriority w:val="39"/>
    <w:pPr>
      <w:tabs>
        <w:tab w:val="right" w:leader="dot" w:pos="9072"/>
      </w:tabs>
      <w:spacing w:before="60" w:after="60"/>
      <w:ind w:left="2268" w:hanging="567"/>
      <w:outlineLvl w:val="1"/>
    </w:pPr>
    <w:rPr>
      <w:rFonts w:ascii="Helvetica" w:hAnsi="Helvetica"/>
      <w:noProof/>
      <w:szCs w:val="26"/>
      <w:u w:color="4CA5FF"/>
    </w:rPr>
  </w:style>
  <w:style w:type="paragraph" w:styleId="TOC3">
    <w:name w:val="toc 3"/>
    <w:next w:val="Normal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ascii="Times New Roman" w:hAnsi="Times New Roman"/>
      <w:sz w:val="24"/>
      <w:lang w:val="de-DE"/>
    </w:rPr>
  </w:style>
  <w:style w:type="paragraph" w:customStyle="1" w:styleId="Hinweisa">
    <w:name w:val="Hinweis a"/>
    <w:basedOn w:val="Normal"/>
    <w:pPr>
      <w:keepNext/>
      <w:pBdr>
        <w:top w:val="single" w:sz="6" w:space="0" w:color="auto"/>
        <w:between w:val="single" w:sz="6" w:space="8" w:color="auto"/>
      </w:pBdr>
      <w:tabs>
        <w:tab w:val="left" w:pos="1701"/>
      </w:tabs>
      <w:overflowPunct w:val="0"/>
      <w:autoSpaceDE w:val="0"/>
      <w:autoSpaceDN w:val="0"/>
      <w:adjustRightInd w:val="0"/>
      <w:spacing w:before="113" w:line="300" w:lineRule="atLeast"/>
      <w:ind w:left="1701" w:hanging="1701"/>
      <w:jc w:val="both"/>
      <w:textAlignment w:val="baseline"/>
    </w:pPr>
    <w:rPr>
      <w:rFonts w:ascii="Times New Roman" w:hAnsi="Times New Roman"/>
      <w:b/>
      <w:sz w:val="24"/>
      <w:szCs w:val="20"/>
      <w:lang w:val="de-DE"/>
    </w:rPr>
  </w:style>
  <w:style w:type="paragraph" w:customStyle="1" w:styleId="Tabelle">
    <w:name w:val="Tabelle"/>
    <w:basedOn w:val="Normal"/>
    <w:pPr>
      <w:spacing w:before="20" w:after="20"/>
      <w:jc w:val="both"/>
    </w:pPr>
    <w:rPr>
      <w:rFonts w:cs="Arial"/>
      <w:szCs w:val="20"/>
      <w:lang w:val="de-DE" w:eastAsia="en-US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752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414650"/>
  </w:style>
  <w:style w:type="character" w:styleId="FootnoteReference">
    <w:name w:val="footnote reference"/>
    <w:semiHidden/>
    <w:rsid w:val="00730200"/>
    <w:rPr>
      <w:vertAlign w:val="superscript"/>
    </w:rPr>
  </w:style>
  <w:style w:type="character" w:customStyle="1" w:styleId="Heading1Char">
    <w:name w:val="Heading 1 Char"/>
    <w:basedOn w:val="DefaultParagraphFont"/>
    <w:link w:val="Heading1"/>
    <w:rsid w:val="00A06BE9"/>
    <w:rPr>
      <w:rFonts w:ascii="Arial" w:hAnsi="Arial" w:cs="Arial"/>
      <w:b/>
      <w:bCs/>
      <w:sz w:val="28"/>
      <w:szCs w:val="32"/>
    </w:rPr>
  </w:style>
  <w:style w:type="character" w:customStyle="1" w:styleId="FooterChar">
    <w:name w:val="Footer Char"/>
    <w:basedOn w:val="DefaultParagraphFont"/>
    <w:link w:val="Footer"/>
    <w:rsid w:val="00A06BE9"/>
    <w:rPr>
      <w:rFonts w:ascii="Arial" w:hAnsi="Arial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6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6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IWK\Vorlagen\Vorlage%20IWKA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61</TotalTime>
  <Pages>1</Pages>
  <Words>1160</Words>
  <Characters>6255</Characters>
  <Application>Microsoft Office Word</Application>
  <DocSecurity>0</DocSecurity>
  <Lines>1042</Lines>
  <Paragraphs>494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IQ Installation / Identification</vt:lpstr>
      <vt:lpstr>IQ Installation / Identification</vt:lpstr>
    </vt:vector>
  </TitlesOfParts>
  <Manager/>
  <Company>IWK Verpackungstechnik GmbH</Company>
  <LinksUpToDate>false</LinksUpToDate>
  <CharactersWithSpaces>6921</CharactersWithSpaces>
  <SharedDoc>false</SharedDoc>
  <HLinks>
    <vt:vector size="72" baseType="variant">
      <vt:variant>
        <vt:i4>1441846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_Toc74047564</vt:lpwstr>
      </vt:variant>
      <vt:variant>
        <vt:i4>1114166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_Toc74047563</vt:lpwstr>
      </vt:variant>
      <vt:variant>
        <vt:i4>1048630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_Toc74047562</vt:lpwstr>
      </vt:variant>
      <vt:variant>
        <vt:i4>1245238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_Toc74047561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_Toc74047560</vt:lpwstr>
      </vt:variant>
      <vt:variant>
        <vt:i4>1769525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_Toc74047559</vt:lpwstr>
      </vt:variant>
      <vt:variant>
        <vt:i4>1703989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_Toc74047558</vt:lpwstr>
      </vt:variant>
      <vt:variant>
        <vt:i4>1376309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_Toc74047557</vt:lpwstr>
      </vt:variant>
      <vt:variant>
        <vt:i4>1310773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_Toc74047556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_Toc74047555</vt:lpwstr>
      </vt:variant>
      <vt:variant>
        <vt:i4>1441845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_Toc74047554</vt:lpwstr>
      </vt:variant>
      <vt:variant>
        <vt:i4>1114165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_Toc74047553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Installation / Identification</dc:title>
  <dc:subject/>
  <dc:creator>IWK Qualification Department</dc:creator>
  <cp:keywords/>
  <cp:lastModifiedBy>Preephim, Chatuphon</cp:lastModifiedBy>
  <cp:revision>5</cp:revision>
  <cp:lastPrinted>2008-05-15T13:16:00Z</cp:lastPrinted>
  <dcterms:created xsi:type="dcterms:W3CDTF">2026-09-02T07:12:00Z</dcterms:created>
  <dcterms:modified xsi:type="dcterms:W3CDTF">2026-09-03T08:00:00Z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TEMPLATE</vt:lpwstr>
  </property>
  <property fmtid="{D5CDD505-2E9C-101B-9397-08002B2CF9AE}" pid="3" name="Copyright">
    <vt:lpwstr>© Copyright by IWK Verpackungstechnik GmbH</vt:lpwstr>
  </property>
  <property fmtid="{D5CDD505-2E9C-101B-9397-08002B2CF9AE}" pid="4" name="Order">
    <vt:lpwstr>XXXXX</vt:lpwstr>
  </property>
  <property fmtid="{D5CDD505-2E9C-101B-9397-08002B2CF9AE}" pid="5" name="Customer">
    <vt:lpwstr>[Name, country]</vt:lpwstr>
  </property>
  <property fmtid="{D5CDD505-2E9C-101B-9397-08002B2CF9AE}" pid="6" name="Machine">
    <vt:lpwstr>SC X, TFS 80-X, FPXX-Y</vt:lpwstr>
  </property>
  <property fmtid="{D5CDD505-2E9C-101B-9397-08002B2CF9AE}" pid="7" name="Baunummer">
    <vt:lpwstr>[Number]</vt:lpwstr>
  </property>
  <property fmtid="{D5CDD505-2E9C-101B-9397-08002B2CF9AE}" pid="8" name="TemplateVersion">
    <vt:lpwstr>30.08.2011</vt:lpwstr>
  </property>
  <property fmtid="{D5CDD505-2E9C-101B-9397-08002B2CF9AE}" pid="9" name="Bezeichnung">
    <vt:lpwstr>Cartoning machine, Tube filling machine, Filling platform</vt:lpwstr>
  </property>
</Properties>
</file>