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D527" w14:textId="4CFFF5B3" w:rsidR="005D12E5" w:rsidRPr="00623A26" w:rsidRDefault="003041FE" w:rsidP="005D12E5">
      <w:pPr>
        <w:pStyle w:val="Text2"/>
        <w:widowControl/>
        <w:ind w:left="0"/>
        <w:jc w:val="center"/>
        <w:rPr>
          <w:szCs w:val="24"/>
        </w:rPr>
      </w:pPr>
      <w:r>
        <w:rPr>
          <w:b/>
          <w:sz w:val="32"/>
        </w:rPr>
        <w:t>IWK (Thailand) Limited.</w:t>
      </w:r>
    </w:p>
    <w:p w14:paraId="2DCA38C6" w14:textId="7E242ACB" w:rsidR="005D12E5" w:rsidRPr="00623A26" w:rsidRDefault="005D12E5" w:rsidP="005D12E5">
      <w:pPr>
        <w:spacing w:before="3000" w:after="3000"/>
        <w:jc w:val="center"/>
        <w:rPr>
          <w:sz w:val="32"/>
          <w:szCs w:val="32"/>
          <w:lang w:val="de-DE"/>
        </w:rPr>
      </w:pPr>
      <w:r w:rsidRPr="00515322">
        <w:rPr>
          <w:b/>
          <w:bCs/>
          <w:sz w:val="32"/>
          <w:szCs w:val="32"/>
        </w:rPr>
        <w:fldChar w:fldCharType="begin"/>
      </w:r>
      <w:r w:rsidRPr="00623A26">
        <w:rPr>
          <w:b/>
          <w:bCs/>
          <w:sz w:val="32"/>
          <w:szCs w:val="32"/>
          <w:lang w:val="de-DE"/>
        </w:rPr>
        <w:instrText xml:space="preserve"> TITLE  \* MERGEFORMAT </w:instrText>
      </w:r>
      <w:r w:rsidRPr="00515322">
        <w:rPr>
          <w:b/>
          <w:bCs/>
          <w:sz w:val="32"/>
          <w:szCs w:val="32"/>
        </w:rPr>
        <w:fldChar w:fldCharType="separate"/>
      </w:r>
      <w:r w:rsidR="006F0E70">
        <w:rPr>
          <w:b/>
          <w:bCs/>
          <w:sz w:val="32"/>
          <w:szCs w:val="32"/>
          <w:lang w:val="de-DE"/>
        </w:rPr>
        <w:t>IQ Installation / Identification</w:t>
      </w:r>
      <w:r w:rsidRPr="00515322">
        <w:rPr>
          <w:b/>
          <w:bCs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510E98" w:rsidRPr="00515322" w14:paraId="49237AB9" w14:textId="77777777" w:rsidTr="00DC6D42">
        <w:trPr>
          <w:jc w:val="center"/>
        </w:trPr>
        <w:tc>
          <w:tcPr>
            <w:tcW w:w="3295" w:type="dxa"/>
          </w:tcPr>
          <w:p w14:paraId="41F0C44B" w14:textId="77777777" w:rsidR="00510E98" w:rsidRPr="00515322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515322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4CA74C35" w14:textId="7C2F5867" w:rsidR="00510E98" w:rsidRPr="00515322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515322">
              <w:rPr>
                <w:sz w:val="28"/>
                <w:szCs w:val="28"/>
              </w:rPr>
              <w:fldChar w:fldCharType="begin"/>
            </w:r>
            <w:r w:rsidRPr="00515322">
              <w:rPr>
                <w:sz w:val="28"/>
                <w:szCs w:val="28"/>
              </w:rPr>
              <w:instrText xml:space="preserve"> DOCPROPERTY "Machine"  \* MERGEFORMAT </w:instrText>
            </w:r>
            <w:r w:rsidRPr="00515322">
              <w:rPr>
                <w:sz w:val="28"/>
                <w:szCs w:val="28"/>
              </w:rPr>
              <w:fldChar w:fldCharType="separate"/>
            </w:r>
            <w:r w:rsidR="006F0E70">
              <w:rPr>
                <w:sz w:val="28"/>
                <w:szCs w:val="28"/>
              </w:rPr>
              <w:t>SC X, TFS 80-X, FPXX-Y</w:t>
            </w:r>
            <w:r w:rsidRPr="00515322">
              <w:rPr>
                <w:sz w:val="28"/>
                <w:szCs w:val="28"/>
              </w:rPr>
              <w:fldChar w:fldCharType="end"/>
            </w:r>
          </w:p>
        </w:tc>
      </w:tr>
      <w:tr w:rsidR="00510E98" w:rsidRPr="00515322" w14:paraId="654B1444" w14:textId="77777777" w:rsidTr="00DC6D42">
        <w:trPr>
          <w:jc w:val="center"/>
        </w:trPr>
        <w:tc>
          <w:tcPr>
            <w:tcW w:w="3295" w:type="dxa"/>
          </w:tcPr>
          <w:p w14:paraId="7127F381" w14:textId="77777777" w:rsidR="00510E98" w:rsidRPr="00515322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515322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24B59613" w14:textId="483CC5EC" w:rsidR="00510E98" w:rsidRPr="00515322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515322">
              <w:rPr>
                <w:sz w:val="28"/>
                <w:szCs w:val="28"/>
              </w:rPr>
              <w:fldChar w:fldCharType="begin"/>
            </w:r>
            <w:r w:rsidRPr="00515322">
              <w:rPr>
                <w:sz w:val="28"/>
                <w:szCs w:val="28"/>
              </w:rPr>
              <w:instrText xml:space="preserve"> DOCPROPERTY "Order"  \* MERGEFORMAT </w:instrText>
            </w:r>
            <w:r w:rsidRPr="00515322">
              <w:rPr>
                <w:sz w:val="28"/>
                <w:szCs w:val="28"/>
              </w:rPr>
              <w:fldChar w:fldCharType="separate"/>
            </w:r>
            <w:r w:rsidR="006F0E70">
              <w:rPr>
                <w:sz w:val="28"/>
                <w:szCs w:val="28"/>
              </w:rPr>
              <w:t>XXXXX</w:t>
            </w:r>
            <w:r w:rsidRPr="00515322">
              <w:rPr>
                <w:sz w:val="28"/>
                <w:szCs w:val="28"/>
              </w:rPr>
              <w:fldChar w:fldCharType="end"/>
            </w:r>
          </w:p>
        </w:tc>
      </w:tr>
      <w:tr w:rsidR="00510E98" w:rsidRPr="002255AA" w14:paraId="3E0C9243" w14:textId="77777777" w:rsidTr="00DC6D42">
        <w:trPr>
          <w:jc w:val="center"/>
          <w:hidden/>
        </w:trPr>
        <w:tc>
          <w:tcPr>
            <w:tcW w:w="3295" w:type="dxa"/>
          </w:tcPr>
          <w:p w14:paraId="0C556BD8" w14:textId="77777777" w:rsidR="00510E98" w:rsidRPr="002255AA" w:rsidRDefault="00510E98" w:rsidP="00DC6D42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2255AA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4416E99A" w14:textId="34689C08" w:rsidR="00510E98" w:rsidRPr="002255AA" w:rsidRDefault="00510E98" w:rsidP="00DC6D42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2255AA">
              <w:rPr>
                <w:vanish/>
                <w:sz w:val="28"/>
                <w:szCs w:val="28"/>
              </w:rPr>
              <w:fldChar w:fldCharType="begin"/>
            </w:r>
            <w:r w:rsidRPr="002255AA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2255AA">
              <w:rPr>
                <w:vanish/>
                <w:sz w:val="28"/>
                <w:szCs w:val="28"/>
              </w:rPr>
              <w:fldChar w:fldCharType="separate"/>
            </w:r>
            <w:r w:rsidR="006F0E70">
              <w:rPr>
                <w:vanish/>
                <w:sz w:val="28"/>
                <w:szCs w:val="28"/>
              </w:rPr>
              <w:t>[Name, country]</w:t>
            </w:r>
            <w:r w:rsidRPr="002255AA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510E98" w:rsidRPr="00515322" w14:paraId="2FADF01C" w14:textId="77777777" w:rsidTr="00DC6D42">
        <w:trPr>
          <w:jc w:val="center"/>
        </w:trPr>
        <w:tc>
          <w:tcPr>
            <w:tcW w:w="3295" w:type="dxa"/>
          </w:tcPr>
          <w:p w14:paraId="0353DB9A" w14:textId="77777777" w:rsidR="00510E98" w:rsidRPr="00515322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515322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431C4C75" w14:textId="49323661" w:rsidR="00510E98" w:rsidRPr="00515322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515322">
              <w:rPr>
                <w:sz w:val="28"/>
                <w:szCs w:val="28"/>
              </w:rPr>
              <w:fldChar w:fldCharType="begin"/>
            </w:r>
            <w:r w:rsidRPr="00515322">
              <w:rPr>
                <w:sz w:val="28"/>
                <w:szCs w:val="28"/>
              </w:rPr>
              <w:instrText xml:space="preserve"> DOCPROPERTY  Baunummer  \* MERGEFORMAT </w:instrText>
            </w:r>
            <w:r w:rsidRPr="00515322">
              <w:rPr>
                <w:sz w:val="28"/>
                <w:szCs w:val="28"/>
              </w:rPr>
              <w:fldChar w:fldCharType="separate"/>
            </w:r>
            <w:r w:rsidR="006F0E70" w:rsidRPr="006F0E70">
              <w:rPr>
                <w:bCs/>
                <w:sz w:val="28"/>
                <w:szCs w:val="28"/>
              </w:rPr>
              <w:t>[Number]</w:t>
            </w:r>
            <w:r w:rsidRPr="00515322">
              <w:rPr>
                <w:sz w:val="28"/>
                <w:szCs w:val="28"/>
              </w:rPr>
              <w:fldChar w:fldCharType="end"/>
            </w:r>
          </w:p>
        </w:tc>
      </w:tr>
      <w:tr w:rsidR="00510E98" w:rsidRPr="00515322" w14:paraId="419D693A" w14:textId="77777777" w:rsidTr="00DC6D42">
        <w:trPr>
          <w:jc w:val="center"/>
        </w:trPr>
        <w:tc>
          <w:tcPr>
            <w:tcW w:w="3295" w:type="dxa"/>
          </w:tcPr>
          <w:p w14:paraId="3EE13737" w14:textId="77777777" w:rsidR="00510E98" w:rsidRPr="00515322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515322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61101909" w14:textId="594CCA72" w:rsidR="00510E98" w:rsidRPr="00515322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515322">
              <w:rPr>
                <w:sz w:val="28"/>
                <w:szCs w:val="28"/>
              </w:rPr>
              <w:fldChar w:fldCharType="begin"/>
            </w:r>
            <w:r w:rsidRPr="00515322">
              <w:rPr>
                <w:sz w:val="28"/>
                <w:szCs w:val="28"/>
              </w:rPr>
              <w:instrText xml:space="preserve"> DOCPROPERTY "Version"  \* MERGEFORMAT </w:instrText>
            </w:r>
            <w:r w:rsidRPr="00515322">
              <w:rPr>
                <w:sz w:val="28"/>
                <w:szCs w:val="28"/>
              </w:rPr>
              <w:fldChar w:fldCharType="separate"/>
            </w:r>
            <w:r w:rsidR="006F0E70">
              <w:rPr>
                <w:sz w:val="28"/>
                <w:szCs w:val="28"/>
              </w:rPr>
              <w:t>TEMPLATE</w:t>
            </w:r>
            <w:r w:rsidRPr="00515322">
              <w:rPr>
                <w:sz w:val="28"/>
                <w:szCs w:val="28"/>
              </w:rPr>
              <w:fldChar w:fldCharType="end"/>
            </w:r>
          </w:p>
        </w:tc>
      </w:tr>
    </w:tbl>
    <w:p w14:paraId="4EDAB2AE" w14:textId="77777777" w:rsidR="00510E98" w:rsidRPr="00515322" w:rsidRDefault="00510E98" w:rsidP="00510E98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</w:rPr>
      </w:pPr>
    </w:p>
    <w:p w14:paraId="3705AA88" w14:textId="77777777" w:rsidR="00215396" w:rsidRPr="00515322" w:rsidRDefault="009C3534" w:rsidP="00C336B3">
      <w:pPr>
        <w:pStyle w:val="TableofContents"/>
        <w:pageBreakBefore/>
        <w:ind w:left="709"/>
        <w:rPr>
          <w:lang w:val="en-US"/>
        </w:rPr>
      </w:pPr>
      <w:r w:rsidRPr="00515322">
        <w:rPr>
          <w:lang w:val="en-US"/>
        </w:rPr>
        <w:lastRenderedPageBreak/>
        <w:t>Table of Content</w:t>
      </w:r>
      <w:r w:rsidR="00215396" w:rsidRPr="00515322">
        <w:rPr>
          <w:lang w:val="en-US"/>
        </w:rPr>
        <w:t>s</w:t>
      </w:r>
    </w:p>
    <w:p w14:paraId="45DD4EEB" w14:textId="28F93BC4" w:rsidR="006F0E70" w:rsidRDefault="00215396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515322">
        <w:rPr>
          <w:b/>
          <w:bCs/>
          <w:lang w:val="en-US"/>
        </w:rPr>
        <w:fldChar w:fldCharType="begin"/>
      </w:r>
      <w:r w:rsidRPr="00515322">
        <w:rPr>
          <w:b/>
          <w:bCs/>
          <w:lang w:val="en-US"/>
        </w:rPr>
        <w:instrText xml:space="preserve"> TOC \o "1-1" \h \z \t "Überschrift 2;2;Überschrift 3;3" </w:instrText>
      </w:r>
      <w:r w:rsidRPr="00515322">
        <w:rPr>
          <w:b/>
          <w:bCs/>
          <w:lang w:val="en-US"/>
        </w:rPr>
        <w:fldChar w:fldCharType="separate"/>
      </w:r>
      <w:hyperlink w:anchor="_Toc186710272" w:history="1">
        <w:r w:rsidR="006F0E70" w:rsidRPr="00950456">
          <w:rPr>
            <w:rStyle w:val="Hyperlink"/>
            <w:lang w:val="en-US"/>
          </w:rPr>
          <w:t>1</w:t>
        </w:r>
        <w:r w:rsidR="006F0E7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6F0E70" w:rsidRPr="00950456">
          <w:rPr>
            <w:rStyle w:val="Hyperlink"/>
            <w:lang w:val="en-US"/>
          </w:rPr>
          <w:t>Document History</w:t>
        </w:r>
        <w:r w:rsidR="006F0E70">
          <w:rPr>
            <w:webHidden/>
          </w:rPr>
          <w:tab/>
        </w:r>
        <w:r w:rsidR="006F0E70">
          <w:rPr>
            <w:webHidden/>
          </w:rPr>
          <w:fldChar w:fldCharType="begin"/>
        </w:r>
        <w:r w:rsidR="006F0E70">
          <w:rPr>
            <w:webHidden/>
          </w:rPr>
          <w:instrText xml:space="preserve"> PAGEREF _Toc186710272 \h </w:instrText>
        </w:r>
        <w:r w:rsidR="006F0E70">
          <w:rPr>
            <w:webHidden/>
          </w:rPr>
        </w:r>
        <w:r w:rsidR="006F0E70">
          <w:rPr>
            <w:webHidden/>
          </w:rPr>
          <w:fldChar w:fldCharType="separate"/>
        </w:r>
        <w:r w:rsidR="006F0E70">
          <w:rPr>
            <w:webHidden/>
          </w:rPr>
          <w:t>3</w:t>
        </w:r>
        <w:r w:rsidR="006F0E70">
          <w:rPr>
            <w:webHidden/>
          </w:rPr>
          <w:fldChar w:fldCharType="end"/>
        </w:r>
      </w:hyperlink>
    </w:p>
    <w:p w14:paraId="562978F8" w14:textId="092FF633" w:rsidR="006F0E7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3" w:history="1">
        <w:r w:rsidRPr="00950456">
          <w:rPr>
            <w:rStyle w:val="Hyperlink"/>
            <w:lang w:val="en-US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Test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01295A4" w14:textId="597BB55E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4" w:history="1">
        <w:r w:rsidRPr="00950456">
          <w:rPr>
            <w:rStyle w:val="Hyperlink"/>
            <w:lang w:val="en-US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4037C5C" w14:textId="32C81F27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5" w:history="1">
        <w:r w:rsidRPr="00950456">
          <w:rPr>
            <w:rStyle w:val="Hyperlink"/>
            <w:lang w:val="en-US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4C6AFB7" w14:textId="613484F2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6" w:history="1">
        <w:r w:rsidRPr="00950456">
          <w:rPr>
            <w:rStyle w:val="Hyperlink"/>
            <w:lang w:val="en-US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54FAE3C" w14:textId="2D046EBB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7" w:history="1">
        <w:r w:rsidRPr="00950456">
          <w:rPr>
            <w:rStyle w:val="Hyperlink"/>
            <w:lang w:val="en-US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CDC1AD2" w14:textId="7B242BD6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8" w:history="1">
        <w:r w:rsidRPr="00950456">
          <w:rPr>
            <w:rStyle w:val="Hyperlink"/>
            <w:lang w:val="en-US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FDE120" w14:textId="227B3A49" w:rsidR="006F0E7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9" w:history="1">
        <w:r w:rsidRPr="00950456">
          <w:rPr>
            <w:rStyle w:val="Hyperlink"/>
            <w:lang w:val="en-US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Test Protocol (Cartoner)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0B265C2" w14:textId="1540ABE0" w:rsidR="006F0E7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0" w:history="1">
        <w:r w:rsidRPr="00950456">
          <w:rPr>
            <w:rStyle w:val="Hyperlink"/>
            <w:lang w:val="en-US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Test Protocol (Tube Filler)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6F6BB37" w14:textId="476DF8DA" w:rsidR="006F0E7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1" w:history="1">
        <w:r w:rsidRPr="00950456">
          <w:rPr>
            <w:rStyle w:val="Hyperlink"/>
            <w:lang w:val="en-US"/>
          </w:rPr>
          <w:t>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278EAA6" w14:textId="5B307367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2" w:history="1">
        <w:r w:rsidRPr="00950456">
          <w:rPr>
            <w:rStyle w:val="Hyperlink"/>
            <w:lang w:val="en-US"/>
          </w:rPr>
          <w:t>5.1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Comments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3CEA897" w14:textId="24D028EB" w:rsidR="006F0E7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3" w:history="1">
        <w:r w:rsidRPr="00950456">
          <w:rPr>
            <w:rStyle w:val="Hyperlink"/>
            <w:lang w:val="en-US"/>
          </w:rPr>
          <w:t>5.2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950456">
          <w:rPr>
            <w:rStyle w:val="Hyperlink"/>
            <w:lang w:val="en-US"/>
          </w:rPr>
          <w:t>Approval of 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_Toc186710283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8FEFD2F" w14:textId="1A266ADF" w:rsidR="00215396" w:rsidRPr="00515322" w:rsidRDefault="00215396">
      <w:pPr>
        <w:pStyle w:val="TOC1"/>
        <w:tabs>
          <w:tab w:val="left" w:pos="900"/>
        </w:tabs>
        <w:rPr>
          <w:b/>
          <w:bCs/>
          <w:lang w:val="en-US"/>
        </w:rPr>
      </w:pPr>
      <w:r w:rsidRPr="00515322">
        <w:rPr>
          <w:b/>
          <w:bCs/>
          <w:lang w:val="en-US"/>
        </w:rPr>
        <w:fldChar w:fldCharType="end"/>
      </w:r>
    </w:p>
    <w:p w14:paraId="5943B9E8" w14:textId="77777777" w:rsidR="00215396" w:rsidRPr="00515322" w:rsidRDefault="00224D0A">
      <w:pPr>
        <w:pStyle w:val="Heading1"/>
        <w:rPr>
          <w:lang w:val="en-US"/>
        </w:rPr>
      </w:pPr>
      <w:bookmarkStart w:id="0" w:name="_Toc59607647"/>
      <w:bookmarkStart w:id="1" w:name="_Toc75331411"/>
      <w:bookmarkStart w:id="2" w:name="_Toc75409738"/>
      <w:bookmarkStart w:id="3" w:name="_Toc98663845"/>
      <w:bookmarkStart w:id="4" w:name="_Toc186710272"/>
      <w:r w:rsidRPr="00515322">
        <w:rPr>
          <w:lang w:val="en-US"/>
        </w:rPr>
        <w:lastRenderedPageBreak/>
        <w:t>Document History</w:t>
      </w:r>
      <w:bookmarkEnd w:id="0"/>
      <w:bookmarkEnd w:id="1"/>
      <w:bookmarkEnd w:id="2"/>
      <w:bookmarkEnd w:id="3"/>
      <w:bookmarkEnd w:id="4"/>
      <w:r w:rsidRPr="00515322">
        <w:rPr>
          <w:lang w:val="en-US"/>
        </w:rPr>
        <w:t xml:space="preserve"> </w:t>
      </w:r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6F0E70" w:rsidRPr="00A85719" w14:paraId="54ACA8E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A098" w14:textId="77777777" w:rsidR="006F0E70" w:rsidRPr="00A85719" w:rsidRDefault="006F0E70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DF09" w14:textId="77777777" w:rsidR="006F0E70" w:rsidRPr="00A85719" w:rsidRDefault="006F0E70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FA64" w14:textId="77777777" w:rsidR="006F0E70" w:rsidRPr="00A85719" w:rsidRDefault="006F0E70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6F0E70" w:rsidRPr="00A85719" w14:paraId="213FF26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157F" w14:textId="14332BA1" w:rsidR="006F0E70" w:rsidRPr="00A85719" w:rsidRDefault="006F0E70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B4A7" w14:textId="77777777" w:rsidR="006F0E70" w:rsidRPr="00A85719" w:rsidRDefault="006F0E70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4CE6" w14:textId="77777777" w:rsidR="006F0E70" w:rsidRPr="00A85719" w:rsidRDefault="006F0E70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019CB2A9" w14:textId="77777777" w:rsidR="00224D0A" w:rsidRPr="00515322" w:rsidRDefault="00224D0A" w:rsidP="00224D0A">
      <w:pPr>
        <w:pStyle w:val="Text1"/>
        <w:rPr>
          <w:lang w:val="en-US"/>
        </w:rPr>
      </w:pPr>
    </w:p>
    <w:p w14:paraId="737EACD2" w14:textId="77777777" w:rsidR="004D5AB4" w:rsidRPr="00515322" w:rsidRDefault="004D5AB4" w:rsidP="004D5AB4">
      <w:pPr>
        <w:pStyle w:val="TOC1"/>
        <w:tabs>
          <w:tab w:val="left" w:pos="900"/>
        </w:tabs>
        <w:rPr>
          <w:bCs/>
          <w:vanish/>
          <w:lang w:val="en-US"/>
        </w:rPr>
      </w:pPr>
    </w:p>
    <w:p w14:paraId="5DB8F3AB" w14:textId="77777777" w:rsidR="002D0808" w:rsidRPr="00515322" w:rsidRDefault="002D0808" w:rsidP="002D0808">
      <w:pPr>
        <w:pStyle w:val="TOC1"/>
        <w:tabs>
          <w:tab w:val="left" w:pos="900"/>
        </w:tabs>
        <w:rPr>
          <w:bCs/>
          <w:lang w:val="en-US"/>
        </w:rPr>
      </w:pPr>
    </w:p>
    <w:p w14:paraId="1B68C469" w14:textId="77777777" w:rsidR="00215396" w:rsidRPr="00515322" w:rsidRDefault="00224D0A">
      <w:pPr>
        <w:pStyle w:val="Heading1"/>
        <w:rPr>
          <w:lang w:val="en-US"/>
        </w:rPr>
      </w:pPr>
      <w:bookmarkStart w:id="5" w:name="_Toc98663846"/>
      <w:bookmarkStart w:id="6" w:name="_Toc75314914"/>
      <w:bookmarkStart w:id="7" w:name="_Toc186710273"/>
      <w:r w:rsidRPr="00515322">
        <w:rPr>
          <w:lang w:val="en-US"/>
        </w:rPr>
        <w:t xml:space="preserve">Test </w:t>
      </w:r>
      <w:bookmarkEnd w:id="5"/>
      <w:r w:rsidRPr="00515322">
        <w:rPr>
          <w:lang w:val="en-US"/>
        </w:rPr>
        <w:t>Procedure</w:t>
      </w:r>
      <w:bookmarkEnd w:id="6"/>
      <w:bookmarkEnd w:id="7"/>
    </w:p>
    <w:p w14:paraId="1D43A918" w14:textId="77777777" w:rsidR="00215396" w:rsidRPr="00515322" w:rsidRDefault="00224D0A">
      <w:pPr>
        <w:pStyle w:val="Heading2"/>
        <w:rPr>
          <w:lang w:val="en-US"/>
        </w:rPr>
      </w:pPr>
      <w:bookmarkStart w:id="8" w:name="_Toc186710274"/>
      <w:r w:rsidRPr="00515322">
        <w:rPr>
          <w:lang w:val="en-US"/>
        </w:rPr>
        <w:t>Purpose</w:t>
      </w:r>
      <w:bookmarkEnd w:id="8"/>
    </w:p>
    <w:p w14:paraId="47BAB2FE" w14:textId="77777777" w:rsidR="00AB5663" w:rsidRPr="00515322" w:rsidRDefault="000002E0" w:rsidP="00AB5663">
      <w:pPr>
        <w:pStyle w:val="Text2"/>
        <w:rPr>
          <w:lang w:val="en-US"/>
        </w:rPr>
      </w:pPr>
      <w:bookmarkStart w:id="9" w:name="_Toc75314917"/>
      <w:r w:rsidRPr="00515322">
        <w:rPr>
          <w:rFonts w:cs="Arial"/>
          <w:lang w:val="en-US"/>
        </w:rPr>
        <w:t xml:space="preserve">The purpose is to identify the machine and to verify that the machine and all </w:t>
      </w:r>
      <w:r w:rsidR="009C5774">
        <w:rPr>
          <w:rFonts w:cs="Arial"/>
          <w:lang w:val="en-US"/>
        </w:rPr>
        <w:t>GMP relevant functions are</w:t>
      </w:r>
      <w:r w:rsidRPr="00515322">
        <w:rPr>
          <w:rFonts w:cs="Arial"/>
          <w:lang w:val="en-US"/>
        </w:rPr>
        <w:t xml:space="preserve"> installed as described</w:t>
      </w:r>
      <w:r w:rsidR="00D06745" w:rsidRPr="00515322">
        <w:rPr>
          <w:lang w:val="en-US"/>
        </w:rPr>
        <w:t>.</w:t>
      </w:r>
    </w:p>
    <w:p w14:paraId="607199BB" w14:textId="77777777" w:rsidR="00215396" w:rsidRPr="00515322" w:rsidRDefault="00224D0A">
      <w:pPr>
        <w:pStyle w:val="Heading2"/>
        <w:rPr>
          <w:lang w:val="en-US"/>
        </w:rPr>
      </w:pPr>
      <w:bookmarkStart w:id="10" w:name="_Toc186710275"/>
      <w:r w:rsidRPr="00515322">
        <w:rPr>
          <w:lang w:val="en-US"/>
        </w:rPr>
        <w:t>Reference Documents</w:t>
      </w:r>
      <w:bookmarkEnd w:id="10"/>
    </w:p>
    <w:p w14:paraId="01238483" w14:textId="77777777" w:rsidR="00224D0A" w:rsidRPr="00515322" w:rsidRDefault="009C5774" w:rsidP="00224D0A">
      <w:pPr>
        <w:pStyle w:val="Text2"/>
        <w:rPr>
          <w:lang w:val="en-US"/>
        </w:rPr>
      </w:pPr>
      <w:r>
        <w:rPr>
          <w:lang w:val="en-US"/>
        </w:rPr>
        <w:t>Wiring Diagram</w:t>
      </w:r>
    </w:p>
    <w:p w14:paraId="4A9F4671" w14:textId="77777777" w:rsidR="00215396" w:rsidRPr="00515322" w:rsidRDefault="00224D0A">
      <w:pPr>
        <w:pStyle w:val="Heading2"/>
        <w:rPr>
          <w:lang w:val="en-US"/>
        </w:rPr>
      </w:pPr>
      <w:bookmarkStart w:id="11" w:name="_Toc98663850"/>
      <w:bookmarkStart w:id="12" w:name="_Toc186710276"/>
      <w:bookmarkEnd w:id="9"/>
      <w:r w:rsidRPr="00515322">
        <w:rPr>
          <w:lang w:val="en-US"/>
        </w:rPr>
        <w:t>Prerequisites</w:t>
      </w:r>
      <w:bookmarkEnd w:id="11"/>
      <w:bookmarkEnd w:id="12"/>
    </w:p>
    <w:p w14:paraId="5B5E4760" w14:textId="77777777" w:rsidR="00215396" w:rsidRPr="00515322" w:rsidRDefault="00224D0A">
      <w:pPr>
        <w:pStyle w:val="Text2"/>
        <w:rPr>
          <w:lang w:val="en-US"/>
        </w:rPr>
      </w:pPr>
      <w:r w:rsidRPr="00515322">
        <w:rPr>
          <w:lang w:val="en-US"/>
        </w:rPr>
        <w:t>The machine has been c</w:t>
      </w:r>
      <w:r w:rsidR="009C5774">
        <w:rPr>
          <w:lang w:val="en-US"/>
        </w:rPr>
        <w:t>ompletely installed</w:t>
      </w:r>
      <w:r w:rsidR="00215396" w:rsidRPr="00515322">
        <w:rPr>
          <w:lang w:val="en-US"/>
        </w:rPr>
        <w:t>.</w:t>
      </w:r>
    </w:p>
    <w:p w14:paraId="4AE50983" w14:textId="77777777" w:rsidR="00215396" w:rsidRPr="00515322" w:rsidRDefault="00C82A00">
      <w:pPr>
        <w:pStyle w:val="Heading2"/>
        <w:rPr>
          <w:lang w:val="en-US"/>
        </w:rPr>
      </w:pPr>
      <w:bookmarkStart w:id="13" w:name="_Toc75314918"/>
      <w:bookmarkStart w:id="14" w:name="_Toc81304731"/>
      <w:bookmarkStart w:id="15" w:name="_Toc98663851"/>
      <w:bookmarkStart w:id="16" w:name="_Toc186710277"/>
      <w:r w:rsidRPr="00515322">
        <w:rPr>
          <w:lang w:val="en-US"/>
        </w:rPr>
        <w:t>Procedure</w:t>
      </w:r>
      <w:bookmarkEnd w:id="13"/>
      <w:bookmarkEnd w:id="14"/>
      <w:bookmarkEnd w:id="15"/>
      <w:bookmarkEnd w:id="16"/>
      <w:r w:rsidRPr="00515322">
        <w:rPr>
          <w:lang w:val="en-US"/>
        </w:rPr>
        <w:t xml:space="preserve"> </w:t>
      </w:r>
    </w:p>
    <w:p w14:paraId="4FAAC60C" w14:textId="77777777" w:rsidR="00215396" w:rsidRPr="00515322" w:rsidRDefault="00C82A00">
      <w:pPr>
        <w:pStyle w:val="Text2"/>
        <w:rPr>
          <w:lang w:val="en-US"/>
        </w:rPr>
      </w:pPr>
      <w:r w:rsidRPr="00515322">
        <w:rPr>
          <w:lang w:val="en-US"/>
        </w:rPr>
        <w:t xml:space="preserve">Examination procedures </w:t>
      </w:r>
      <w:r w:rsidR="000E423B" w:rsidRPr="00515322">
        <w:rPr>
          <w:lang w:val="en-US"/>
        </w:rPr>
        <w:t>described</w:t>
      </w:r>
      <w:r w:rsidRPr="00515322">
        <w:rPr>
          <w:lang w:val="en-US"/>
        </w:rPr>
        <w:t xml:space="preserve"> in the test point list</w:t>
      </w:r>
      <w:r w:rsidR="00215396" w:rsidRPr="00515322">
        <w:rPr>
          <w:lang w:val="en-US"/>
        </w:rPr>
        <w:t>.</w:t>
      </w:r>
    </w:p>
    <w:p w14:paraId="657CA3EE" w14:textId="77777777" w:rsidR="00215396" w:rsidRPr="00515322" w:rsidRDefault="00C82A00">
      <w:pPr>
        <w:pStyle w:val="Heading2"/>
        <w:rPr>
          <w:lang w:val="en-US"/>
        </w:rPr>
      </w:pPr>
      <w:bookmarkStart w:id="17" w:name="_Toc186710278"/>
      <w:r w:rsidRPr="00515322">
        <w:rPr>
          <w:lang w:val="en-US"/>
        </w:rPr>
        <w:t>Acceptance Criteria</w:t>
      </w:r>
      <w:bookmarkEnd w:id="17"/>
    </w:p>
    <w:p w14:paraId="79A9DF0A" w14:textId="77777777" w:rsidR="00215396" w:rsidRPr="00515322" w:rsidRDefault="00C82A00">
      <w:pPr>
        <w:pStyle w:val="Text2"/>
        <w:rPr>
          <w:lang w:val="en-US"/>
        </w:rPr>
      </w:pPr>
      <w:r w:rsidRPr="00515322">
        <w:rPr>
          <w:lang w:val="en-US"/>
        </w:rPr>
        <w:t xml:space="preserve">See test result sheets column </w:t>
      </w:r>
      <w:r w:rsidR="00915D67" w:rsidRPr="00515322">
        <w:rPr>
          <w:lang w:val="en-US"/>
        </w:rPr>
        <w:t>“</w:t>
      </w:r>
      <w:r w:rsidRPr="00515322">
        <w:rPr>
          <w:lang w:val="en-US"/>
        </w:rPr>
        <w:t>Expected</w:t>
      </w:r>
      <w:r w:rsidR="00215396" w:rsidRPr="00515322">
        <w:rPr>
          <w:lang w:val="en-US"/>
        </w:rPr>
        <w:t>“.</w:t>
      </w:r>
    </w:p>
    <w:p w14:paraId="04DE6CF6" w14:textId="77777777" w:rsidR="00215396" w:rsidRPr="00515322" w:rsidRDefault="00215396">
      <w:pPr>
        <w:pStyle w:val="Text2"/>
        <w:rPr>
          <w:lang w:val="en-US"/>
        </w:rPr>
      </w:pPr>
    </w:p>
    <w:p w14:paraId="6406C340" w14:textId="77777777" w:rsidR="00787E1F" w:rsidRPr="00515322" w:rsidRDefault="00787E1F">
      <w:pPr>
        <w:pStyle w:val="Heading1"/>
        <w:rPr>
          <w:lang w:val="en-US"/>
        </w:rPr>
        <w:sectPr w:rsidR="00787E1F" w:rsidRPr="0051532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727D5CB1" w14:textId="77777777" w:rsidR="00215396" w:rsidRPr="00515322" w:rsidRDefault="00511682">
      <w:pPr>
        <w:pStyle w:val="Heading1"/>
        <w:rPr>
          <w:color w:val="0000FF"/>
          <w:lang w:val="en-US"/>
        </w:rPr>
      </w:pPr>
      <w:bookmarkStart w:id="18" w:name="_Toc75314920"/>
      <w:bookmarkStart w:id="19" w:name="_Toc98663854"/>
      <w:bookmarkStart w:id="20" w:name="_Toc186710279"/>
      <w:r w:rsidRPr="00515322">
        <w:rPr>
          <w:color w:val="0000FF"/>
          <w:lang w:val="en-US"/>
        </w:rPr>
        <w:t xml:space="preserve">Test </w:t>
      </w:r>
      <w:bookmarkEnd w:id="18"/>
      <w:bookmarkEnd w:id="19"/>
      <w:r w:rsidR="0088079A" w:rsidRPr="00515322">
        <w:rPr>
          <w:color w:val="0000FF"/>
          <w:lang w:val="en-US"/>
        </w:rPr>
        <w:t>Protocol</w:t>
      </w:r>
      <w:r w:rsidR="00C95C87" w:rsidRPr="00515322">
        <w:rPr>
          <w:color w:val="0000FF"/>
          <w:lang w:val="en-US"/>
        </w:rPr>
        <w:t xml:space="preserve"> (Cartoner)</w:t>
      </w:r>
      <w:bookmarkEnd w:id="20"/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2703"/>
        <w:gridCol w:w="1276"/>
        <w:gridCol w:w="1559"/>
        <w:gridCol w:w="1560"/>
        <w:gridCol w:w="1275"/>
      </w:tblGrid>
      <w:tr w:rsidR="00730200" w:rsidRPr="00515322" w14:paraId="2A82E435" w14:textId="77777777" w:rsidTr="00595138">
        <w:trPr>
          <w:tblHeader/>
        </w:trPr>
        <w:tc>
          <w:tcPr>
            <w:tcW w:w="841" w:type="dxa"/>
            <w:vAlign w:val="center"/>
          </w:tcPr>
          <w:p w14:paraId="4E59E876" w14:textId="77777777" w:rsidR="00730200" w:rsidRPr="00515322" w:rsidRDefault="00730200" w:rsidP="00922AE5">
            <w:pPr>
              <w:pStyle w:val="Tabellenkopf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515322">
              <w:rPr>
                <w:rFonts w:cs="Arial"/>
                <w:sz w:val="22"/>
                <w:szCs w:val="22"/>
                <w:lang w:val="en-US"/>
              </w:rPr>
              <w:t>Test Point</w:t>
            </w:r>
          </w:p>
        </w:tc>
        <w:tc>
          <w:tcPr>
            <w:tcW w:w="3979" w:type="dxa"/>
            <w:gridSpan w:val="2"/>
            <w:vAlign w:val="center"/>
          </w:tcPr>
          <w:p w14:paraId="6A37E1F0" w14:textId="77777777" w:rsidR="00730200" w:rsidRPr="00515322" w:rsidRDefault="00730200" w:rsidP="008475AC">
            <w:pPr>
              <w:pStyle w:val="Tabellenkopf"/>
              <w:rPr>
                <w:rFonts w:cs="Arial"/>
                <w:sz w:val="22"/>
                <w:szCs w:val="22"/>
                <w:lang w:val="en-US"/>
              </w:rPr>
            </w:pPr>
            <w:r w:rsidRPr="00515322">
              <w:rPr>
                <w:rFonts w:cs="Arial"/>
                <w:sz w:val="22"/>
                <w:szCs w:val="22"/>
                <w:lang w:val="en-US"/>
              </w:rPr>
              <w:t>Expected</w:t>
            </w:r>
          </w:p>
        </w:tc>
        <w:tc>
          <w:tcPr>
            <w:tcW w:w="1559" w:type="dxa"/>
            <w:vAlign w:val="center"/>
          </w:tcPr>
          <w:p w14:paraId="7CE3A3AD" w14:textId="77777777" w:rsidR="00730200" w:rsidRPr="00515322" w:rsidRDefault="00692258" w:rsidP="002B67A6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560" w:type="dxa"/>
            <w:vAlign w:val="center"/>
          </w:tcPr>
          <w:p w14:paraId="440B2ED7" w14:textId="77777777" w:rsidR="00730200" w:rsidRPr="00515322" w:rsidRDefault="00730200" w:rsidP="002B67A6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275" w:type="dxa"/>
            <w:vAlign w:val="center"/>
          </w:tcPr>
          <w:p w14:paraId="7C10C5D8" w14:textId="77777777" w:rsidR="00730200" w:rsidRPr="00515322" w:rsidRDefault="00730200" w:rsidP="002B67A6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730200" w:rsidRPr="00515322" w14:paraId="26D92D64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7A799F17" w14:textId="77777777" w:rsidR="00730200" w:rsidRPr="00515322" w:rsidRDefault="00730200" w:rsidP="008475AC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>Machine plate / labeling</w:t>
            </w:r>
          </w:p>
        </w:tc>
      </w:tr>
      <w:tr w:rsidR="00730200" w:rsidRPr="00623A26" w14:paraId="57AE327C" w14:textId="77777777" w:rsidTr="00595138">
        <w:tc>
          <w:tcPr>
            <w:tcW w:w="841" w:type="dxa"/>
            <w:vAlign w:val="center"/>
          </w:tcPr>
          <w:p w14:paraId="74AF2EDD" w14:textId="77777777" w:rsidR="00730200" w:rsidRPr="00515322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A5D6CF" w14:textId="27808306" w:rsidR="00730200" w:rsidRPr="009C5774" w:rsidRDefault="00730200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es-ES"/>
              </w:rPr>
            </w:pPr>
            <w:r w:rsidRPr="009C5774">
              <w:rPr>
                <w:rFonts w:cs="Arial"/>
                <w:sz w:val="22"/>
                <w:szCs w:val="22"/>
                <w:lang w:val="es-ES"/>
              </w:rPr>
              <w:t xml:space="preserve">Model : </w:t>
            </w:r>
            <w:r w:rsidRPr="00515322">
              <w:rPr>
                <w:rFonts w:cs="Arial"/>
                <w:sz w:val="22"/>
                <w:szCs w:val="22"/>
              </w:rPr>
              <w:fldChar w:fldCharType="begin"/>
            </w:r>
            <w:r w:rsidRPr="009C5774">
              <w:rPr>
                <w:rFonts w:cs="Arial"/>
                <w:sz w:val="22"/>
                <w:szCs w:val="22"/>
                <w:lang w:val="es-ES"/>
              </w:rPr>
              <w:instrText xml:space="preserve"> DOCPROPERTY  Machine  \* MERGEFORMAT </w:instrText>
            </w:r>
            <w:r w:rsidRPr="00515322">
              <w:rPr>
                <w:rFonts w:cs="Arial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sz w:val="22"/>
                <w:szCs w:val="22"/>
                <w:lang w:val="es-ES"/>
              </w:rPr>
              <w:t>SC X, TFS 80-X, FPXX-Y</w:t>
            </w:r>
            <w:r w:rsidRPr="00515322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82EAD3A" w14:textId="77777777" w:rsidR="00730200" w:rsidRPr="009C5774" w:rsidRDefault="00730200" w:rsidP="008475AC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51B83E72" w14:textId="77777777" w:rsidR="00730200" w:rsidRPr="009C5774" w:rsidRDefault="00730200" w:rsidP="008475AC">
            <w:pPr>
              <w:rPr>
                <w:lang w:val="es-ES"/>
              </w:rPr>
            </w:pPr>
          </w:p>
        </w:tc>
        <w:tc>
          <w:tcPr>
            <w:tcW w:w="1275" w:type="dxa"/>
          </w:tcPr>
          <w:p w14:paraId="244073FB" w14:textId="77777777" w:rsidR="00730200" w:rsidRPr="009C5774" w:rsidRDefault="00730200" w:rsidP="008475AC">
            <w:pPr>
              <w:rPr>
                <w:lang w:val="es-ES"/>
              </w:rPr>
            </w:pPr>
          </w:p>
        </w:tc>
      </w:tr>
      <w:tr w:rsidR="00730200" w:rsidRPr="00515322" w14:paraId="44DE5F0C" w14:textId="77777777" w:rsidTr="00595138">
        <w:tc>
          <w:tcPr>
            <w:tcW w:w="841" w:type="dxa"/>
            <w:vAlign w:val="center"/>
          </w:tcPr>
          <w:p w14:paraId="50D391C4" w14:textId="77777777" w:rsidR="00730200" w:rsidRPr="009C5774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F8BFA6C" w14:textId="15EEA8C2" w:rsidR="00730200" w:rsidRPr="00515322" w:rsidRDefault="00730200" w:rsidP="00922AE5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515322">
              <w:rPr>
                <w:rFonts w:cs="Arial"/>
                <w:bCs/>
                <w:sz w:val="22"/>
                <w:szCs w:val="22"/>
              </w:rPr>
              <w:t xml:space="preserve">Serial no.: 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begin"/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instrText xml:space="preserve"> DOCPROPERTY  Baunummer  \* MERGEFORMAT </w:instrTex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bCs/>
                <w:color w:val="0000FF"/>
                <w:sz w:val="22"/>
                <w:szCs w:val="22"/>
              </w:rPr>
              <w:t>[Number]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812E27E" w14:textId="77777777" w:rsidR="00730200" w:rsidRPr="00515322" w:rsidRDefault="00730200" w:rsidP="008475AC"/>
        </w:tc>
        <w:tc>
          <w:tcPr>
            <w:tcW w:w="1560" w:type="dxa"/>
          </w:tcPr>
          <w:p w14:paraId="2787CCC6" w14:textId="77777777" w:rsidR="00730200" w:rsidRPr="00515322" w:rsidRDefault="00730200" w:rsidP="008475AC"/>
        </w:tc>
        <w:tc>
          <w:tcPr>
            <w:tcW w:w="1275" w:type="dxa"/>
          </w:tcPr>
          <w:p w14:paraId="1FC788F8" w14:textId="77777777" w:rsidR="00730200" w:rsidRPr="00515322" w:rsidRDefault="00730200" w:rsidP="008475AC"/>
        </w:tc>
      </w:tr>
      <w:tr w:rsidR="00730200" w:rsidRPr="00515322" w14:paraId="7277A804" w14:textId="77777777" w:rsidTr="00595138">
        <w:tc>
          <w:tcPr>
            <w:tcW w:w="841" w:type="dxa"/>
            <w:vAlign w:val="center"/>
          </w:tcPr>
          <w:p w14:paraId="21F117BE" w14:textId="77777777" w:rsidR="00730200" w:rsidRPr="00515322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9289955" w14:textId="6F4AD835" w:rsidR="00730200" w:rsidRPr="00515322" w:rsidRDefault="00730200" w:rsidP="00922AE5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515322">
              <w:rPr>
                <w:rFonts w:cs="Arial"/>
                <w:bCs/>
                <w:sz w:val="22"/>
                <w:szCs w:val="22"/>
              </w:rPr>
              <w:t xml:space="preserve">Order no.: 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begin"/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instrText xml:space="preserve"> DOCPROPERTY  Order  \* MERGEFORMAT </w:instrTex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bCs/>
                <w:color w:val="0000FF"/>
                <w:sz w:val="22"/>
                <w:szCs w:val="22"/>
              </w:rPr>
              <w:t>XXXXX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658F2C64" w14:textId="77777777" w:rsidR="00730200" w:rsidRPr="00515322" w:rsidRDefault="00730200" w:rsidP="008475AC"/>
        </w:tc>
        <w:tc>
          <w:tcPr>
            <w:tcW w:w="1560" w:type="dxa"/>
          </w:tcPr>
          <w:p w14:paraId="40A6E25A" w14:textId="77777777" w:rsidR="00730200" w:rsidRPr="00515322" w:rsidRDefault="00730200" w:rsidP="008475AC"/>
        </w:tc>
        <w:tc>
          <w:tcPr>
            <w:tcW w:w="1275" w:type="dxa"/>
          </w:tcPr>
          <w:p w14:paraId="5D46715B" w14:textId="77777777" w:rsidR="00730200" w:rsidRPr="00515322" w:rsidRDefault="00730200" w:rsidP="008475AC"/>
        </w:tc>
      </w:tr>
      <w:tr w:rsidR="00730200" w:rsidRPr="00623A26" w14:paraId="335CE64D" w14:textId="77777777" w:rsidTr="00595138">
        <w:tc>
          <w:tcPr>
            <w:tcW w:w="841" w:type="dxa"/>
            <w:vAlign w:val="center"/>
          </w:tcPr>
          <w:p w14:paraId="73759A3C" w14:textId="77777777" w:rsidR="00730200" w:rsidRPr="00515322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1AAE883" w14:textId="230D6DC0" w:rsidR="00730200" w:rsidRPr="002E16B3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color w:val="0000FF"/>
                <w:sz w:val="22"/>
                <w:szCs w:val="22"/>
                <w:lang w:val="fr-FR"/>
              </w:rPr>
            </w:pPr>
            <w:r w:rsidRPr="002E16B3">
              <w:rPr>
                <w:rFonts w:cs="Arial"/>
                <w:color w:val="0000FF"/>
                <w:sz w:val="22"/>
                <w:szCs w:val="22"/>
                <w:lang w:val="fr-FR"/>
              </w:rPr>
              <w:t>Voltage 3x400 V</w:t>
            </w:r>
          </w:p>
        </w:tc>
        <w:tc>
          <w:tcPr>
            <w:tcW w:w="1559" w:type="dxa"/>
          </w:tcPr>
          <w:p w14:paraId="14A68EAF" w14:textId="77777777" w:rsidR="00730200" w:rsidRPr="002E16B3" w:rsidRDefault="00730200" w:rsidP="008475AC">
            <w:pPr>
              <w:rPr>
                <w:lang w:val="fr-FR"/>
              </w:rPr>
            </w:pPr>
          </w:p>
        </w:tc>
        <w:tc>
          <w:tcPr>
            <w:tcW w:w="1560" w:type="dxa"/>
          </w:tcPr>
          <w:p w14:paraId="54BC7FAE" w14:textId="77777777" w:rsidR="00730200" w:rsidRPr="002E16B3" w:rsidRDefault="00730200" w:rsidP="008475AC">
            <w:pPr>
              <w:rPr>
                <w:lang w:val="fr-FR"/>
              </w:rPr>
            </w:pPr>
          </w:p>
        </w:tc>
        <w:tc>
          <w:tcPr>
            <w:tcW w:w="1275" w:type="dxa"/>
          </w:tcPr>
          <w:p w14:paraId="5E7B1837" w14:textId="77777777" w:rsidR="00730200" w:rsidRPr="002E16B3" w:rsidRDefault="00730200" w:rsidP="008475AC">
            <w:pPr>
              <w:rPr>
                <w:lang w:val="fr-FR"/>
              </w:rPr>
            </w:pPr>
          </w:p>
        </w:tc>
      </w:tr>
      <w:tr w:rsidR="00730200" w:rsidRPr="00515322" w14:paraId="25292218" w14:textId="77777777" w:rsidTr="00595138">
        <w:tc>
          <w:tcPr>
            <w:tcW w:w="841" w:type="dxa"/>
            <w:vAlign w:val="center"/>
          </w:tcPr>
          <w:p w14:paraId="0DFBD62B" w14:textId="77777777" w:rsidR="00730200" w:rsidRPr="002E16B3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fr-FR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153D9F5" w14:textId="77777777" w:rsidR="00730200" w:rsidRPr="00515322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color w:val="0000FF"/>
                <w:sz w:val="22"/>
                <w:szCs w:val="22"/>
              </w:rPr>
            </w:pPr>
            <w:r w:rsidRPr="00515322">
              <w:rPr>
                <w:rFonts w:cs="Arial"/>
                <w:color w:val="0000FF"/>
                <w:sz w:val="22"/>
                <w:szCs w:val="22"/>
              </w:rPr>
              <w:t>Frequency 50 Hertz.</w:t>
            </w:r>
          </w:p>
        </w:tc>
        <w:tc>
          <w:tcPr>
            <w:tcW w:w="1559" w:type="dxa"/>
          </w:tcPr>
          <w:p w14:paraId="58DD5788" w14:textId="77777777" w:rsidR="00730200" w:rsidRPr="00515322" w:rsidRDefault="00730200" w:rsidP="008475AC"/>
        </w:tc>
        <w:tc>
          <w:tcPr>
            <w:tcW w:w="1560" w:type="dxa"/>
          </w:tcPr>
          <w:p w14:paraId="3E73D9D8" w14:textId="77777777" w:rsidR="00730200" w:rsidRPr="00515322" w:rsidRDefault="00730200" w:rsidP="008475AC"/>
        </w:tc>
        <w:tc>
          <w:tcPr>
            <w:tcW w:w="1275" w:type="dxa"/>
          </w:tcPr>
          <w:p w14:paraId="7D78FA59" w14:textId="77777777" w:rsidR="00730200" w:rsidRPr="00515322" w:rsidRDefault="00730200" w:rsidP="008475AC"/>
        </w:tc>
      </w:tr>
      <w:tr w:rsidR="00730200" w:rsidRPr="00515322" w14:paraId="68620352" w14:textId="77777777" w:rsidTr="00595138">
        <w:tc>
          <w:tcPr>
            <w:tcW w:w="841" w:type="dxa"/>
            <w:vAlign w:val="center"/>
          </w:tcPr>
          <w:p w14:paraId="360DACA4" w14:textId="77777777" w:rsidR="00730200" w:rsidRPr="00515322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5A4D2B7" w14:textId="77777777" w:rsidR="00730200" w:rsidRPr="00515322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515322">
              <w:rPr>
                <w:rFonts w:cs="Arial"/>
                <w:sz w:val="22"/>
                <w:szCs w:val="22"/>
              </w:rPr>
              <w:t>Control voltage 24 VDC</w:t>
            </w:r>
          </w:p>
        </w:tc>
        <w:tc>
          <w:tcPr>
            <w:tcW w:w="1559" w:type="dxa"/>
          </w:tcPr>
          <w:p w14:paraId="5F3486BA" w14:textId="77777777" w:rsidR="00730200" w:rsidRPr="00515322" w:rsidRDefault="00730200" w:rsidP="008475AC"/>
        </w:tc>
        <w:tc>
          <w:tcPr>
            <w:tcW w:w="1560" w:type="dxa"/>
          </w:tcPr>
          <w:p w14:paraId="7D217C03" w14:textId="77777777" w:rsidR="00730200" w:rsidRPr="00515322" w:rsidRDefault="00730200" w:rsidP="008475AC"/>
        </w:tc>
        <w:tc>
          <w:tcPr>
            <w:tcW w:w="1275" w:type="dxa"/>
          </w:tcPr>
          <w:p w14:paraId="089F7541" w14:textId="77777777" w:rsidR="00730200" w:rsidRPr="00515322" w:rsidRDefault="00730200" w:rsidP="008475AC"/>
        </w:tc>
      </w:tr>
      <w:tr w:rsidR="00DD39E9" w:rsidRPr="00515322" w14:paraId="3FE2BEC9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13265049" w14:textId="77777777" w:rsidR="00DD39E9" w:rsidRPr="00515322" w:rsidRDefault="00DD39E9" w:rsidP="00515322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feeding </w:t>
            </w:r>
          </w:p>
        </w:tc>
      </w:tr>
      <w:tr w:rsidR="00DD39E9" w:rsidRPr="00515322" w14:paraId="11A93298" w14:textId="77777777" w:rsidTr="00595138">
        <w:tc>
          <w:tcPr>
            <w:tcW w:w="841" w:type="dxa"/>
            <w:vAlign w:val="center"/>
          </w:tcPr>
          <w:p w14:paraId="78BDFCAF" w14:textId="77777777" w:rsidR="00DD39E9" w:rsidRPr="00515322" w:rsidRDefault="00DD39E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B93B359" w14:textId="77777777" w:rsidR="00DD39E9" w:rsidRPr="00515322" w:rsidRDefault="00515322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Carton feeding system is installed</w:t>
            </w:r>
          </w:p>
        </w:tc>
        <w:tc>
          <w:tcPr>
            <w:tcW w:w="1559" w:type="dxa"/>
          </w:tcPr>
          <w:p w14:paraId="5C5414DA" w14:textId="77777777" w:rsidR="00DD39E9" w:rsidRPr="00515322" w:rsidRDefault="00DD39E9" w:rsidP="008475AC"/>
        </w:tc>
        <w:tc>
          <w:tcPr>
            <w:tcW w:w="1560" w:type="dxa"/>
          </w:tcPr>
          <w:p w14:paraId="20B0DFE4" w14:textId="77777777" w:rsidR="00DD39E9" w:rsidRPr="00515322" w:rsidRDefault="00DD39E9" w:rsidP="008475AC"/>
        </w:tc>
        <w:tc>
          <w:tcPr>
            <w:tcW w:w="1275" w:type="dxa"/>
          </w:tcPr>
          <w:p w14:paraId="3C89E87F" w14:textId="77777777" w:rsidR="00DD39E9" w:rsidRPr="00515322" w:rsidRDefault="00DD39E9" w:rsidP="008475AC"/>
        </w:tc>
      </w:tr>
      <w:tr w:rsidR="00730200" w:rsidRPr="00515322" w14:paraId="28A7936D" w14:textId="77777777" w:rsidTr="00595138">
        <w:tc>
          <w:tcPr>
            <w:tcW w:w="841" w:type="dxa"/>
            <w:vAlign w:val="center"/>
          </w:tcPr>
          <w:p w14:paraId="2306BE9F" w14:textId="77777777" w:rsidR="00730200" w:rsidRPr="00515322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4CBA597" w14:textId="77777777" w:rsidR="00730200" w:rsidRPr="00515322" w:rsidRDefault="00515322" w:rsidP="0051532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Leaflet feeding system is installed</w:t>
            </w:r>
          </w:p>
        </w:tc>
        <w:tc>
          <w:tcPr>
            <w:tcW w:w="1559" w:type="dxa"/>
          </w:tcPr>
          <w:p w14:paraId="239C64CE" w14:textId="77777777" w:rsidR="00730200" w:rsidRPr="00515322" w:rsidRDefault="00730200" w:rsidP="008475AC"/>
        </w:tc>
        <w:tc>
          <w:tcPr>
            <w:tcW w:w="1560" w:type="dxa"/>
          </w:tcPr>
          <w:p w14:paraId="41D3E93C" w14:textId="77777777" w:rsidR="00730200" w:rsidRPr="00515322" w:rsidRDefault="00730200" w:rsidP="008475AC"/>
        </w:tc>
        <w:tc>
          <w:tcPr>
            <w:tcW w:w="1275" w:type="dxa"/>
          </w:tcPr>
          <w:p w14:paraId="79A777B0" w14:textId="77777777" w:rsidR="00730200" w:rsidRPr="00515322" w:rsidRDefault="00730200" w:rsidP="008475AC"/>
        </w:tc>
      </w:tr>
      <w:tr w:rsidR="00DE1510" w:rsidRPr="00515322" w14:paraId="16991EEE" w14:textId="77777777" w:rsidTr="00595138">
        <w:tc>
          <w:tcPr>
            <w:tcW w:w="841" w:type="dxa"/>
            <w:vAlign w:val="center"/>
          </w:tcPr>
          <w:p w14:paraId="3FCF7312" w14:textId="77777777" w:rsidR="00DE1510" w:rsidRPr="00515322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47E5567" w14:textId="77777777" w:rsidR="00DE1510" w:rsidRPr="00DE1510" w:rsidRDefault="00DE1510" w:rsidP="0051532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DE1510">
              <w:rPr>
                <w:rFonts w:cs="Arial"/>
                <w:color w:val="0070C0"/>
                <w:sz w:val="22"/>
                <w:szCs w:val="22"/>
              </w:rPr>
              <w:t>Flap transfer is installed</w:t>
            </w:r>
          </w:p>
        </w:tc>
        <w:tc>
          <w:tcPr>
            <w:tcW w:w="1559" w:type="dxa"/>
          </w:tcPr>
          <w:p w14:paraId="4D9F1E6B" w14:textId="77777777" w:rsidR="00DE1510" w:rsidRPr="00515322" w:rsidRDefault="00DE1510" w:rsidP="008475AC"/>
        </w:tc>
        <w:tc>
          <w:tcPr>
            <w:tcW w:w="1560" w:type="dxa"/>
          </w:tcPr>
          <w:p w14:paraId="6C5ECC14" w14:textId="77777777" w:rsidR="00DE1510" w:rsidRPr="00515322" w:rsidRDefault="00DE1510" w:rsidP="008475AC"/>
        </w:tc>
        <w:tc>
          <w:tcPr>
            <w:tcW w:w="1275" w:type="dxa"/>
          </w:tcPr>
          <w:p w14:paraId="0BC819F9" w14:textId="77777777" w:rsidR="00DE1510" w:rsidRPr="00515322" w:rsidRDefault="00DE1510" w:rsidP="008475AC"/>
        </w:tc>
      </w:tr>
      <w:tr w:rsidR="00DE1510" w:rsidRPr="00515322" w14:paraId="23AFB3F2" w14:textId="77777777" w:rsidTr="00595138">
        <w:tc>
          <w:tcPr>
            <w:tcW w:w="841" w:type="dxa"/>
            <w:vAlign w:val="center"/>
          </w:tcPr>
          <w:p w14:paraId="0B445027" w14:textId="77777777" w:rsidR="00DE1510" w:rsidRPr="00515322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6C3AAC7" w14:textId="77777777" w:rsidR="00DE1510" w:rsidRPr="00DE1510" w:rsidRDefault="00DE1510" w:rsidP="0051532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DE1510">
              <w:rPr>
                <w:rFonts w:cs="Arial"/>
                <w:color w:val="0070C0"/>
                <w:sz w:val="22"/>
                <w:szCs w:val="22"/>
              </w:rPr>
              <w:t>Inserting wheel transfer is installed</w:t>
            </w:r>
          </w:p>
        </w:tc>
        <w:tc>
          <w:tcPr>
            <w:tcW w:w="1559" w:type="dxa"/>
          </w:tcPr>
          <w:p w14:paraId="2B7B807E" w14:textId="77777777" w:rsidR="00DE1510" w:rsidRPr="00515322" w:rsidRDefault="00DE1510" w:rsidP="008475AC"/>
        </w:tc>
        <w:tc>
          <w:tcPr>
            <w:tcW w:w="1560" w:type="dxa"/>
          </w:tcPr>
          <w:p w14:paraId="3BFD2057" w14:textId="77777777" w:rsidR="00DE1510" w:rsidRPr="00515322" w:rsidRDefault="00DE1510" w:rsidP="008475AC"/>
        </w:tc>
        <w:tc>
          <w:tcPr>
            <w:tcW w:w="1275" w:type="dxa"/>
          </w:tcPr>
          <w:p w14:paraId="78CE76C7" w14:textId="77777777" w:rsidR="00DE1510" w:rsidRPr="00515322" w:rsidRDefault="00DE1510" w:rsidP="008475AC"/>
        </w:tc>
      </w:tr>
      <w:tr w:rsidR="00DE1510" w:rsidRPr="00515322" w14:paraId="337E3EA9" w14:textId="77777777" w:rsidTr="00595138">
        <w:tc>
          <w:tcPr>
            <w:tcW w:w="841" w:type="dxa"/>
            <w:vAlign w:val="center"/>
          </w:tcPr>
          <w:p w14:paraId="269703F0" w14:textId="77777777" w:rsidR="00DE1510" w:rsidRPr="00515322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A7ECA6F" w14:textId="77777777" w:rsidR="00DE1510" w:rsidRPr="00382D1E" w:rsidRDefault="00382D1E" w:rsidP="0051532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382D1E">
              <w:rPr>
                <w:rFonts w:cs="Arial"/>
                <w:color w:val="0070C0"/>
                <w:sz w:val="22"/>
                <w:szCs w:val="22"/>
              </w:rPr>
              <w:t>Robot transfer is installed</w:t>
            </w:r>
          </w:p>
        </w:tc>
        <w:tc>
          <w:tcPr>
            <w:tcW w:w="1559" w:type="dxa"/>
          </w:tcPr>
          <w:p w14:paraId="3D28B94D" w14:textId="77777777" w:rsidR="00DE1510" w:rsidRPr="00515322" w:rsidRDefault="00DE1510" w:rsidP="008475AC"/>
        </w:tc>
        <w:tc>
          <w:tcPr>
            <w:tcW w:w="1560" w:type="dxa"/>
          </w:tcPr>
          <w:p w14:paraId="5E59828E" w14:textId="77777777" w:rsidR="00DE1510" w:rsidRPr="00515322" w:rsidRDefault="00DE1510" w:rsidP="008475AC"/>
        </w:tc>
        <w:tc>
          <w:tcPr>
            <w:tcW w:w="1275" w:type="dxa"/>
          </w:tcPr>
          <w:p w14:paraId="2AF27BA5" w14:textId="77777777" w:rsidR="00DE1510" w:rsidRPr="00515322" w:rsidRDefault="00DE1510" w:rsidP="008475AC"/>
        </w:tc>
      </w:tr>
      <w:tr w:rsidR="00515322" w:rsidRPr="00515322" w14:paraId="69DCC548" w14:textId="77777777" w:rsidTr="00595138">
        <w:tc>
          <w:tcPr>
            <w:tcW w:w="841" w:type="dxa"/>
            <w:vAlign w:val="center"/>
          </w:tcPr>
          <w:p w14:paraId="0D36AB72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55BE3EC" w14:textId="77777777" w:rsidR="00515322" w:rsidRPr="00DE1510" w:rsidRDefault="00DE1510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DE1510">
              <w:rPr>
                <w:rFonts w:cs="Arial"/>
                <w:color w:val="0070C0"/>
                <w:sz w:val="22"/>
                <w:szCs w:val="22"/>
              </w:rPr>
              <w:t>Booklet feeding system is installed</w:t>
            </w:r>
          </w:p>
        </w:tc>
        <w:tc>
          <w:tcPr>
            <w:tcW w:w="1559" w:type="dxa"/>
          </w:tcPr>
          <w:p w14:paraId="31438E5B" w14:textId="77777777" w:rsidR="00515322" w:rsidRPr="00515322" w:rsidRDefault="00515322" w:rsidP="008475AC"/>
        </w:tc>
        <w:tc>
          <w:tcPr>
            <w:tcW w:w="1560" w:type="dxa"/>
          </w:tcPr>
          <w:p w14:paraId="07B906B0" w14:textId="77777777" w:rsidR="00515322" w:rsidRPr="00515322" w:rsidRDefault="00515322" w:rsidP="008475AC"/>
        </w:tc>
        <w:tc>
          <w:tcPr>
            <w:tcW w:w="1275" w:type="dxa"/>
          </w:tcPr>
          <w:p w14:paraId="6042484E" w14:textId="77777777" w:rsidR="00515322" w:rsidRPr="00515322" w:rsidRDefault="00515322" w:rsidP="008475AC"/>
        </w:tc>
      </w:tr>
      <w:tr w:rsidR="00515322" w:rsidRPr="00515322" w14:paraId="5A316606" w14:textId="77777777" w:rsidTr="00595138">
        <w:tc>
          <w:tcPr>
            <w:tcW w:w="841" w:type="dxa"/>
            <w:vAlign w:val="center"/>
          </w:tcPr>
          <w:p w14:paraId="5589390A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C5E2554" w14:textId="77777777" w:rsidR="00515322" w:rsidRPr="00DE1510" w:rsidRDefault="00DE1510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DE1510">
              <w:rPr>
                <w:rFonts w:cs="Arial"/>
                <w:color w:val="0070C0"/>
                <w:sz w:val="22"/>
                <w:szCs w:val="22"/>
              </w:rPr>
              <w:t>Syringe feeding system is installed</w:t>
            </w:r>
          </w:p>
        </w:tc>
        <w:tc>
          <w:tcPr>
            <w:tcW w:w="1559" w:type="dxa"/>
          </w:tcPr>
          <w:p w14:paraId="12CAC230" w14:textId="77777777" w:rsidR="00515322" w:rsidRPr="00515322" w:rsidRDefault="00515322" w:rsidP="008475AC"/>
        </w:tc>
        <w:tc>
          <w:tcPr>
            <w:tcW w:w="1560" w:type="dxa"/>
          </w:tcPr>
          <w:p w14:paraId="07886789" w14:textId="77777777" w:rsidR="00515322" w:rsidRPr="00515322" w:rsidRDefault="00515322" w:rsidP="008475AC"/>
        </w:tc>
        <w:tc>
          <w:tcPr>
            <w:tcW w:w="1275" w:type="dxa"/>
          </w:tcPr>
          <w:p w14:paraId="16F899CF" w14:textId="77777777" w:rsidR="00515322" w:rsidRPr="00515322" w:rsidRDefault="00515322" w:rsidP="008475AC"/>
        </w:tc>
      </w:tr>
      <w:tr w:rsidR="00515322" w:rsidRPr="00515322" w14:paraId="615AB12B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3423ED7D" w14:textId="77777777" w:rsidR="00515322" w:rsidRPr="00515322" w:rsidRDefault="00515322" w:rsidP="00515322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handling </w:t>
            </w:r>
          </w:p>
        </w:tc>
      </w:tr>
      <w:tr w:rsidR="0026437B" w:rsidRPr="00515322" w14:paraId="22AB5286" w14:textId="77777777" w:rsidTr="00595138">
        <w:tc>
          <w:tcPr>
            <w:tcW w:w="841" w:type="dxa"/>
            <w:vAlign w:val="center"/>
          </w:tcPr>
          <w:p w14:paraId="6F4BB9E0" w14:textId="77777777" w:rsidR="0026437B" w:rsidRPr="00515322" w:rsidRDefault="0026437B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726BEDC" w14:textId="77777777" w:rsidR="0026437B" w:rsidRPr="00515322" w:rsidRDefault="00D14524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Insertion</w:t>
            </w:r>
            <w:r w:rsidR="0026437B">
              <w:rPr>
                <w:rFonts w:cs="Arial"/>
                <w:sz w:val="22"/>
                <w:szCs w:val="22"/>
              </w:rPr>
              <w:t xml:space="preserve"> </w:t>
            </w:r>
            <w:r w:rsidR="0026437B" w:rsidRPr="0026437B">
              <w:rPr>
                <w:rFonts w:cs="Arial"/>
                <w:color w:val="0070C0"/>
                <w:sz w:val="22"/>
                <w:szCs w:val="22"/>
              </w:rPr>
              <w:t>with pre-insertion</w:t>
            </w:r>
            <w:r w:rsidR="0026437B">
              <w:rPr>
                <w:rFonts w:cs="Arial"/>
                <w:sz w:val="22"/>
                <w:szCs w:val="22"/>
              </w:rPr>
              <w:t xml:space="preserve"> is installed</w:t>
            </w:r>
          </w:p>
        </w:tc>
        <w:tc>
          <w:tcPr>
            <w:tcW w:w="1559" w:type="dxa"/>
          </w:tcPr>
          <w:p w14:paraId="3474DAC2" w14:textId="77777777" w:rsidR="0026437B" w:rsidRPr="00515322" w:rsidRDefault="0026437B" w:rsidP="008924FA"/>
        </w:tc>
        <w:tc>
          <w:tcPr>
            <w:tcW w:w="1560" w:type="dxa"/>
          </w:tcPr>
          <w:p w14:paraId="01F92058" w14:textId="77777777" w:rsidR="0026437B" w:rsidRPr="00515322" w:rsidRDefault="0026437B" w:rsidP="008924FA"/>
        </w:tc>
        <w:tc>
          <w:tcPr>
            <w:tcW w:w="1275" w:type="dxa"/>
          </w:tcPr>
          <w:p w14:paraId="4D5A779B" w14:textId="77777777" w:rsidR="0026437B" w:rsidRPr="00515322" w:rsidRDefault="0026437B" w:rsidP="008924FA"/>
        </w:tc>
      </w:tr>
      <w:tr w:rsidR="00515322" w:rsidRPr="00515322" w14:paraId="1AE2A630" w14:textId="77777777" w:rsidTr="00595138">
        <w:tc>
          <w:tcPr>
            <w:tcW w:w="841" w:type="dxa"/>
            <w:vAlign w:val="center"/>
          </w:tcPr>
          <w:p w14:paraId="2189A7A9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8F1D516" w14:textId="77777777" w:rsidR="00515322" w:rsidRPr="00265DC6" w:rsidRDefault="00515322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265DC6">
              <w:rPr>
                <w:rFonts w:cs="Arial"/>
                <w:color w:val="0070C0"/>
                <w:sz w:val="22"/>
                <w:szCs w:val="22"/>
              </w:rPr>
              <w:t>Laser labeling is installed</w:t>
            </w:r>
          </w:p>
        </w:tc>
        <w:tc>
          <w:tcPr>
            <w:tcW w:w="1559" w:type="dxa"/>
          </w:tcPr>
          <w:p w14:paraId="30888CE7" w14:textId="77777777" w:rsidR="00515322" w:rsidRPr="00515322" w:rsidRDefault="00515322" w:rsidP="008475AC"/>
        </w:tc>
        <w:tc>
          <w:tcPr>
            <w:tcW w:w="1560" w:type="dxa"/>
          </w:tcPr>
          <w:p w14:paraId="01924094" w14:textId="77777777" w:rsidR="00515322" w:rsidRPr="00515322" w:rsidRDefault="00515322" w:rsidP="008475AC"/>
        </w:tc>
        <w:tc>
          <w:tcPr>
            <w:tcW w:w="1275" w:type="dxa"/>
          </w:tcPr>
          <w:p w14:paraId="62C42C41" w14:textId="77777777" w:rsidR="00515322" w:rsidRPr="00515322" w:rsidRDefault="00515322" w:rsidP="008475AC"/>
        </w:tc>
      </w:tr>
      <w:tr w:rsidR="00382D1E" w:rsidRPr="00515322" w14:paraId="666D119D" w14:textId="77777777" w:rsidTr="00595138">
        <w:tc>
          <w:tcPr>
            <w:tcW w:w="841" w:type="dxa"/>
            <w:vAlign w:val="center"/>
          </w:tcPr>
          <w:p w14:paraId="040E45F3" w14:textId="77777777" w:rsidR="00382D1E" w:rsidRPr="00515322" w:rsidRDefault="00382D1E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29E2BD5" w14:textId="77777777" w:rsidR="00382D1E" w:rsidRPr="00265DC6" w:rsidRDefault="00382D1E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265DC6">
              <w:rPr>
                <w:rFonts w:cs="Arial"/>
                <w:color w:val="0070C0"/>
                <w:sz w:val="22"/>
                <w:szCs w:val="22"/>
              </w:rPr>
              <w:t>Embossing is installed</w:t>
            </w:r>
          </w:p>
        </w:tc>
        <w:tc>
          <w:tcPr>
            <w:tcW w:w="1559" w:type="dxa"/>
          </w:tcPr>
          <w:p w14:paraId="790458D3" w14:textId="77777777" w:rsidR="00382D1E" w:rsidRPr="00515322" w:rsidRDefault="00382D1E" w:rsidP="008475AC"/>
        </w:tc>
        <w:tc>
          <w:tcPr>
            <w:tcW w:w="1560" w:type="dxa"/>
          </w:tcPr>
          <w:p w14:paraId="36D09DAD" w14:textId="77777777" w:rsidR="00382D1E" w:rsidRPr="00515322" w:rsidRDefault="00382D1E" w:rsidP="008475AC"/>
        </w:tc>
        <w:tc>
          <w:tcPr>
            <w:tcW w:w="1275" w:type="dxa"/>
          </w:tcPr>
          <w:p w14:paraId="7C3DB59C" w14:textId="77777777" w:rsidR="00382D1E" w:rsidRPr="00515322" w:rsidRDefault="00382D1E" w:rsidP="008475AC"/>
        </w:tc>
      </w:tr>
      <w:tr w:rsidR="00515322" w:rsidRPr="00515322" w14:paraId="72391877" w14:textId="77777777" w:rsidTr="00595138">
        <w:tc>
          <w:tcPr>
            <w:tcW w:w="841" w:type="dxa"/>
            <w:vAlign w:val="center"/>
          </w:tcPr>
          <w:p w14:paraId="01499C44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FC8336" w14:textId="77777777" w:rsidR="00515322" w:rsidRPr="00265DC6" w:rsidRDefault="00515322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265DC6">
              <w:rPr>
                <w:rFonts w:cs="Arial"/>
                <w:color w:val="0070C0"/>
                <w:sz w:val="22"/>
                <w:szCs w:val="22"/>
              </w:rPr>
              <w:t>Ink Jet labeling is installed</w:t>
            </w:r>
          </w:p>
        </w:tc>
        <w:tc>
          <w:tcPr>
            <w:tcW w:w="1559" w:type="dxa"/>
          </w:tcPr>
          <w:p w14:paraId="1542BCC3" w14:textId="77777777" w:rsidR="00515322" w:rsidRPr="00515322" w:rsidRDefault="00515322" w:rsidP="008475AC"/>
        </w:tc>
        <w:tc>
          <w:tcPr>
            <w:tcW w:w="1560" w:type="dxa"/>
          </w:tcPr>
          <w:p w14:paraId="3C503385" w14:textId="77777777" w:rsidR="00515322" w:rsidRPr="00515322" w:rsidRDefault="00515322" w:rsidP="008475AC"/>
        </w:tc>
        <w:tc>
          <w:tcPr>
            <w:tcW w:w="1275" w:type="dxa"/>
          </w:tcPr>
          <w:p w14:paraId="6BD5555F" w14:textId="77777777" w:rsidR="00515322" w:rsidRPr="00515322" w:rsidRDefault="00515322" w:rsidP="008475AC"/>
        </w:tc>
      </w:tr>
      <w:tr w:rsidR="00515322" w:rsidRPr="00515322" w14:paraId="26F92E95" w14:textId="77777777" w:rsidTr="00595138">
        <w:tc>
          <w:tcPr>
            <w:tcW w:w="841" w:type="dxa"/>
            <w:vAlign w:val="center"/>
          </w:tcPr>
          <w:p w14:paraId="136C9048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6E7E828" w14:textId="77777777" w:rsidR="00515322" w:rsidRPr="00265DC6" w:rsidRDefault="0026437B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265DC6">
              <w:rPr>
                <w:rFonts w:cs="Arial"/>
                <w:color w:val="0070C0"/>
                <w:sz w:val="22"/>
                <w:szCs w:val="22"/>
              </w:rPr>
              <w:t>Tuck in closure station is installed</w:t>
            </w:r>
          </w:p>
        </w:tc>
        <w:tc>
          <w:tcPr>
            <w:tcW w:w="1559" w:type="dxa"/>
          </w:tcPr>
          <w:p w14:paraId="49C223BE" w14:textId="77777777" w:rsidR="00515322" w:rsidRPr="00515322" w:rsidRDefault="00515322" w:rsidP="008475AC"/>
        </w:tc>
        <w:tc>
          <w:tcPr>
            <w:tcW w:w="1560" w:type="dxa"/>
          </w:tcPr>
          <w:p w14:paraId="37E2085D" w14:textId="77777777" w:rsidR="00515322" w:rsidRPr="00515322" w:rsidRDefault="00515322" w:rsidP="008475AC"/>
        </w:tc>
        <w:tc>
          <w:tcPr>
            <w:tcW w:w="1275" w:type="dxa"/>
          </w:tcPr>
          <w:p w14:paraId="7567B78A" w14:textId="77777777" w:rsidR="00515322" w:rsidRPr="00515322" w:rsidRDefault="00515322" w:rsidP="008475AC"/>
        </w:tc>
      </w:tr>
      <w:tr w:rsidR="00515322" w:rsidRPr="00515322" w14:paraId="5D7EBF5C" w14:textId="77777777" w:rsidTr="00595138">
        <w:tc>
          <w:tcPr>
            <w:tcW w:w="841" w:type="dxa"/>
            <w:vAlign w:val="center"/>
          </w:tcPr>
          <w:p w14:paraId="407CD0F0" w14:textId="77777777" w:rsidR="00515322" w:rsidRPr="00515322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F68539E" w14:textId="77777777" w:rsidR="00515322" w:rsidRPr="00265DC6" w:rsidRDefault="0026437B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265DC6">
              <w:rPr>
                <w:rFonts w:cs="Arial"/>
                <w:color w:val="0070C0"/>
                <w:sz w:val="22"/>
                <w:szCs w:val="22"/>
              </w:rPr>
              <w:t>Glue closure system is installed</w:t>
            </w:r>
          </w:p>
        </w:tc>
        <w:tc>
          <w:tcPr>
            <w:tcW w:w="1559" w:type="dxa"/>
          </w:tcPr>
          <w:p w14:paraId="305C925E" w14:textId="77777777" w:rsidR="00515322" w:rsidRPr="00515322" w:rsidRDefault="00515322" w:rsidP="008475AC"/>
        </w:tc>
        <w:tc>
          <w:tcPr>
            <w:tcW w:w="1560" w:type="dxa"/>
          </w:tcPr>
          <w:p w14:paraId="6A67DBF0" w14:textId="77777777" w:rsidR="00515322" w:rsidRPr="00515322" w:rsidRDefault="00515322" w:rsidP="008475AC"/>
        </w:tc>
        <w:tc>
          <w:tcPr>
            <w:tcW w:w="1275" w:type="dxa"/>
          </w:tcPr>
          <w:p w14:paraId="2D6D8471" w14:textId="77777777" w:rsidR="00515322" w:rsidRPr="00515322" w:rsidRDefault="00515322" w:rsidP="008475AC"/>
        </w:tc>
      </w:tr>
      <w:tr w:rsidR="00515322" w:rsidRPr="00515322" w14:paraId="68FAD647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6280243B" w14:textId="77777777" w:rsidR="00515322" w:rsidRPr="00515322" w:rsidRDefault="00515322" w:rsidP="00265DC6">
            <w:pPr>
              <w:pStyle w:val="Text2"/>
              <w:pageBreakBefore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Monitoring </w:t>
            </w:r>
          </w:p>
        </w:tc>
      </w:tr>
      <w:tr w:rsidR="00265DC6" w:rsidRPr="00515322" w14:paraId="414C2B90" w14:textId="77777777" w:rsidTr="00595138">
        <w:tc>
          <w:tcPr>
            <w:tcW w:w="841" w:type="dxa"/>
            <w:vAlign w:val="center"/>
          </w:tcPr>
          <w:p w14:paraId="79FB62BE" w14:textId="77777777" w:rsidR="00265DC6" w:rsidRPr="00515322" w:rsidRDefault="00265DC6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3C080404" w14:textId="77777777" w:rsidR="00265DC6" w:rsidRPr="00515322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Product sensing is installed</w:t>
            </w:r>
          </w:p>
        </w:tc>
        <w:tc>
          <w:tcPr>
            <w:tcW w:w="1276" w:type="dxa"/>
            <w:vAlign w:val="center"/>
          </w:tcPr>
          <w:p w14:paraId="1A8EE3FF" w14:textId="77777777" w:rsidR="00265DC6" w:rsidRPr="00515322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.100-B1</w:t>
            </w:r>
          </w:p>
        </w:tc>
        <w:tc>
          <w:tcPr>
            <w:tcW w:w="1559" w:type="dxa"/>
          </w:tcPr>
          <w:p w14:paraId="76CD7F9B" w14:textId="77777777" w:rsidR="00265DC6" w:rsidRPr="00515322" w:rsidRDefault="00265DC6" w:rsidP="008475AC"/>
        </w:tc>
        <w:tc>
          <w:tcPr>
            <w:tcW w:w="1560" w:type="dxa"/>
          </w:tcPr>
          <w:p w14:paraId="44A55292" w14:textId="77777777" w:rsidR="00265DC6" w:rsidRPr="00515322" w:rsidRDefault="00265DC6" w:rsidP="008475AC"/>
        </w:tc>
        <w:tc>
          <w:tcPr>
            <w:tcW w:w="1275" w:type="dxa"/>
          </w:tcPr>
          <w:p w14:paraId="155D8F39" w14:textId="77777777" w:rsidR="00265DC6" w:rsidRPr="00515322" w:rsidRDefault="00265DC6" w:rsidP="008475AC"/>
        </w:tc>
      </w:tr>
      <w:tr w:rsidR="00072039" w:rsidRPr="00515322" w14:paraId="59460E2D" w14:textId="77777777" w:rsidTr="00595138">
        <w:tc>
          <w:tcPr>
            <w:tcW w:w="841" w:type="dxa"/>
            <w:vAlign w:val="center"/>
          </w:tcPr>
          <w:p w14:paraId="22301373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966D7FA" w14:textId="77777777" w:rsidR="00072039" w:rsidRPr="00515322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Carton sensing is installed</w:t>
            </w:r>
          </w:p>
        </w:tc>
        <w:tc>
          <w:tcPr>
            <w:tcW w:w="1276" w:type="dxa"/>
            <w:vAlign w:val="center"/>
          </w:tcPr>
          <w:p w14:paraId="69786A4F" w14:textId="77777777" w:rsidR="00072039" w:rsidRPr="00515322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.101-B1</w:t>
            </w:r>
          </w:p>
        </w:tc>
        <w:tc>
          <w:tcPr>
            <w:tcW w:w="1559" w:type="dxa"/>
          </w:tcPr>
          <w:p w14:paraId="4B934665" w14:textId="77777777" w:rsidR="00072039" w:rsidRPr="00515322" w:rsidRDefault="00072039" w:rsidP="008475AC"/>
        </w:tc>
        <w:tc>
          <w:tcPr>
            <w:tcW w:w="1560" w:type="dxa"/>
          </w:tcPr>
          <w:p w14:paraId="6C006788" w14:textId="77777777" w:rsidR="00072039" w:rsidRPr="00515322" w:rsidRDefault="00072039" w:rsidP="008475AC"/>
        </w:tc>
        <w:tc>
          <w:tcPr>
            <w:tcW w:w="1275" w:type="dxa"/>
          </w:tcPr>
          <w:p w14:paraId="6690BA40" w14:textId="77777777" w:rsidR="00072039" w:rsidRPr="00515322" w:rsidRDefault="00072039" w:rsidP="008475AC"/>
        </w:tc>
      </w:tr>
      <w:tr w:rsidR="00072039" w:rsidRPr="00515322" w14:paraId="6DD35747" w14:textId="77777777" w:rsidTr="00595138">
        <w:tc>
          <w:tcPr>
            <w:tcW w:w="841" w:type="dxa"/>
            <w:vAlign w:val="center"/>
          </w:tcPr>
          <w:p w14:paraId="6F9AC7E2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FF32CC1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Carton sensing at counter suction cup is installed</w:t>
            </w:r>
          </w:p>
        </w:tc>
        <w:tc>
          <w:tcPr>
            <w:tcW w:w="1276" w:type="dxa"/>
            <w:vAlign w:val="center"/>
          </w:tcPr>
          <w:p w14:paraId="4F08A122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.101-B2</w:t>
            </w:r>
          </w:p>
        </w:tc>
        <w:tc>
          <w:tcPr>
            <w:tcW w:w="1559" w:type="dxa"/>
          </w:tcPr>
          <w:p w14:paraId="191A77F6" w14:textId="77777777" w:rsidR="00072039" w:rsidRPr="00515322" w:rsidRDefault="00072039" w:rsidP="008475AC"/>
        </w:tc>
        <w:tc>
          <w:tcPr>
            <w:tcW w:w="1560" w:type="dxa"/>
          </w:tcPr>
          <w:p w14:paraId="2778CD58" w14:textId="77777777" w:rsidR="00072039" w:rsidRPr="00515322" w:rsidRDefault="00072039" w:rsidP="008475AC"/>
        </w:tc>
        <w:tc>
          <w:tcPr>
            <w:tcW w:w="1275" w:type="dxa"/>
          </w:tcPr>
          <w:p w14:paraId="606A6C8D" w14:textId="77777777" w:rsidR="00072039" w:rsidRPr="00515322" w:rsidRDefault="00072039" w:rsidP="008475AC"/>
        </w:tc>
      </w:tr>
      <w:tr w:rsidR="004467CC" w:rsidRPr="00515322" w14:paraId="36EFE28E" w14:textId="77777777" w:rsidTr="00595138">
        <w:tc>
          <w:tcPr>
            <w:tcW w:w="841" w:type="dxa"/>
            <w:vAlign w:val="center"/>
          </w:tcPr>
          <w:p w14:paraId="5FC83ADF" w14:textId="77777777" w:rsidR="004467CC" w:rsidRPr="00515322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F87756C" w14:textId="77777777" w:rsidR="004467CC" w:rsidRPr="004467CC" w:rsidRDefault="004467CC" w:rsidP="00595138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Dust flap monitoring is installed</w:t>
            </w:r>
          </w:p>
        </w:tc>
        <w:tc>
          <w:tcPr>
            <w:tcW w:w="1276" w:type="dxa"/>
            <w:vAlign w:val="center"/>
          </w:tcPr>
          <w:p w14:paraId="2AB0861B" w14:textId="77777777" w:rsidR="00595138" w:rsidRDefault="00595138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.103-B1</w:t>
            </w:r>
          </w:p>
          <w:p w14:paraId="5115736E" w14:textId="77777777" w:rsidR="004467CC" w:rsidRPr="004467CC" w:rsidRDefault="00595138" w:rsidP="00595138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.103-B2</w:t>
            </w:r>
          </w:p>
        </w:tc>
        <w:tc>
          <w:tcPr>
            <w:tcW w:w="1559" w:type="dxa"/>
          </w:tcPr>
          <w:p w14:paraId="3EFA1096" w14:textId="77777777" w:rsidR="004467CC" w:rsidRPr="00515322" w:rsidRDefault="004467CC" w:rsidP="008475AC"/>
        </w:tc>
        <w:tc>
          <w:tcPr>
            <w:tcW w:w="1560" w:type="dxa"/>
          </w:tcPr>
          <w:p w14:paraId="1A5B2B3A" w14:textId="77777777" w:rsidR="004467CC" w:rsidRPr="00515322" w:rsidRDefault="004467CC" w:rsidP="008475AC"/>
        </w:tc>
        <w:tc>
          <w:tcPr>
            <w:tcW w:w="1275" w:type="dxa"/>
          </w:tcPr>
          <w:p w14:paraId="369616A7" w14:textId="77777777" w:rsidR="004467CC" w:rsidRPr="00515322" w:rsidRDefault="004467CC" w:rsidP="008475AC"/>
        </w:tc>
      </w:tr>
      <w:tr w:rsidR="004467CC" w:rsidRPr="00515322" w14:paraId="1EBA2D78" w14:textId="77777777" w:rsidTr="00595138">
        <w:tc>
          <w:tcPr>
            <w:tcW w:w="841" w:type="dxa"/>
            <w:vAlign w:val="center"/>
          </w:tcPr>
          <w:p w14:paraId="2BD32BEB" w14:textId="77777777" w:rsidR="004467CC" w:rsidRPr="00515322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48910A" w14:textId="77777777" w:rsidR="004467CC" w:rsidRDefault="00595138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Main flap monitoring is installed</w:t>
            </w:r>
          </w:p>
        </w:tc>
        <w:tc>
          <w:tcPr>
            <w:tcW w:w="1276" w:type="dxa"/>
            <w:vAlign w:val="center"/>
          </w:tcPr>
          <w:p w14:paraId="7DF10F16" w14:textId="77777777" w:rsidR="00595138" w:rsidRDefault="00595138" w:rsidP="00595138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.104-B1</w:t>
            </w:r>
          </w:p>
          <w:p w14:paraId="23DCB2C2" w14:textId="77777777" w:rsidR="004467CC" w:rsidRPr="004467CC" w:rsidRDefault="00595138" w:rsidP="00595138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.104-B2</w:t>
            </w:r>
          </w:p>
        </w:tc>
        <w:tc>
          <w:tcPr>
            <w:tcW w:w="1559" w:type="dxa"/>
          </w:tcPr>
          <w:p w14:paraId="64C28861" w14:textId="77777777" w:rsidR="004467CC" w:rsidRPr="00515322" w:rsidRDefault="004467CC" w:rsidP="008475AC"/>
        </w:tc>
        <w:tc>
          <w:tcPr>
            <w:tcW w:w="1560" w:type="dxa"/>
          </w:tcPr>
          <w:p w14:paraId="15F6CB28" w14:textId="77777777" w:rsidR="004467CC" w:rsidRPr="00515322" w:rsidRDefault="004467CC" w:rsidP="008475AC"/>
        </w:tc>
        <w:tc>
          <w:tcPr>
            <w:tcW w:w="1275" w:type="dxa"/>
          </w:tcPr>
          <w:p w14:paraId="37DC6FCF" w14:textId="77777777" w:rsidR="004467CC" w:rsidRPr="00515322" w:rsidRDefault="004467CC" w:rsidP="008475AC"/>
        </w:tc>
      </w:tr>
      <w:tr w:rsidR="004467CC" w:rsidRPr="00515322" w14:paraId="10EB29EC" w14:textId="77777777" w:rsidTr="00595138">
        <w:tc>
          <w:tcPr>
            <w:tcW w:w="841" w:type="dxa"/>
            <w:vAlign w:val="center"/>
          </w:tcPr>
          <w:p w14:paraId="676F2331" w14:textId="77777777" w:rsidR="004467CC" w:rsidRPr="00515322" w:rsidRDefault="004467CC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DA5FD65" w14:textId="77777777" w:rsidR="004467CC" w:rsidRPr="004467CC" w:rsidRDefault="004467CC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Sensor leaflet presence monitoring is installed</w:t>
            </w:r>
          </w:p>
        </w:tc>
        <w:tc>
          <w:tcPr>
            <w:tcW w:w="1276" w:type="dxa"/>
            <w:vAlign w:val="center"/>
          </w:tcPr>
          <w:p w14:paraId="53F6E96D" w14:textId="77777777" w:rsidR="004467CC" w:rsidRPr="004467CC" w:rsidRDefault="004467CC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.105-B1</w:t>
            </w:r>
          </w:p>
        </w:tc>
        <w:tc>
          <w:tcPr>
            <w:tcW w:w="1559" w:type="dxa"/>
          </w:tcPr>
          <w:p w14:paraId="4265DD5A" w14:textId="77777777" w:rsidR="004467CC" w:rsidRPr="00515322" w:rsidRDefault="004467CC" w:rsidP="00C65940"/>
        </w:tc>
        <w:tc>
          <w:tcPr>
            <w:tcW w:w="1560" w:type="dxa"/>
          </w:tcPr>
          <w:p w14:paraId="58E9AEF8" w14:textId="77777777" w:rsidR="004467CC" w:rsidRPr="00515322" w:rsidRDefault="004467CC" w:rsidP="00C65940"/>
        </w:tc>
        <w:tc>
          <w:tcPr>
            <w:tcW w:w="1275" w:type="dxa"/>
          </w:tcPr>
          <w:p w14:paraId="17EA41CE" w14:textId="77777777" w:rsidR="004467CC" w:rsidRPr="00515322" w:rsidRDefault="004467CC" w:rsidP="00C65940"/>
        </w:tc>
      </w:tr>
      <w:tr w:rsidR="004467CC" w:rsidRPr="00515322" w14:paraId="2C6C1C82" w14:textId="77777777" w:rsidTr="00595138">
        <w:tc>
          <w:tcPr>
            <w:tcW w:w="841" w:type="dxa"/>
            <w:vAlign w:val="center"/>
          </w:tcPr>
          <w:p w14:paraId="28B3EB0C" w14:textId="77777777" w:rsidR="004467CC" w:rsidRPr="00515322" w:rsidRDefault="004467CC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94CFA90" w14:textId="77777777" w:rsidR="004467CC" w:rsidRPr="004467CC" w:rsidRDefault="004467CC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Sensor product in carton monitoring is installed</w:t>
            </w:r>
          </w:p>
        </w:tc>
        <w:tc>
          <w:tcPr>
            <w:tcW w:w="1276" w:type="dxa"/>
            <w:vAlign w:val="center"/>
          </w:tcPr>
          <w:p w14:paraId="39351990" w14:textId="77777777" w:rsidR="004467CC" w:rsidRPr="004467CC" w:rsidRDefault="004467CC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.106-B1</w:t>
            </w:r>
          </w:p>
        </w:tc>
        <w:tc>
          <w:tcPr>
            <w:tcW w:w="1559" w:type="dxa"/>
          </w:tcPr>
          <w:p w14:paraId="45228C71" w14:textId="77777777" w:rsidR="004467CC" w:rsidRPr="00515322" w:rsidRDefault="004467CC" w:rsidP="00C65940"/>
        </w:tc>
        <w:tc>
          <w:tcPr>
            <w:tcW w:w="1560" w:type="dxa"/>
          </w:tcPr>
          <w:p w14:paraId="5972B0CD" w14:textId="77777777" w:rsidR="004467CC" w:rsidRPr="00515322" w:rsidRDefault="004467CC" w:rsidP="00C65940"/>
        </w:tc>
        <w:tc>
          <w:tcPr>
            <w:tcW w:w="1275" w:type="dxa"/>
          </w:tcPr>
          <w:p w14:paraId="1FF59BF0" w14:textId="77777777" w:rsidR="004467CC" w:rsidRPr="00515322" w:rsidRDefault="004467CC" w:rsidP="00C65940"/>
        </w:tc>
      </w:tr>
      <w:tr w:rsidR="00072039" w:rsidRPr="00515322" w14:paraId="37503798" w14:textId="77777777" w:rsidTr="00595138">
        <w:tc>
          <w:tcPr>
            <w:tcW w:w="841" w:type="dxa"/>
            <w:vAlign w:val="center"/>
          </w:tcPr>
          <w:p w14:paraId="4A8E644B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3AA6C82" w14:textId="77777777" w:rsidR="00072039" w:rsidRPr="004467CC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Code reader carton is installed</w:t>
            </w:r>
          </w:p>
        </w:tc>
        <w:tc>
          <w:tcPr>
            <w:tcW w:w="1276" w:type="dxa"/>
            <w:vAlign w:val="center"/>
          </w:tcPr>
          <w:p w14:paraId="4C119A35" w14:textId="77777777" w:rsidR="00072039" w:rsidRPr="004467CC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.151-B1</w:t>
            </w:r>
          </w:p>
        </w:tc>
        <w:tc>
          <w:tcPr>
            <w:tcW w:w="1559" w:type="dxa"/>
          </w:tcPr>
          <w:p w14:paraId="5A55BB12" w14:textId="77777777" w:rsidR="00072039" w:rsidRPr="00515322" w:rsidRDefault="00072039" w:rsidP="008475AC"/>
        </w:tc>
        <w:tc>
          <w:tcPr>
            <w:tcW w:w="1560" w:type="dxa"/>
          </w:tcPr>
          <w:p w14:paraId="25F676E2" w14:textId="77777777" w:rsidR="00072039" w:rsidRPr="00515322" w:rsidRDefault="00072039" w:rsidP="008475AC"/>
        </w:tc>
        <w:tc>
          <w:tcPr>
            <w:tcW w:w="1275" w:type="dxa"/>
          </w:tcPr>
          <w:p w14:paraId="7B3B91AB" w14:textId="77777777" w:rsidR="00072039" w:rsidRPr="00515322" w:rsidRDefault="00072039" w:rsidP="008475AC"/>
        </w:tc>
      </w:tr>
      <w:tr w:rsidR="00072039" w:rsidRPr="00515322" w14:paraId="04C8B8C4" w14:textId="77777777" w:rsidTr="00595138">
        <w:tc>
          <w:tcPr>
            <w:tcW w:w="841" w:type="dxa"/>
            <w:vAlign w:val="center"/>
          </w:tcPr>
          <w:p w14:paraId="1B71A068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7123759E" w14:textId="77777777" w:rsidR="00072039" w:rsidRPr="004467CC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Code reader leaflet bottom is installed</w:t>
            </w:r>
          </w:p>
        </w:tc>
        <w:tc>
          <w:tcPr>
            <w:tcW w:w="1276" w:type="dxa"/>
            <w:vAlign w:val="center"/>
          </w:tcPr>
          <w:p w14:paraId="7864254E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.152-B1</w:t>
            </w:r>
          </w:p>
        </w:tc>
        <w:tc>
          <w:tcPr>
            <w:tcW w:w="1559" w:type="dxa"/>
          </w:tcPr>
          <w:p w14:paraId="34F82BBB" w14:textId="77777777" w:rsidR="00072039" w:rsidRPr="00515322" w:rsidRDefault="00072039" w:rsidP="008475AC"/>
        </w:tc>
        <w:tc>
          <w:tcPr>
            <w:tcW w:w="1560" w:type="dxa"/>
          </w:tcPr>
          <w:p w14:paraId="2FB26B4B" w14:textId="77777777" w:rsidR="00072039" w:rsidRPr="00515322" w:rsidRDefault="00072039" w:rsidP="008475AC"/>
        </w:tc>
        <w:tc>
          <w:tcPr>
            <w:tcW w:w="1275" w:type="dxa"/>
          </w:tcPr>
          <w:p w14:paraId="6ACAE539" w14:textId="77777777" w:rsidR="00072039" w:rsidRPr="00515322" w:rsidRDefault="00072039" w:rsidP="008475AC"/>
        </w:tc>
      </w:tr>
      <w:tr w:rsidR="00072039" w:rsidRPr="00515322" w14:paraId="11F9B101" w14:textId="77777777" w:rsidTr="00595138">
        <w:tc>
          <w:tcPr>
            <w:tcW w:w="841" w:type="dxa"/>
            <w:vAlign w:val="center"/>
          </w:tcPr>
          <w:p w14:paraId="2364F0D3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72779C46" w14:textId="77777777" w:rsidR="00072039" w:rsidRPr="004467CC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Code reader leaflet top is installed</w:t>
            </w:r>
          </w:p>
        </w:tc>
        <w:tc>
          <w:tcPr>
            <w:tcW w:w="1276" w:type="dxa"/>
            <w:vAlign w:val="center"/>
          </w:tcPr>
          <w:p w14:paraId="71B33086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.153-B1</w:t>
            </w:r>
          </w:p>
        </w:tc>
        <w:tc>
          <w:tcPr>
            <w:tcW w:w="1559" w:type="dxa"/>
          </w:tcPr>
          <w:p w14:paraId="025971B4" w14:textId="77777777" w:rsidR="00072039" w:rsidRPr="00515322" w:rsidRDefault="00072039" w:rsidP="008475AC"/>
        </w:tc>
        <w:tc>
          <w:tcPr>
            <w:tcW w:w="1560" w:type="dxa"/>
          </w:tcPr>
          <w:p w14:paraId="3C6BC4F5" w14:textId="77777777" w:rsidR="00072039" w:rsidRPr="00515322" w:rsidRDefault="00072039" w:rsidP="008475AC"/>
        </w:tc>
        <w:tc>
          <w:tcPr>
            <w:tcW w:w="1275" w:type="dxa"/>
          </w:tcPr>
          <w:p w14:paraId="0D6FB830" w14:textId="77777777" w:rsidR="00072039" w:rsidRPr="00515322" w:rsidRDefault="00072039" w:rsidP="008475AC"/>
        </w:tc>
      </w:tr>
      <w:tr w:rsidR="00072039" w:rsidRPr="00515322" w14:paraId="34FC7BD4" w14:textId="77777777" w:rsidTr="00595138">
        <w:tc>
          <w:tcPr>
            <w:tcW w:w="841" w:type="dxa"/>
            <w:vAlign w:val="center"/>
          </w:tcPr>
          <w:p w14:paraId="3308233E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A3CDDFC" w14:textId="77777777" w:rsidR="00072039" w:rsidRPr="004467CC" w:rsidRDefault="00072039" w:rsidP="00072039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Code reader booklet is installed</w:t>
            </w:r>
          </w:p>
        </w:tc>
        <w:tc>
          <w:tcPr>
            <w:tcW w:w="1276" w:type="dxa"/>
            <w:vAlign w:val="center"/>
          </w:tcPr>
          <w:p w14:paraId="6C1CEBEE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.154-B1</w:t>
            </w:r>
          </w:p>
        </w:tc>
        <w:tc>
          <w:tcPr>
            <w:tcW w:w="1559" w:type="dxa"/>
          </w:tcPr>
          <w:p w14:paraId="2C93EC11" w14:textId="77777777" w:rsidR="00072039" w:rsidRPr="00515322" w:rsidRDefault="00072039" w:rsidP="008475AC"/>
        </w:tc>
        <w:tc>
          <w:tcPr>
            <w:tcW w:w="1560" w:type="dxa"/>
          </w:tcPr>
          <w:p w14:paraId="41D42383" w14:textId="77777777" w:rsidR="00072039" w:rsidRPr="00515322" w:rsidRDefault="00072039" w:rsidP="008475AC"/>
        </w:tc>
        <w:tc>
          <w:tcPr>
            <w:tcW w:w="1275" w:type="dxa"/>
          </w:tcPr>
          <w:p w14:paraId="0263428B" w14:textId="77777777" w:rsidR="00072039" w:rsidRPr="00515322" w:rsidRDefault="00072039" w:rsidP="008475AC"/>
        </w:tc>
      </w:tr>
      <w:tr w:rsidR="00072039" w:rsidRPr="00515322" w14:paraId="43DF866A" w14:textId="77777777" w:rsidTr="00595138">
        <w:tc>
          <w:tcPr>
            <w:tcW w:w="841" w:type="dxa"/>
            <w:vAlign w:val="center"/>
          </w:tcPr>
          <w:p w14:paraId="552749BC" w14:textId="77777777" w:rsidR="00072039" w:rsidRPr="00515322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449A58" w14:textId="77777777" w:rsidR="00072039" w:rsidRPr="004467CC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Camera monitoring labeling is installed</w:t>
            </w:r>
          </w:p>
        </w:tc>
        <w:tc>
          <w:tcPr>
            <w:tcW w:w="1276" w:type="dxa"/>
            <w:vAlign w:val="center"/>
          </w:tcPr>
          <w:p w14:paraId="65E21522" w14:textId="77777777" w:rsidR="00072039" w:rsidRPr="004467CC" w:rsidRDefault="00072039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.170-B1</w:t>
            </w:r>
          </w:p>
        </w:tc>
        <w:tc>
          <w:tcPr>
            <w:tcW w:w="1559" w:type="dxa"/>
          </w:tcPr>
          <w:p w14:paraId="2D519A29" w14:textId="77777777" w:rsidR="00072039" w:rsidRPr="00515322" w:rsidRDefault="00072039" w:rsidP="008475AC"/>
        </w:tc>
        <w:tc>
          <w:tcPr>
            <w:tcW w:w="1560" w:type="dxa"/>
          </w:tcPr>
          <w:p w14:paraId="2E93E472" w14:textId="77777777" w:rsidR="00072039" w:rsidRPr="00515322" w:rsidRDefault="00072039" w:rsidP="008475AC"/>
        </w:tc>
        <w:tc>
          <w:tcPr>
            <w:tcW w:w="1275" w:type="dxa"/>
          </w:tcPr>
          <w:p w14:paraId="7AAFC32D" w14:textId="77777777" w:rsidR="00072039" w:rsidRPr="00515322" w:rsidRDefault="00072039" w:rsidP="008475AC"/>
        </w:tc>
      </w:tr>
      <w:tr w:rsidR="004467CC" w:rsidRPr="00515322" w14:paraId="06A72289" w14:textId="77777777" w:rsidTr="00595138">
        <w:tc>
          <w:tcPr>
            <w:tcW w:w="841" w:type="dxa"/>
            <w:vAlign w:val="center"/>
          </w:tcPr>
          <w:p w14:paraId="71346E17" w14:textId="77777777" w:rsidR="004467CC" w:rsidRPr="00515322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0370638B" w14:textId="77777777" w:rsidR="004467CC" w:rsidRPr="004467CC" w:rsidRDefault="004467CC" w:rsidP="004467CC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Sensor leaflet in folding pocket is installed</w:t>
            </w:r>
          </w:p>
        </w:tc>
        <w:tc>
          <w:tcPr>
            <w:tcW w:w="1276" w:type="dxa"/>
            <w:vAlign w:val="center"/>
          </w:tcPr>
          <w:p w14:paraId="09A7704A" w14:textId="77777777" w:rsidR="004467CC" w:rsidRPr="004467CC" w:rsidRDefault="004467CC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.506-B4</w:t>
            </w:r>
          </w:p>
        </w:tc>
        <w:tc>
          <w:tcPr>
            <w:tcW w:w="1559" w:type="dxa"/>
          </w:tcPr>
          <w:p w14:paraId="778B8179" w14:textId="77777777" w:rsidR="004467CC" w:rsidRPr="00515322" w:rsidRDefault="004467CC" w:rsidP="008475AC"/>
        </w:tc>
        <w:tc>
          <w:tcPr>
            <w:tcW w:w="1560" w:type="dxa"/>
          </w:tcPr>
          <w:p w14:paraId="3DF300CF" w14:textId="77777777" w:rsidR="004467CC" w:rsidRPr="00515322" w:rsidRDefault="004467CC" w:rsidP="008475AC"/>
        </w:tc>
        <w:tc>
          <w:tcPr>
            <w:tcW w:w="1275" w:type="dxa"/>
          </w:tcPr>
          <w:p w14:paraId="2E72D6CC" w14:textId="77777777" w:rsidR="004467CC" w:rsidRPr="00515322" w:rsidRDefault="004467CC" w:rsidP="008475AC"/>
        </w:tc>
      </w:tr>
      <w:tr w:rsidR="004467CC" w:rsidRPr="00515322" w14:paraId="5908BC1A" w14:textId="77777777" w:rsidTr="00595138">
        <w:tc>
          <w:tcPr>
            <w:tcW w:w="841" w:type="dxa"/>
            <w:vAlign w:val="center"/>
          </w:tcPr>
          <w:p w14:paraId="54E48DC0" w14:textId="77777777" w:rsidR="004467CC" w:rsidRPr="00515322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1EF07D" w14:textId="77777777" w:rsidR="004467CC" w:rsidRPr="004467CC" w:rsidRDefault="004467CC" w:rsidP="004467CC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Sensor leaflet in clip chain is installed</w:t>
            </w:r>
          </w:p>
        </w:tc>
        <w:tc>
          <w:tcPr>
            <w:tcW w:w="1276" w:type="dxa"/>
            <w:vAlign w:val="center"/>
          </w:tcPr>
          <w:p w14:paraId="40FCE146" w14:textId="77777777" w:rsidR="004467CC" w:rsidRPr="004467CC" w:rsidRDefault="004467CC" w:rsidP="00922AE5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.506-B5</w:t>
            </w:r>
          </w:p>
        </w:tc>
        <w:tc>
          <w:tcPr>
            <w:tcW w:w="1559" w:type="dxa"/>
          </w:tcPr>
          <w:p w14:paraId="405B098E" w14:textId="77777777" w:rsidR="004467CC" w:rsidRPr="00515322" w:rsidRDefault="004467CC" w:rsidP="008475AC"/>
        </w:tc>
        <w:tc>
          <w:tcPr>
            <w:tcW w:w="1560" w:type="dxa"/>
          </w:tcPr>
          <w:p w14:paraId="7F8A5F3A" w14:textId="77777777" w:rsidR="004467CC" w:rsidRPr="00515322" w:rsidRDefault="004467CC" w:rsidP="008475AC"/>
        </w:tc>
        <w:tc>
          <w:tcPr>
            <w:tcW w:w="1275" w:type="dxa"/>
          </w:tcPr>
          <w:p w14:paraId="7A7441AE" w14:textId="77777777" w:rsidR="004467CC" w:rsidRPr="00515322" w:rsidRDefault="004467CC" w:rsidP="008475AC"/>
        </w:tc>
      </w:tr>
      <w:tr w:rsidR="00072039" w:rsidRPr="00515322" w14:paraId="0BE6B8EB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3F251015" w14:textId="77777777" w:rsidR="00072039" w:rsidRPr="00515322" w:rsidRDefault="00072039" w:rsidP="00382D1E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</w:t>
            </w:r>
            <w:r>
              <w:rPr>
                <w:b/>
                <w:bCs/>
                <w:sz w:val="22"/>
                <w:szCs w:val="22"/>
                <w:lang w:val="en-US"/>
              </w:rPr>
              <w:t>discharge / e</w:t>
            </w: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jection </w:t>
            </w:r>
          </w:p>
        </w:tc>
      </w:tr>
      <w:tr w:rsidR="00072039" w:rsidRPr="00515322" w14:paraId="0FE0DC7A" w14:textId="77777777" w:rsidTr="00595138">
        <w:tc>
          <w:tcPr>
            <w:tcW w:w="841" w:type="dxa"/>
            <w:vAlign w:val="center"/>
          </w:tcPr>
          <w:p w14:paraId="2D50C732" w14:textId="77777777" w:rsidR="00072039" w:rsidRPr="00515322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EF68902" w14:textId="77777777" w:rsidR="00072039" w:rsidRPr="00382D1E" w:rsidRDefault="00072039" w:rsidP="008924FA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382D1E">
              <w:rPr>
                <w:rFonts w:cs="Arial"/>
                <w:color w:val="0070C0"/>
                <w:sz w:val="22"/>
                <w:szCs w:val="22"/>
              </w:rPr>
              <w:t>Leaflet ejection is installed</w:t>
            </w:r>
          </w:p>
        </w:tc>
        <w:tc>
          <w:tcPr>
            <w:tcW w:w="1559" w:type="dxa"/>
          </w:tcPr>
          <w:p w14:paraId="22F2BBEA" w14:textId="77777777" w:rsidR="00072039" w:rsidRPr="00515322" w:rsidRDefault="00072039" w:rsidP="008924FA"/>
        </w:tc>
        <w:tc>
          <w:tcPr>
            <w:tcW w:w="1560" w:type="dxa"/>
          </w:tcPr>
          <w:p w14:paraId="551FBD99" w14:textId="77777777" w:rsidR="00072039" w:rsidRPr="00515322" w:rsidRDefault="00072039" w:rsidP="008924FA"/>
        </w:tc>
        <w:tc>
          <w:tcPr>
            <w:tcW w:w="1275" w:type="dxa"/>
          </w:tcPr>
          <w:p w14:paraId="3DB97C43" w14:textId="77777777" w:rsidR="00072039" w:rsidRPr="00515322" w:rsidRDefault="00072039" w:rsidP="008924FA"/>
        </w:tc>
      </w:tr>
      <w:tr w:rsidR="00595138" w:rsidRPr="00515322" w14:paraId="7984741D" w14:textId="77777777" w:rsidTr="00595138">
        <w:tc>
          <w:tcPr>
            <w:tcW w:w="841" w:type="dxa"/>
            <w:vAlign w:val="center"/>
          </w:tcPr>
          <w:p w14:paraId="4076E865" w14:textId="77777777" w:rsidR="00595138" w:rsidRPr="00515322" w:rsidRDefault="00595138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BE4DC0" w14:textId="77777777" w:rsidR="00595138" w:rsidRPr="00595138" w:rsidRDefault="00595138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595138">
              <w:rPr>
                <w:rFonts w:cs="Arial"/>
                <w:color w:val="0070C0"/>
                <w:sz w:val="22"/>
                <w:szCs w:val="22"/>
              </w:rPr>
              <w:t xml:space="preserve">Eject </w:t>
            </w:r>
            <w:r w:rsidR="00216375">
              <w:rPr>
                <w:rFonts w:cs="Arial"/>
                <w:color w:val="0070C0"/>
                <w:sz w:val="22"/>
                <w:szCs w:val="22"/>
              </w:rPr>
              <w:t>container</w:t>
            </w:r>
            <w:r w:rsidRPr="00595138">
              <w:rPr>
                <w:rFonts w:cs="Arial"/>
                <w:color w:val="0070C0"/>
                <w:sz w:val="22"/>
                <w:szCs w:val="22"/>
              </w:rPr>
              <w:t xml:space="preserve"> at collecting chain is installed</w:t>
            </w:r>
          </w:p>
        </w:tc>
        <w:tc>
          <w:tcPr>
            <w:tcW w:w="1559" w:type="dxa"/>
          </w:tcPr>
          <w:p w14:paraId="1BB9772C" w14:textId="77777777" w:rsidR="00595138" w:rsidRPr="00515322" w:rsidRDefault="00595138" w:rsidP="00C65940"/>
        </w:tc>
        <w:tc>
          <w:tcPr>
            <w:tcW w:w="1560" w:type="dxa"/>
          </w:tcPr>
          <w:p w14:paraId="351DA435" w14:textId="77777777" w:rsidR="00595138" w:rsidRPr="00515322" w:rsidRDefault="00595138" w:rsidP="00C65940"/>
        </w:tc>
        <w:tc>
          <w:tcPr>
            <w:tcW w:w="1275" w:type="dxa"/>
          </w:tcPr>
          <w:p w14:paraId="4D315B32" w14:textId="77777777" w:rsidR="00595138" w:rsidRPr="00515322" w:rsidRDefault="00595138" w:rsidP="00C65940"/>
        </w:tc>
      </w:tr>
      <w:tr w:rsidR="00072039" w:rsidRPr="00515322" w14:paraId="16C719BF" w14:textId="77777777" w:rsidTr="00595138">
        <w:tc>
          <w:tcPr>
            <w:tcW w:w="841" w:type="dxa"/>
            <w:vAlign w:val="center"/>
          </w:tcPr>
          <w:p w14:paraId="69676C67" w14:textId="77777777" w:rsidR="00072039" w:rsidRPr="00515322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FB68C9A" w14:textId="77777777" w:rsidR="00072039" w:rsidRPr="00515322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Eject </w:t>
            </w:r>
            <w:r w:rsidR="00216375">
              <w:rPr>
                <w:rFonts w:cs="Arial"/>
                <w:sz w:val="22"/>
                <w:szCs w:val="22"/>
              </w:rPr>
              <w:t>container</w:t>
            </w:r>
            <w:r>
              <w:rPr>
                <w:rFonts w:cs="Arial"/>
                <w:sz w:val="22"/>
                <w:szCs w:val="22"/>
              </w:rPr>
              <w:t xml:space="preserve"> at infeed is installed</w:t>
            </w:r>
          </w:p>
        </w:tc>
        <w:tc>
          <w:tcPr>
            <w:tcW w:w="1559" w:type="dxa"/>
          </w:tcPr>
          <w:p w14:paraId="593CB9F9" w14:textId="77777777" w:rsidR="00072039" w:rsidRPr="00515322" w:rsidRDefault="00072039" w:rsidP="008924FA"/>
        </w:tc>
        <w:tc>
          <w:tcPr>
            <w:tcW w:w="1560" w:type="dxa"/>
          </w:tcPr>
          <w:p w14:paraId="09B770FC" w14:textId="77777777" w:rsidR="00072039" w:rsidRPr="00515322" w:rsidRDefault="00072039" w:rsidP="008924FA"/>
        </w:tc>
        <w:tc>
          <w:tcPr>
            <w:tcW w:w="1275" w:type="dxa"/>
          </w:tcPr>
          <w:p w14:paraId="5D7619C2" w14:textId="77777777" w:rsidR="00072039" w:rsidRPr="00515322" w:rsidRDefault="00072039" w:rsidP="008924FA"/>
        </w:tc>
      </w:tr>
      <w:tr w:rsidR="00072039" w:rsidRPr="00515322" w14:paraId="1121FBB7" w14:textId="77777777" w:rsidTr="00595138">
        <w:tc>
          <w:tcPr>
            <w:tcW w:w="841" w:type="dxa"/>
            <w:vAlign w:val="center"/>
          </w:tcPr>
          <w:p w14:paraId="6F3367EF" w14:textId="77777777" w:rsidR="00072039" w:rsidRPr="00515322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2273AD4" w14:textId="77777777" w:rsidR="00072039" w:rsidRPr="00515322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Discharge for packages is installed</w:t>
            </w:r>
          </w:p>
        </w:tc>
        <w:tc>
          <w:tcPr>
            <w:tcW w:w="1559" w:type="dxa"/>
          </w:tcPr>
          <w:p w14:paraId="5608AC5C" w14:textId="77777777" w:rsidR="00072039" w:rsidRPr="00515322" w:rsidRDefault="00072039" w:rsidP="008924FA"/>
        </w:tc>
        <w:tc>
          <w:tcPr>
            <w:tcW w:w="1560" w:type="dxa"/>
          </w:tcPr>
          <w:p w14:paraId="25C91AFE" w14:textId="77777777" w:rsidR="00072039" w:rsidRPr="00515322" w:rsidRDefault="00072039" w:rsidP="008924FA"/>
        </w:tc>
        <w:tc>
          <w:tcPr>
            <w:tcW w:w="1275" w:type="dxa"/>
          </w:tcPr>
          <w:p w14:paraId="2F1D4662" w14:textId="77777777" w:rsidR="00072039" w:rsidRPr="00515322" w:rsidRDefault="00072039" w:rsidP="008924FA"/>
        </w:tc>
      </w:tr>
    </w:tbl>
    <w:p w14:paraId="5FC25459" w14:textId="77777777" w:rsidR="000466CB" w:rsidRDefault="000466CB" w:rsidP="000466CB">
      <w:pPr>
        <w:pStyle w:val="Heading1"/>
        <w:rPr>
          <w:color w:val="0000FF"/>
          <w:lang w:val="en-US"/>
        </w:rPr>
      </w:pPr>
      <w:bookmarkStart w:id="21" w:name="_Toc158007600"/>
      <w:bookmarkStart w:id="22" w:name="_Toc186710280"/>
      <w:r w:rsidRPr="00515322">
        <w:rPr>
          <w:color w:val="0000FF"/>
          <w:lang w:val="en-US"/>
        </w:rPr>
        <w:t xml:space="preserve">Test </w:t>
      </w:r>
      <w:bookmarkEnd w:id="21"/>
      <w:r w:rsidR="0088079A" w:rsidRPr="00515322">
        <w:rPr>
          <w:color w:val="0000FF"/>
          <w:lang w:val="en-US"/>
        </w:rPr>
        <w:t>Protocol</w:t>
      </w:r>
      <w:r w:rsidRPr="00515322">
        <w:rPr>
          <w:color w:val="0000FF"/>
          <w:lang w:val="en-US"/>
        </w:rPr>
        <w:t xml:space="preserve"> (Tube Filler</w:t>
      </w:r>
      <w:r w:rsidR="001C5C33" w:rsidRPr="00515322">
        <w:rPr>
          <w:color w:val="0000FF"/>
          <w:lang w:val="en-US"/>
        </w:rPr>
        <w:t>)</w:t>
      </w:r>
      <w:bookmarkEnd w:id="22"/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2703"/>
        <w:gridCol w:w="1276"/>
        <w:gridCol w:w="1559"/>
        <w:gridCol w:w="1560"/>
        <w:gridCol w:w="1275"/>
      </w:tblGrid>
      <w:tr w:rsidR="001E1B14" w:rsidRPr="00515322" w14:paraId="01320D82" w14:textId="77777777" w:rsidTr="00C65940">
        <w:trPr>
          <w:tblHeader/>
        </w:trPr>
        <w:tc>
          <w:tcPr>
            <w:tcW w:w="841" w:type="dxa"/>
            <w:vAlign w:val="center"/>
          </w:tcPr>
          <w:p w14:paraId="2F48345E" w14:textId="77777777" w:rsidR="001E1B14" w:rsidRPr="00515322" w:rsidRDefault="001E1B14" w:rsidP="00C65940">
            <w:pPr>
              <w:pStyle w:val="Tabellenkopf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515322">
              <w:rPr>
                <w:rFonts w:cs="Arial"/>
                <w:sz w:val="22"/>
                <w:szCs w:val="22"/>
                <w:lang w:val="en-US"/>
              </w:rPr>
              <w:t>Test Point</w:t>
            </w:r>
          </w:p>
        </w:tc>
        <w:tc>
          <w:tcPr>
            <w:tcW w:w="3979" w:type="dxa"/>
            <w:gridSpan w:val="2"/>
            <w:vAlign w:val="center"/>
          </w:tcPr>
          <w:p w14:paraId="000DBCFD" w14:textId="77777777" w:rsidR="001E1B14" w:rsidRPr="00515322" w:rsidRDefault="001E1B14" w:rsidP="00C65940">
            <w:pPr>
              <w:pStyle w:val="Tabellenkopf"/>
              <w:rPr>
                <w:rFonts w:cs="Arial"/>
                <w:sz w:val="22"/>
                <w:szCs w:val="22"/>
                <w:lang w:val="en-US"/>
              </w:rPr>
            </w:pPr>
            <w:r w:rsidRPr="00515322">
              <w:rPr>
                <w:rFonts w:cs="Arial"/>
                <w:sz w:val="22"/>
                <w:szCs w:val="22"/>
                <w:lang w:val="en-US"/>
              </w:rPr>
              <w:t>Expected</w:t>
            </w:r>
          </w:p>
        </w:tc>
        <w:tc>
          <w:tcPr>
            <w:tcW w:w="1559" w:type="dxa"/>
            <w:vAlign w:val="center"/>
          </w:tcPr>
          <w:p w14:paraId="2A17EA49" w14:textId="77777777" w:rsidR="001E1B14" w:rsidRPr="00515322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560" w:type="dxa"/>
            <w:vAlign w:val="center"/>
          </w:tcPr>
          <w:p w14:paraId="7283CB15" w14:textId="77777777" w:rsidR="001E1B14" w:rsidRPr="00515322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275" w:type="dxa"/>
            <w:vAlign w:val="center"/>
          </w:tcPr>
          <w:p w14:paraId="4512E6EE" w14:textId="77777777" w:rsidR="001E1B14" w:rsidRPr="00515322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515322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1E1B14" w:rsidRPr="00515322" w14:paraId="54804B54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783CEDEB" w14:textId="77777777" w:rsidR="001E1B14" w:rsidRPr="00515322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>Machine plate / labeling</w:t>
            </w:r>
          </w:p>
        </w:tc>
      </w:tr>
      <w:tr w:rsidR="001E1B14" w:rsidRPr="00623A26" w14:paraId="5C6F4E49" w14:textId="77777777" w:rsidTr="00C65940">
        <w:tc>
          <w:tcPr>
            <w:tcW w:w="841" w:type="dxa"/>
            <w:vAlign w:val="center"/>
          </w:tcPr>
          <w:p w14:paraId="58D6BDBD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139EEE6" w14:textId="555D260C" w:rsidR="001E1B14" w:rsidRPr="009C5774" w:rsidRDefault="001E1B14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es-ES"/>
              </w:rPr>
            </w:pPr>
            <w:r w:rsidRPr="009C5774">
              <w:rPr>
                <w:rFonts w:cs="Arial"/>
                <w:sz w:val="22"/>
                <w:szCs w:val="22"/>
                <w:lang w:val="es-ES"/>
              </w:rPr>
              <w:t xml:space="preserve">Model : </w:t>
            </w:r>
            <w:r w:rsidRPr="00515322">
              <w:rPr>
                <w:rFonts w:cs="Arial"/>
                <w:sz w:val="22"/>
                <w:szCs w:val="22"/>
              </w:rPr>
              <w:fldChar w:fldCharType="begin"/>
            </w:r>
            <w:r w:rsidRPr="009C5774">
              <w:rPr>
                <w:rFonts w:cs="Arial"/>
                <w:sz w:val="22"/>
                <w:szCs w:val="22"/>
                <w:lang w:val="es-ES"/>
              </w:rPr>
              <w:instrText xml:space="preserve"> DOCPROPERTY  Machine  \* MERGEFORMAT </w:instrText>
            </w:r>
            <w:r w:rsidRPr="00515322">
              <w:rPr>
                <w:rFonts w:cs="Arial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sz w:val="22"/>
                <w:szCs w:val="22"/>
                <w:lang w:val="es-ES"/>
              </w:rPr>
              <w:t>SC X, TFS 80-X, FPXX-Y</w:t>
            </w:r>
            <w:r w:rsidRPr="00515322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668ED554" w14:textId="77777777" w:rsidR="001E1B14" w:rsidRPr="009C5774" w:rsidRDefault="001E1B14" w:rsidP="00C65940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109AE750" w14:textId="77777777" w:rsidR="001E1B14" w:rsidRPr="009C5774" w:rsidRDefault="001E1B14" w:rsidP="00C65940">
            <w:pPr>
              <w:rPr>
                <w:lang w:val="es-ES"/>
              </w:rPr>
            </w:pPr>
          </w:p>
        </w:tc>
        <w:tc>
          <w:tcPr>
            <w:tcW w:w="1275" w:type="dxa"/>
          </w:tcPr>
          <w:p w14:paraId="21A89BD7" w14:textId="77777777" w:rsidR="001E1B14" w:rsidRPr="009C5774" w:rsidRDefault="001E1B14" w:rsidP="00C65940">
            <w:pPr>
              <w:rPr>
                <w:lang w:val="es-ES"/>
              </w:rPr>
            </w:pPr>
          </w:p>
        </w:tc>
      </w:tr>
      <w:tr w:rsidR="001E1B14" w:rsidRPr="00515322" w14:paraId="1E49A350" w14:textId="77777777" w:rsidTr="00C65940">
        <w:tc>
          <w:tcPr>
            <w:tcW w:w="841" w:type="dxa"/>
            <w:vAlign w:val="center"/>
          </w:tcPr>
          <w:p w14:paraId="351B35CA" w14:textId="77777777" w:rsidR="001E1B14" w:rsidRPr="009C5774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FEB561B" w14:textId="43831FF2" w:rsidR="001E1B14" w:rsidRPr="00515322" w:rsidRDefault="001E1B14" w:rsidP="00C6594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515322">
              <w:rPr>
                <w:rFonts w:cs="Arial"/>
                <w:bCs/>
                <w:sz w:val="22"/>
                <w:szCs w:val="22"/>
              </w:rPr>
              <w:t xml:space="preserve">Serial no.: 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begin"/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instrText xml:space="preserve"> DOCPROPERTY  Baunummer  \* MERGEFORMAT </w:instrTex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bCs/>
                <w:color w:val="0000FF"/>
                <w:sz w:val="22"/>
                <w:szCs w:val="22"/>
              </w:rPr>
              <w:t>[Number]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32532DD7" w14:textId="77777777" w:rsidR="001E1B14" w:rsidRPr="00515322" w:rsidRDefault="001E1B14" w:rsidP="00C65940"/>
        </w:tc>
        <w:tc>
          <w:tcPr>
            <w:tcW w:w="1560" w:type="dxa"/>
          </w:tcPr>
          <w:p w14:paraId="3C125777" w14:textId="77777777" w:rsidR="001E1B14" w:rsidRPr="00515322" w:rsidRDefault="001E1B14" w:rsidP="00C65940"/>
        </w:tc>
        <w:tc>
          <w:tcPr>
            <w:tcW w:w="1275" w:type="dxa"/>
          </w:tcPr>
          <w:p w14:paraId="26B23936" w14:textId="77777777" w:rsidR="001E1B14" w:rsidRPr="00515322" w:rsidRDefault="001E1B14" w:rsidP="00C65940"/>
        </w:tc>
      </w:tr>
      <w:tr w:rsidR="001E1B14" w:rsidRPr="00515322" w14:paraId="7DA4D32E" w14:textId="77777777" w:rsidTr="00C65940">
        <w:tc>
          <w:tcPr>
            <w:tcW w:w="841" w:type="dxa"/>
            <w:vAlign w:val="center"/>
          </w:tcPr>
          <w:p w14:paraId="0A0AED9C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04A4054" w14:textId="3833D1A1" w:rsidR="001E1B14" w:rsidRPr="00515322" w:rsidRDefault="001E1B14" w:rsidP="00C6594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515322">
              <w:rPr>
                <w:rFonts w:cs="Arial"/>
                <w:bCs/>
                <w:sz w:val="22"/>
                <w:szCs w:val="22"/>
              </w:rPr>
              <w:t xml:space="preserve">Order no.: 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begin"/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instrText xml:space="preserve"> DOCPROPERTY  Order  \* MERGEFORMAT </w:instrTex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separate"/>
            </w:r>
            <w:r w:rsidR="006F0E70">
              <w:rPr>
                <w:rFonts w:cs="Arial"/>
                <w:bCs/>
                <w:color w:val="0000FF"/>
                <w:sz w:val="22"/>
                <w:szCs w:val="22"/>
              </w:rPr>
              <w:t>XXXXX</w:t>
            </w:r>
            <w:r w:rsidRPr="00515322">
              <w:rPr>
                <w:rFonts w:cs="Arial"/>
                <w:bCs/>
                <w:color w:val="0000FF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B92BB5F" w14:textId="77777777" w:rsidR="001E1B14" w:rsidRPr="00515322" w:rsidRDefault="001E1B14" w:rsidP="00C65940"/>
        </w:tc>
        <w:tc>
          <w:tcPr>
            <w:tcW w:w="1560" w:type="dxa"/>
          </w:tcPr>
          <w:p w14:paraId="672AF1B8" w14:textId="77777777" w:rsidR="001E1B14" w:rsidRPr="00515322" w:rsidRDefault="001E1B14" w:rsidP="00C65940"/>
        </w:tc>
        <w:tc>
          <w:tcPr>
            <w:tcW w:w="1275" w:type="dxa"/>
          </w:tcPr>
          <w:p w14:paraId="7588013F" w14:textId="77777777" w:rsidR="001E1B14" w:rsidRPr="00515322" w:rsidRDefault="001E1B14" w:rsidP="00C65940"/>
        </w:tc>
      </w:tr>
      <w:tr w:rsidR="001E1B14" w:rsidRPr="00623A26" w14:paraId="3EDAFD45" w14:textId="77777777" w:rsidTr="00C65940">
        <w:tc>
          <w:tcPr>
            <w:tcW w:w="841" w:type="dxa"/>
            <w:vAlign w:val="center"/>
          </w:tcPr>
          <w:p w14:paraId="3746914F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9415872" w14:textId="6B87A44E" w:rsidR="001E1B14" w:rsidRPr="002E16B3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color w:val="0000FF"/>
                <w:sz w:val="22"/>
                <w:szCs w:val="22"/>
                <w:lang w:val="fr-FR"/>
              </w:rPr>
            </w:pPr>
            <w:r w:rsidRPr="002E16B3">
              <w:rPr>
                <w:rFonts w:cs="Arial"/>
                <w:color w:val="0000FF"/>
                <w:sz w:val="22"/>
                <w:szCs w:val="22"/>
                <w:lang w:val="fr-FR"/>
              </w:rPr>
              <w:t>Voltage 3x400 V</w:t>
            </w:r>
          </w:p>
        </w:tc>
        <w:tc>
          <w:tcPr>
            <w:tcW w:w="1559" w:type="dxa"/>
          </w:tcPr>
          <w:p w14:paraId="4AEAD199" w14:textId="77777777" w:rsidR="001E1B14" w:rsidRPr="002E16B3" w:rsidRDefault="001E1B14" w:rsidP="00C65940">
            <w:pPr>
              <w:rPr>
                <w:lang w:val="fr-FR"/>
              </w:rPr>
            </w:pPr>
          </w:p>
        </w:tc>
        <w:tc>
          <w:tcPr>
            <w:tcW w:w="1560" w:type="dxa"/>
          </w:tcPr>
          <w:p w14:paraId="2D77BFA9" w14:textId="77777777" w:rsidR="001E1B14" w:rsidRPr="002E16B3" w:rsidRDefault="001E1B14" w:rsidP="00C65940">
            <w:pPr>
              <w:rPr>
                <w:lang w:val="fr-FR"/>
              </w:rPr>
            </w:pPr>
          </w:p>
        </w:tc>
        <w:tc>
          <w:tcPr>
            <w:tcW w:w="1275" w:type="dxa"/>
          </w:tcPr>
          <w:p w14:paraId="66009181" w14:textId="77777777" w:rsidR="001E1B14" w:rsidRPr="002E16B3" w:rsidRDefault="001E1B14" w:rsidP="00C65940">
            <w:pPr>
              <w:rPr>
                <w:lang w:val="fr-FR"/>
              </w:rPr>
            </w:pPr>
          </w:p>
        </w:tc>
      </w:tr>
      <w:tr w:rsidR="001E1B14" w:rsidRPr="00515322" w14:paraId="1DD5523A" w14:textId="77777777" w:rsidTr="00C65940">
        <w:tc>
          <w:tcPr>
            <w:tcW w:w="841" w:type="dxa"/>
            <w:vAlign w:val="center"/>
          </w:tcPr>
          <w:p w14:paraId="7233201F" w14:textId="77777777" w:rsidR="001E1B14" w:rsidRPr="002E16B3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fr-FR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E644038" w14:textId="77777777" w:rsidR="001E1B14" w:rsidRPr="00515322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color w:val="0000FF"/>
                <w:sz w:val="22"/>
                <w:szCs w:val="22"/>
              </w:rPr>
            </w:pPr>
            <w:r w:rsidRPr="00515322">
              <w:rPr>
                <w:rFonts w:cs="Arial"/>
                <w:color w:val="0000FF"/>
                <w:sz w:val="22"/>
                <w:szCs w:val="22"/>
              </w:rPr>
              <w:t>Frequency 50 Hertz.</w:t>
            </w:r>
          </w:p>
        </w:tc>
        <w:tc>
          <w:tcPr>
            <w:tcW w:w="1559" w:type="dxa"/>
          </w:tcPr>
          <w:p w14:paraId="57008107" w14:textId="77777777" w:rsidR="001E1B14" w:rsidRPr="00515322" w:rsidRDefault="001E1B14" w:rsidP="00C65940"/>
        </w:tc>
        <w:tc>
          <w:tcPr>
            <w:tcW w:w="1560" w:type="dxa"/>
          </w:tcPr>
          <w:p w14:paraId="4962DDD5" w14:textId="77777777" w:rsidR="001E1B14" w:rsidRPr="00515322" w:rsidRDefault="001E1B14" w:rsidP="00C65940"/>
        </w:tc>
        <w:tc>
          <w:tcPr>
            <w:tcW w:w="1275" w:type="dxa"/>
          </w:tcPr>
          <w:p w14:paraId="70E50A9E" w14:textId="77777777" w:rsidR="001E1B14" w:rsidRPr="00515322" w:rsidRDefault="001E1B14" w:rsidP="00C65940"/>
        </w:tc>
      </w:tr>
      <w:tr w:rsidR="001E1B14" w:rsidRPr="00515322" w14:paraId="5DF9B994" w14:textId="77777777" w:rsidTr="00C65940">
        <w:tc>
          <w:tcPr>
            <w:tcW w:w="841" w:type="dxa"/>
            <w:vAlign w:val="center"/>
          </w:tcPr>
          <w:p w14:paraId="1BC0343E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7A0F8B4" w14:textId="77777777" w:rsidR="001E1B14" w:rsidRPr="00515322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515322">
              <w:rPr>
                <w:rFonts w:cs="Arial"/>
                <w:sz w:val="22"/>
                <w:szCs w:val="22"/>
              </w:rPr>
              <w:t>Control voltage 24 VDC</w:t>
            </w:r>
          </w:p>
        </w:tc>
        <w:tc>
          <w:tcPr>
            <w:tcW w:w="1559" w:type="dxa"/>
          </w:tcPr>
          <w:p w14:paraId="3571E47D" w14:textId="77777777" w:rsidR="001E1B14" w:rsidRPr="00515322" w:rsidRDefault="001E1B14" w:rsidP="00C65940"/>
        </w:tc>
        <w:tc>
          <w:tcPr>
            <w:tcW w:w="1560" w:type="dxa"/>
          </w:tcPr>
          <w:p w14:paraId="6D5753BE" w14:textId="77777777" w:rsidR="001E1B14" w:rsidRPr="00515322" w:rsidRDefault="001E1B14" w:rsidP="00C65940"/>
        </w:tc>
        <w:tc>
          <w:tcPr>
            <w:tcW w:w="1275" w:type="dxa"/>
          </w:tcPr>
          <w:p w14:paraId="4A34930A" w14:textId="77777777" w:rsidR="001E1B14" w:rsidRPr="00515322" w:rsidRDefault="001E1B14" w:rsidP="00C65940"/>
        </w:tc>
      </w:tr>
      <w:tr w:rsidR="001E1B14" w:rsidRPr="00515322" w14:paraId="57FEF2F0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50513F87" w14:textId="77777777" w:rsidR="001E1B14" w:rsidRPr="00515322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feeding </w:t>
            </w:r>
          </w:p>
        </w:tc>
      </w:tr>
      <w:tr w:rsidR="001E1B14" w:rsidRPr="00515322" w14:paraId="12315320" w14:textId="77777777" w:rsidTr="00C65940">
        <w:tc>
          <w:tcPr>
            <w:tcW w:w="841" w:type="dxa"/>
            <w:vAlign w:val="center"/>
          </w:tcPr>
          <w:p w14:paraId="6ABAB34E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77DBA8A" w14:textId="77777777" w:rsidR="001E1B14" w:rsidRPr="00E77DBE" w:rsidRDefault="00E77DBE" w:rsidP="001E1B14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Box magazine is installed</w:t>
            </w:r>
          </w:p>
        </w:tc>
        <w:tc>
          <w:tcPr>
            <w:tcW w:w="1559" w:type="dxa"/>
          </w:tcPr>
          <w:p w14:paraId="4D69F5A2" w14:textId="77777777" w:rsidR="001E1B14" w:rsidRPr="00515322" w:rsidRDefault="001E1B14" w:rsidP="00C65940"/>
        </w:tc>
        <w:tc>
          <w:tcPr>
            <w:tcW w:w="1560" w:type="dxa"/>
          </w:tcPr>
          <w:p w14:paraId="750115D9" w14:textId="77777777" w:rsidR="001E1B14" w:rsidRPr="00515322" w:rsidRDefault="001E1B14" w:rsidP="00C65940"/>
        </w:tc>
        <w:tc>
          <w:tcPr>
            <w:tcW w:w="1275" w:type="dxa"/>
          </w:tcPr>
          <w:p w14:paraId="45B02968" w14:textId="77777777" w:rsidR="001E1B14" w:rsidRPr="00515322" w:rsidRDefault="001E1B14" w:rsidP="00C65940"/>
        </w:tc>
      </w:tr>
      <w:tr w:rsidR="00E77DBE" w:rsidRPr="00515322" w14:paraId="146178B0" w14:textId="77777777" w:rsidTr="00C65940">
        <w:tc>
          <w:tcPr>
            <w:tcW w:w="841" w:type="dxa"/>
            <w:vAlign w:val="center"/>
          </w:tcPr>
          <w:p w14:paraId="094EAC06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A2A1AE7" w14:textId="77777777" w:rsidR="00E77DBE" w:rsidRPr="00E77DBE" w:rsidRDefault="00E77DBE" w:rsidP="001E1B14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Robot for empty tubes is installed</w:t>
            </w:r>
          </w:p>
        </w:tc>
        <w:tc>
          <w:tcPr>
            <w:tcW w:w="1559" w:type="dxa"/>
          </w:tcPr>
          <w:p w14:paraId="2C56D6A7" w14:textId="77777777" w:rsidR="00E77DBE" w:rsidRPr="00515322" w:rsidRDefault="00E77DBE" w:rsidP="00C65940"/>
        </w:tc>
        <w:tc>
          <w:tcPr>
            <w:tcW w:w="1560" w:type="dxa"/>
          </w:tcPr>
          <w:p w14:paraId="1A758A21" w14:textId="77777777" w:rsidR="00E77DBE" w:rsidRPr="00515322" w:rsidRDefault="00E77DBE" w:rsidP="00C65940"/>
        </w:tc>
        <w:tc>
          <w:tcPr>
            <w:tcW w:w="1275" w:type="dxa"/>
          </w:tcPr>
          <w:p w14:paraId="2A40D614" w14:textId="77777777" w:rsidR="00E77DBE" w:rsidRPr="00515322" w:rsidRDefault="00E77DBE" w:rsidP="00C65940"/>
        </w:tc>
      </w:tr>
      <w:tr w:rsidR="00E77DBE" w:rsidRPr="00515322" w14:paraId="498B4B73" w14:textId="77777777" w:rsidTr="00C65940">
        <w:tc>
          <w:tcPr>
            <w:tcW w:w="841" w:type="dxa"/>
            <w:vAlign w:val="center"/>
          </w:tcPr>
          <w:p w14:paraId="7A5FACFC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37C3077" w14:textId="77777777" w:rsidR="00E77DBE" w:rsidRPr="00E77DBE" w:rsidRDefault="00E77DBE" w:rsidP="001E1B14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Tube feeder (TZ) is installed</w:t>
            </w:r>
          </w:p>
        </w:tc>
        <w:tc>
          <w:tcPr>
            <w:tcW w:w="1559" w:type="dxa"/>
          </w:tcPr>
          <w:p w14:paraId="0E5C14E2" w14:textId="77777777" w:rsidR="00E77DBE" w:rsidRPr="00515322" w:rsidRDefault="00E77DBE" w:rsidP="00C65940"/>
        </w:tc>
        <w:tc>
          <w:tcPr>
            <w:tcW w:w="1560" w:type="dxa"/>
          </w:tcPr>
          <w:p w14:paraId="7D99D8CC" w14:textId="77777777" w:rsidR="00E77DBE" w:rsidRPr="00515322" w:rsidRDefault="00E77DBE" w:rsidP="00C65940"/>
        </w:tc>
        <w:tc>
          <w:tcPr>
            <w:tcW w:w="1275" w:type="dxa"/>
          </w:tcPr>
          <w:p w14:paraId="121EFAE1" w14:textId="77777777" w:rsidR="00E77DBE" w:rsidRPr="00515322" w:rsidRDefault="00E77DBE" w:rsidP="00C65940"/>
        </w:tc>
      </w:tr>
      <w:tr w:rsidR="00E77DBE" w:rsidRPr="00515322" w14:paraId="68B50A0E" w14:textId="77777777" w:rsidTr="00C65940">
        <w:tc>
          <w:tcPr>
            <w:tcW w:w="841" w:type="dxa"/>
            <w:vAlign w:val="center"/>
          </w:tcPr>
          <w:p w14:paraId="7FDA6014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7A4CF48" w14:textId="77777777" w:rsidR="00E77DBE" w:rsidRPr="00AA6A16" w:rsidRDefault="00E77DBE" w:rsidP="001E1B14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AA6A16">
              <w:rPr>
                <w:rFonts w:cs="Arial"/>
                <w:color w:val="0070C0"/>
                <w:sz w:val="22"/>
                <w:szCs w:val="22"/>
              </w:rPr>
              <w:t>Tube infeed system is installed</w:t>
            </w:r>
          </w:p>
        </w:tc>
        <w:tc>
          <w:tcPr>
            <w:tcW w:w="1559" w:type="dxa"/>
          </w:tcPr>
          <w:p w14:paraId="08B0EC47" w14:textId="77777777" w:rsidR="00E77DBE" w:rsidRPr="00515322" w:rsidRDefault="00E77DBE" w:rsidP="00C65940"/>
        </w:tc>
        <w:tc>
          <w:tcPr>
            <w:tcW w:w="1560" w:type="dxa"/>
          </w:tcPr>
          <w:p w14:paraId="066521A9" w14:textId="77777777" w:rsidR="00E77DBE" w:rsidRPr="00515322" w:rsidRDefault="00E77DBE" w:rsidP="00C65940"/>
        </w:tc>
        <w:tc>
          <w:tcPr>
            <w:tcW w:w="1275" w:type="dxa"/>
          </w:tcPr>
          <w:p w14:paraId="70C8F6E8" w14:textId="77777777" w:rsidR="00E77DBE" w:rsidRPr="00515322" w:rsidRDefault="00E77DBE" w:rsidP="00C65940"/>
        </w:tc>
      </w:tr>
      <w:tr w:rsidR="001E1B14" w:rsidRPr="00515322" w14:paraId="463420CD" w14:textId="77777777" w:rsidTr="00C65940">
        <w:tc>
          <w:tcPr>
            <w:tcW w:w="841" w:type="dxa"/>
            <w:vAlign w:val="center"/>
          </w:tcPr>
          <w:p w14:paraId="044FAAF5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5E33BF" w14:textId="77777777" w:rsidR="00E77DBE" w:rsidRPr="00515322" w:rsidRDefault="001E1B14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Product infeed system is installed</w:t>
            </w:r>
          </w:p>
        </w:tc>
        <w:tc>
          <w:tcPr>
            <w:tcW w:w="1559" w:type="dxa"/>
          </w:tcPr>
          <w:p w14:paraId="5BF40FCF" w14:textId="77777777" w:rsidR="001E1B14" w:rsidRPr="00515322" w:rsidRDefault="001E1B14" w:rsidP="00C65940"/>
        </w:tc>
        <w:tc>
          <w:tcPr>
            <w:tcW w:w="1560" w:type="dxa"/>
          </w:tcPr>
          <w:p w14:paraId="3D0F67EB" w14:textId="77777777" w:rsidR="001E1B14" w:rsidRPr="00515322" w:rsidRDefault="001E1B14" w:rsidP="00C65940"/>
        </w:tc>
        <w:tc>
          <w:tcPr>
            <w:tcW w:w="1275" w:type="dxa"/>
          </w:tcPr>
          <w:p w14:paraId="1312758B" w14:textId="77777777" w:rsidR="001E1B14" w:rsidRPr="00515322" w:rsidRDefault="001E1B14" w:rsidP="00C65940"/>
        </w:tc>
      </w:tr>
      <w:tr w:rsidR="001E1B14" w:rsidRPr="00515322" w14:paraId="698DF69B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58DB2101" w14:textId="77777777" w:rsidR="001E1B14" w:rsidRPr="00515322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handling </w:t>
            </w:r>
          </w:p>
        </w:tc>
      </w:tr>
      <w:tr w:rsidR="001E1B14" w:rsidRPr="00515322" w14:paraId="054CF4BC" w14:textId="77777777" w:rsidTr="00C65940">
        <w:tc>
          <w:tcPr>
            <w:tcW w:w="841" w:type="dxa"/>
            <w:vAlign w:val="center"/>
          </w:tcPr>
          <w:p w14:paraId="063A90F2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FD75854" w14:textId="77777777" w:rsidR="001E1B14" w:rsidRPr="008C6272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Tube alignment station is installed</w:t>
            </w:r>
          </w:p>
        </w:tc>
        <w:tc>
          <w:tcPr>
            <w:tcW w:w="1559" w:type="dxa"/>
          </w:tcPr>
          <w:p w14:paraId="53643BC5" w14:textId="77777777" w:rsidR="001E1B14" w:rsidRPr="00515322" w:rsidRDefault="001E1B14" w:rsidP="00C65940"/>
        </w:tc>
        <w:tc>
          <w:tcPr>
            <w:tcW w:w="1560" w:type="dxa"/>
          </w:tcPr>
          <w:p w14:paraId="4755E9AE" w14:textId="77777777" w:rsidR="001E1B14" w:rsidRPr="00515322" w:rsidRDefault="001E1B14" w:rsidP="00C65940"/>
        </w:tc>
        <w:tc>
          <w:tcPr>
            <w:tcW w:w="1275" w:type="dxa"/>
          </w:tcPr>
          <w:p w14:paraId="45F28E61" w14:textId="77777777" w:rsidR="001E1B14" w:rsidRPr="00515322" w:rsidRDefault="001E1B14" w:rsidP="00C65940"/>
        </w:tc>
      </w:tr>
      <w:tr w:rsidR="008C6272" w:rsidRPr="00515322" w14:paraId="32B46285" w14:textId="77777777" w:rsidTr="00C65940">
        <w:tc>
          <w:tcPr>
            <w:tcW w:w="841" w:type="dxa"/>
            <w:vAlign w:val="center"/>
          </w:tcPr>
          <w:p w14:paraId="74558D6F" w14:textId="77777777" w:rsidR="008C6272" w:rsidRPr="00515322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11FE3EC" w14:textId="77777777" w:rsidR="008C6272" w:rsidRPr="008C6272" w:rsidRDefault="008C6272" w:rsidP="007F3DFB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8C6272">
              <w:rPr>
                <w:rFonts w:cs="Arial"/>
                <w:color w:val="0070C0"/>
                <w:sz w:val="22"/>
                <w:szCs w:val="22"/>
              </w:rPr>
              <w:t xml:space="preserve">Tube </w:t>
            </w:r>
            <w:r w:rsidR="007F3DFB">
              <w:rPr>
                <w:rFonts w:cs="Arial"/>
                <w:color w:val="0070C0"/>
                <w:sz w:val="22"/>
                <w:szCs w:val="22"/>
              </w:rPr>
              <w:t>blow out</w:t>
            </w:r>
            <w:r w:rsidRPr="008C6272">
              <w:rPr>
                <w:rFonts w:cs="Arial"/>
                <w:color w:val="0070C0"/>
                <w:sz w:val="22"/>
                <w:szCs w:val="22"/>
              </w:rPr>
              <w:t xml:space="preserve"> </w:t>
            </w:r>
            <w:r>
              <w:rPr>
                <w:rFonts w:cs="Arial"/>
                <w:color w:val="0070C0"/>
                <w:sz w:val="22"/>
                <w:szCs w:val="22"/>
              </w:rPr>
              <w:t xml:space="preserve">station </w:t>
            </w:r>
            <w:r w:rsidRPr="008C6272">
              <w:rPr>
                <w:rFonts w:cs="Arial"/>
                <w:color w:val="0070C0"/>
                <w:sz w:val="22"/>
                <w:szCs w:val="22"/>
              </w:rPr>
              <w:t>is installed</w:t>
            </w:r>
          </w:p>
        </w:tc>
        <w:tc>
          <w:tcPr>
            <w:tcW w:w="1559" w:type="dxa"/>
          </w:tcPr>
          <w:p w14:paraId="0F778D4F" w14:textId="77777777" w:rsidR="008C6272" w:rsidRPr="00515322" w:rsidRDefault="008C6272" w:rsidP="00C65940"/>
        </w:tc>
        <w:tc>
          <w:tcPr>
            <w:tcW w:w="1560" w:type="dxa"/>
          </w:tcPr>
          <w:p w14:paraId="7874C87E" w14:textId="77777777" w:rsidR="008C6272" w:rsidRPr="00515322" w:rsidRDefault="008C6272" w:rsidP="00C65940"/>
        </w:tc>
        <w:tc>
          <w:tcPr>
            <w:tcW w:w="1275" w:type="dxa"/>
          </w:tcPr>
          <w:p w14:paraId="333C7DD7" w14:textId="77777777" w:rsidR="008C6272" w:rsidRPr="00515322" w:rsidRDefault="008C6272" w:rsidP="00C65940"/>
        </w:tc>
      </w:tr>
      <w:tr w:rsidR="001E1B14" w:rsidRPr="00515322" w14:paraId="1B31CB4F" w14:textId="77777777" w:rsidTr="00C65940">
        <w:tc>
          <w:tcPr>
            <w:tcW w:w="841" w:type="dxa"/>
            <w:vAlign w:val="center"/>
          </w:tcPr>
          <w:p w14:paraId="4D3451BF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B30E686" w14:textId="77777777" w:rsidR="001E1B14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Gassing station is installed</w:t>
            </w:r>
          </w:p>
        </w:tc>
        <w:tc>
          <w:tcPr>
            <w:tcW w:w="1559" w:type="dxa"/>
          </w:tcPr>
          <w:p w14:paraId="4E089039" w14:textId="77777777" w:rsidR="001E1B14" w:rsidRPr="00515322" w:rsidRDefault="001E1B14" w:rsidP="00C65940"/>
        </w:tc>
        <w:tc>
          <w:tcPr>
            <w:tcW w:w="1560" w:type="dxa"/>
          </w:tcPr>
          <w:p w14:paraId="3991CA20" w14:textId="77777777" w:rsidR="001E1B14" w:rsidRPr="00515322" w:rsidRDefault="001E1B14" w:rsidP="00C65940"/>
        </w:tc>
        <w:tc>
          <w:tcPr>
            <w:tcW w:w="1275" w:type="dxa"/>
          </w:tcPr>
          <w:p w14:paraId="29040B49" w14:textId="77777777" w:rsidR="001E1B14" w:rsidRPr="00515322" w:rsidRDefault="001E1B14" w:rsidP="00C65940"/>
        </w:tc>
      </w:tr>
      <w:tr w:rsidR="001E1B14" w:rsidRPr="00515322" w14:paraId="3431F640" w14:textId="77777777" w:rsidTr="00C65940">
        <w:tc>
          <w:tcPr>
            <w:tcW w:w="841" w:type="dxa"/>
            <w:vAlign w:val="center"/>
          </w:tcPr>
          <w:p w14:paraId="60515CBB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5F5344" w14:textId="77777777" w:rsidR="001E1B14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Filling station is installed</w:t>
            </w:r>
          </w:p>
        </w:tc>
        <w:tc>
          <w:tcPr>
            <w:tcW w:w="1559" w:type="dxa"/>
          </w:tcPr>
          <w:p w14:paraId="600A2FAB" w14:textId="77777777" w:rsidR="001E1B14" w:rsidRPr="00515322" w:rsidRDefault="001E1B14" w:rsidP="00C65940"/>
        </w:tc>
        <w:tc>
          <w:tcPr>
            <w:tcW w:w="1560" w:type="dxa"/>
          </w:tcPr>
          <w:p w14:paraId="01D39668" w14:textId="77777777" w:rsidR="001E1B14" w:rsidRPr="00515322" w:rsidRDefault="001E1B14" w:rsidP="00C65940"/>
        </w:tc>
        <w:tc>
          <w:tcPr>
            <w:tcW w:w="1275" w:type="dxa"/>
          </w:tcPr>
          <w:p w14:paraId="2D3DBABF" w14:textId="77777777" w:rsidR="001E1B14" w:rsidRPr="00515322" w:rsidRDefault="001E1B14" w:rsidP="00C65940"/>
        </w:tc>
      </w:tr>
      <w:tr w:rsidR="008C6272" w:rsidRPr="00515322" w14:paraId="2EE751F1" w14:textId="77777777" w:rsidTr="00C65940">
        <w:tc>
          <w:tcPr>
            <w:tcW w:w="841" w:type="dxa"/>
            <w:vAlign w:val="center"/>
          </w:tcPr>
          <w:p w14:paraId="7BC0BCF4" w14:textId="77777777" w:rsidR="008C6272" w:rsidRPr="00515322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1DD653" w14:textId="77777777" w:rsidR="008C6272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Tube folding stations are installed</w:t>
            </w:r>
          </w:p>
        </w:tc>
        <w:tc>
          <w:tcPr>
            <w:tcW w:w="1559" w:type="dxa"/>
          </w:tcPr>
          <w:p w14:paraId="0FB40765" w14:textId="77777777" w:rsidR="008C6272" w:rsidRPr="00515322" w:rsidRDefault="008C6272" w:rsidP="00C65940"/>
        </w:tc>
        <w:tc>
          <w:tcPr>
            <w:tcW w:w="1560" w:type="dxa"/>
          </w:tcPr>
          <w:p w14:paraId="088C6DFC" w14:textId="77777777" w:rsidR="008C6272" w:rsidRPr="00515322" w:rsidRDefault="008C6272" w:rsidP="00C65940"/>
        </w:tc>
        <w:tc>
          <w:tcPr>
            <w:tcW w:w="1275" w:type="dxa"/>
          </w:tcPr>
          <w:p w14:paraId="0E640A2E" w14:textId="77777777" w:rsidR="008C6272" w:rsidRPr="00515322" w:rsidRDefault="008C6272" w:rsidP="00C65940"/>
        </w:tc>
      </w:tr>
      <w:tr w:rsidR="008C6272" w:rsidRPr="00515322" w14:paraId="09E9484E" w14:textId="77777777" w:rsidTr="00C65940">
        <w:tc>
          <w:tcPr>
            <w:tcW w:w="841" w:type="dxa"/>
            <w:vAlign w:val="center"/>
          </w:tcPr>
          <w:p w14:paraId="7B3F4C1C" w14:textId="77777777" w:rsidR="008C6272" w:rsidRPr="00515322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657CBE7" w14:textId="77777777" w:rsidR="008C6272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Hot air station is installed</w:t>
            </w:r>
          </w:p>
        </w:tc>
        <w:tc>
          <w:tcPr>
            <w:tcW w:w="1559" w:type="dxa"/>
          </w:tcPr>
          <w:p w14:paraId="31362EF7" w14:textId="77777777" w:rsidR="008C6272" w:rsidRPr="00515322" w:rsidRDefault="008C6272" w:rsidP="00C65940"/>
        </w:tc>
        <w:tc>
          <w:tcPr>
            <w:tcW w:w="1560" w:type="dxa"/>
          </w:tcPr>
          <w:p w14:paraId="06B48F9A" w14:textId="77777777" w:rsidR="008C6272" w:rsidRPr="00515322" w:rsidRDefault="008C6272" w:rsidP="00C65940"/>
        </w:tc>
        <w:tc>
          <w:tcPr>
            <w:tcW w:w="1275" w:type="dxa"/>
          </w:tcPr>
          <w:p w14:paraId="57F5C090" w14:textId="77777777" w:rsidR="008C6272" w:rsidRPr="00515322" w:rsidRDefault="008C6272" w:rsidP="00C65940"/>
        </w:tc>
      </w:tr>
      <w:tr w:rsidR="008C6272" w:rsidRPr="00515322" w14:paraId="72A52FF5" w14:textId="77777777" w:rsidTr="00C65940">
        <w:tc>
          <w:tcPr>
            <w:tcW w:w="841" w:type="dxa"/>
            <w:vAlign w:val="center"/>
          </w:tcPr>
          <w:p w14:paraId="558792B4" w14:textId="77777777" w:rsidR="008C6272" w:rsidRPr="00515322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D13F056" w14:textId="77777777" w:rsidR="008C6272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Press station is installed</w:t>
            </w:r>
          </w:p>
        </w:tc>
        <w:tc>
          <w:tcPr>
            <w:tcW w:w="1559" w:type="dxa"/>
          </w:tcPr>
          <w:p w14:paraId="10F7F121" w14:textId="77777777" w:rsidR="008C6272" w:rsidRPr="00515322" w:rsidRDefault="008C6272" w:rsidP="00C65940"/>
        </w:tc>
        <w:tc>
          <w:tcPr>
            <w:tcW w:w="1560" w:type="dxa"/>
          </w:tcPr>
          <w:p w14:paraId="12EA4952" w14:textId="77777777" w:rsidR="008C6272" w:rsidRPr="00515322" w:rsidRDefault="008C6272" w:rsidP="00C65940"/>
        </w:tc>
        <w:tc>
          <w:tcPr>
            <w:tcW w:w="1275" w:type="dxa"/>
          </w:tcPr>
          <w:p w14:paraId="410B8975" w14:textId="77777777" w:rsidR="008C6272" w:rsidRPr="00515322" w:rsidRDefault="008C6272" w:rsidP="00C65940"/>
        </w:tc>
      </w:tr>
      <w:tr w:rsidR="001E1B14" w:rsidRPr="00515322" w14:paraId="6F96891E" w14:textId="77777777" w:rsidTr="00C65940">
        <w:tc>
          <w:tcPr>
            <w:tcW w:w="841" w:type="dxa"/>
            <w:vAlign w:val="center"/>
          </w:tcPr>
          <w:p w14:paraId="462DBDC5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3D5FA78" w14:textId="77777777" w:rsidR="001E1B14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Cutting station is installed</w:t>
            </w:r>
          </w:p>
        </w:tc>
        <w:tc>
          <w:tcPr>
            <w:tcW w:w="1559" w:type="dxa"/>
          </w:tcPr>
          <w:p w14:paraId="22F6A783" w14:textId="77777777" w:rsidR="001E1B14" w:rsidRPr="00515322" w:rsidRDefault="001E1B14" w:rsidP="00C65940"/>
        </w:tc>
        <w:tc>
          <w:tcPr>
            <w:tcW w:w="1560" w:type="dxa"/>
          </w:tcPr>
          <w:p w14:paraId="6B84FEDD" w14:textId="77777777" w:rsidR="001E1B14" w:rsidRPr="00515322" w:rsidRDefault="001E1B14" w:rsidP="00C65940"/>
        </w:tc>
        <w:tc>
          <w:tcPr>
            <w:tcW w:w="1275" w:type="dxa"/>
          </w:tcPr>
          <w:p w14:paraId="68325FEA" w14:textId="77777777" w:rsidR="001E1B14" w:rsidRPr="00515322" w:rsidRDefault="001E1B14" w:rsidP="00C65940"/>
        </w:tc>
      </w:tr>
      <w:tr w:rsidR="001E1B14" w:rsidRPr="00515322" w14:paraId="5CA131CD" w14:textId="77777777" w:rsidTr="00C65940">
        <w:tc>
          <w:tcPr>
            <w:tcW w:w="841" w:type="dxa"/>
            <w:vAlign w:val="center"/>
          </w:tcPr>
          <w:p w14:paraId="7D17406D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00F919C" w14:textId="77777777" w:rsidR="001E1B14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Laser labeling station is installed</w:t>
            </w:r>
          </w:p>
        </w:tc>
        <w:tc>
          <w:tcPr>
            <w:tcW w:w="1559" w:type="dxa"/>
          </w:tcPr>
          <w:p w14:paraId="7051B276" w14:textId="77777777" w:rsidR="001E1B14" w:rsidRPr="00515322" w:rsidRDefault="001E1B14" w:rsidP="00C65940"/>
        </w:tc>
        <w:tc>
          <w:tcPr>
            <w:tcW w:w="1560" w:type="dxa"/>
          </w:tcPr>
          <w:p w14:paraId="093839D4" w14:textId="77777777" w:rsidR="001E1B14" w:rsidRPr="00515322" w:rsidRDefault="001E1B14" w:rsidP="00C65940"/>
        </w:tc>
        <w:tc>
          <w:tcPr>
            <w:tcW w:w="1275" w:type="dxa"/>
          </w:tcPr>
          <w:p w14:paraId="4D0F3CED" w14:textId="77777777" w:rsidR="001E1B14" w:rsidRPr="00515322" w:rsidRDefault="001E1B14" w:rsidP="00C65940"/>
        </w:tc>
      </w:tr>
      <w:tr w:rsidR="001E1B14" w:rsidRPr="00515322" w14:paraId="2ED5F0E7" w14:textId="77777777" w:rsidTr="00C65940">
        <w:tc>
          <w:tcPr>
            <w:tcW w:w="841" w:type="dxa"/>
            <w:vAlign w:val="center"/>
          </w:tcPr>
          <w:p w14:paraId="2F008048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14618D5" w14:textId="77777777" w:rsidR="001E1B14" w:rsidRPr="00265DC6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Print labeling station is installed</w:t>
            </w:r>
          </w:p>
        </w:tc>
        <w:tc>
          <w:tcPr>
            <w:tcW w:w="1559" w:type="dxa"/>
          </w:tcPr>
          <w:p w14:paraId="39337294" w14:textId="77777777" w:rsidR="001E1B14" w:rsidRPr="00515322" w:rsidRDefault="001E1B14" w:rsidP="00C65940"/>
        </w:tc>
        <w:tc>
          <w:tcPr>
            <w:tcW w:w="1560" w:type="dxa"/>
          </w:tcPr>
          <w:p w14:paraId="05BF7162" w14:textId="77777777" w:rsidR="001E1B14" w:rsidRPr="00515322" w:rsidRDefault="001E1B14" w:rsidP="00C65940"/>
        </w:tc>
        <w:tc>
          <w:tcPr>
            <w:tcW w:w="1275" w:type="dxa"/>
          </w:tcPr>
          <w:p w14:paraId="1C6D795F" w14:textId="77777777" w:rsidR="001E1B14" w:rsidRPr="00515322" w:rsidRDefault="001E1B14" w:rsidP="00C65940"/>
        </w:tc>
      </w:tr>
      <w:tr w:rsidR="001E1B14" w:rsidRPr="00515322" w14:paraId="4D52E522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60879B04" w14:textId="77777777" w:rsidR="001E1B14" w:rsidRPr="00515322" w:rsidRDefault="001E1B14" w:rsidP="00C65940">
            <w:pPr>
              <w:pStyle w:val="Text2"/>
              <w:pageBreakBefore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Monitoring </w:t>
            </w:r>
          </w:p>
        </w:tc>
      </w:tr>
      <w:tr w:rsidR="001E1B14" w:rsidRPr="00515322" w14:paraId="46503245" w14:textId="77777777" w:rsidTr="00C65940">
        <w:tc>
          <w:tcPr>
            <w:tcW w:w="841" w:type="dxa"/>
            <w:vAlign w:val="center"/>
          </w:tcPr>
          <w:p w14:paraId="002D2CC9" w14:textId="77777777" w:rsidR="001E1B14" w:rsidRPr="00515322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01BCFEB" w14:textId="77777777" w:rsidR="001E1B14" w:rsidRPr="00515322" w:rsidRDefault="00E77DBE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Sensor tube presence is installed</w:t>
            </w:r>
          </w:p>
        </w:tc>
        <w:tc>
          <w:tcPr>
            <w:tcW w:w="1276" w:type="dxa"/>
            <w:vAlign w:val="center"/>
          </w:tcPr>
          <w:p w14:paraId="26044D5B" w14:textId="77777777" w:rsidR="001E1B14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.250-B11</w:t>
            </w:r>
          </w:p>
          <w:p w14:paraId="0E185BE7" w14:textId="77777777" w:rsid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.250-B21</w:t>
            </w:r>
          </w:p>
          <w:p w14:paraId="578A571A" w14:textId="77777777" w:rsidR="00E77DBE" w:rsidRPr="00515322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.250-B31</w:t>
            </w:r>
          </w:p>
        </w:tc>
        <w:tc>
          <w:tcPr>
            <w:tcW w:w="1559" w:type="dxa"/>
          </w:tcPr>
          <w:p w14:paraId="713C6466" w14:textId="77777777" w:rsidR="001E1B14" w:rsidRPr="00515322" w:rsidRDefault="001E1B14" w:rsidP="00C65940"/>
        </w:tc>
        <w:tc>
          <w:tcPr>
            <w:tcW w:w="1560" w:type="dxa"/>
          </w:tcPr>
          <w:p w14:paraId="34E482BC" w14:textId="77777777" w:rsidR="001E1B14" w:rsidRPr="00515322" w:rsidRDefault="001E1B14" w:rsidP="00C65940"/>
        </w:tc>
        <w:tc>
          <w:tcPr>
            <w:tcW w:w="1275" w:type="dxa"/>
          </w:tcPr>
          <w:p w14:paraId="3D782C81" w14:textId="77777777" w:rsidR="001E1B14" w:rsidRPr="00515322" w:rsidRDefault="001E1B14" w:rsidP="00C65940"/>
        </w:tc>
      </w:tr>
      <w:tr w:rsidR="00E77DBE" w:rsidRPr="00515322" w14:paraId="365E0AC9" w14:textId="77777777" w:rsidTr="00C65940">
        <w:tc>
          <w:tcPr>
            <w:tcW w:w="841" w:type="dxa"/>
            <w:vAlign w:val="center"/>
          </w:tcPr>
          <w:p w14:paraId="0DA56001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C60BF29" w14:textId="77777777" w:rsidR="00E77DBE" w:rsidRPr="00E77DBE" w:rsidRDefault="00E77DBE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Sensor print mark detection is installed</w:t>
            </w:r>
          </w:p>
        </w:tc>
        <w:tc>
          <w:tcPr>
            <w:tcW w:w="1276" w:type="dxa"/>
            <w:vAlign w:val="center"/>
          </w:tcPr>
          <w:p w14:paraId="46925598" w14:textId="77777777" w:rsidR="00E77DBE" w:rsidRP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.252-B11</w:t>
            </w:r>
          </w:p>
          <w:p w14:paraId="76EA8FEB" w14:textId="77777777" w:rsidR="00E77DBE" w:rsidRP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.252-B21</w:t>
            </w:r>
          </w:p>
          <w:p w14:paraId="1FA01333" w14:textId="77777777" w:rsidR="00E77DBE" w:rsidRP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.252-B31</w:t>
            </w:r>
          </w:p>
        </w:tc>
        <w:tc>
          <w:tcPr>
            <w:tcW w:w="1559" w:type="dxa"/>
          </w:tcPr>
          <w:p w14:paraId="5B0D437F" w14:textId="77777777" w:rsidR="00E77DBE" w:rsidRPr="00515322" w:rsidRDefault="00E77DBE" w:rsidP="00C65940"/>
        </w:tc>
        <w:tc>
          <w:tcPr>
            <w:tcW w:w="1560" w:type="dxa"/>
          </w:tcPr>
          <w:p w14:paraId="26E35347" w14:textId="77777777" w:rsidR="00E77DBE" w:rsidRPr="00515322" w:rsidRDefault="00E77DBE" w:rsidP="00C65940"/>
        </w:tc>
        <w:tc>
          <w:tcPr>
            <w:tcW w:w="1275" w:type="dxa"/>
          </w:tcPr>
          <w:p w14:paraId="79FE9318" w14:textId="77777777" w:rsidR="00E77DBE" w:rsidRPr="00515322" w:rsidRDefault="00E77DBE" w:rsidP="00C65940"/>
        </w:tc>
      </w:tr>
      <w:tr w:rsidR="00E77DBE" w:rsidRPr="00515322" w14:paraId="1E017EC1" w14:textId="77777777" w:rsidTr="00C65940">
        <w:tc>
          <w:tcPr>
            <w:tcW w:w="841" w:type="dxa"/>
            <w:vAlign w:val="center"/>
          </w:tcPr>
          <w:p w14:paraId="50D09FA7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E89B350" w14:textId="77777777" w:rsidR="00E77DBE" w:rsidRP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Code reader tube code is installed</w:t>
            </w:r>
          </w:p>
        </w:tc>
        <w:tc>
          <w:tcPr>
            <w:tcW w:w="1276" w:type="dxa"/>
            <w:vAlign w:val="center"/>
          </w:tcPr>
          <w:p w14:paraId="33B1089D" w14:textId="77777777" w:rsidR="00E77DBE" w:rsidRPr="00E77DBE" w:rsidRDefault="00E77DBE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.254-B11</w:t>
            </w:r>
          </w:p>
          <w:p w14:paraId="29A42EF3" w14:textId="77777777" w:rsidR="00E77DBE" w:rsidRPr="00E77DBE" w:rsidRDefault="00E77DBE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.254-B21</w:t>
            </w:r>
          </w:p>
          <w:p w14:paraId="1AA9F7CC" w14:textId="77777777" w:rsidR="00E77DBE" w:rsidRPr="00E77DBE" w:rsidRDefault="00E77DBE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.254-B31</w:t>
            </w:r>
          </w:p>
        </w:tc>
        <w:tc>
          <w:tcPr>
            <w:tcW w:w="1559" w:type="dxa"/>
          </w:tcPr>
          <w:p w14:paraId="05940695" w14:textId="77777777" w:rsidR="00E77DBE" w:rsidRPr="00515322" w:rsidRDefault="00E77DBE" w:rsidP="00C65940"/>
        </w:tc>
        <w:tc>
          <w:tcPr>
            <w:tcW w:w="1560" w:type="dxa"/>
          </w:tcPr>
          <w:p w14:paraId="1ACD41D2" w14:textId="77777777" w:rsidR="00E77DBE" w:rsidRPr="00515322" w:rsidRDefault="00E77DBE" w:rsidP="00C65940"/>
        </w:tc>
        <w:tc>
          <w:tcPr>
            <w:tcW w:w="1275" w:type="dxa"/>
          </w:tcPr>
          <w:p w14:paraId="4F62D7E6" w14:textId="77777777" w:rsidR="00E77DBE" w:rsidRPr="00515322" w:rsidRDefault="00E77DBE" w:rsidP="00C65940"/>
        </w:tc>
      </w:tr>
      <w:tr w:rsidR="007F3DFB" w:rsidRPr="00515322" w14:paraId="7601BAD9" w14:textId="77777777" w:rsidTr="00C65940">
        <w:tc>
          <w:tcPr>
            <w:tcW w:w="841" w:type="dxa"/>
            <w:vAlign w:val="center"/>
          </w:tcPr>
          <w:p w14:paraId="3A6870AE" w14:textId="77777777" w:rsidR="007F3DFB" w:rsidRPr="00515322" w:rsidRDefault="007F3DFB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3B79063" w14:textId="77777777" w:rsidR="007F3DFB" w:rsidRPr="00E77DBE" w:rsidRDefault="007F3DFB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Sensor tube cap presence is installed</w:t>
            </w:r>
          </w:p>
        </w:tc>
        <w:tc>
          <w:tcPr>
            <w:tcW w:w="1276" w:type="dxa"/>
            <w:vAlign w:val="center"/>
          </w:tcPr>
          <w:p w14:paraId="442B0340" w14:textId="77777777" w:rsidR="007F3DFB" w:rsidRPr="00E77DBE" w:rsidRDefault="007F3DFB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.256-B11</w:t>
            </w:r>
            <w:r>
              <w:rPr>
                <w:rFonts w:cs="Arial"/>
                <w:color w:val="0070C0"/>
                <w:sz w:val="22"/>
                <w:szCs w:val="22"/>
              </w:rPr>
              <w:br/>
              <w:t>.256-B21</w:t>
            </w:r>
            <w:r>
              <w:rPr>
                <w:rFonts w:cs="Arial"/>
                <w:color w:val="0070C0"/>
                <w:sz w:val="22"/>
                <w:szCs w:val="22"/>
              </w:rPr>
              <w:br/>
              <w:t>.256-B31</w:t>
            </w:r>
          </w:p>
        </w:tc>
        <w:tc>
          <w:tcPr>
            <w:tcW w:w="1559" w:type="dxa"/>
          </w:tcPr>
          <w:p w14:paraId="41288D8F" w14:textId="77777777" w:rsidR="007F3DFB" w:rsidRPr="00515322" w:rsidRDefault="007F3DFB" w:rsidP="00C65940"/>
        </w:tc>
        <w:tc>
          <w:tcPr>
            <w:tcW w:w="1560" w:type="dxa"/>
          </w:tcPr>
          <w:p w14:paraId="4BCB8296" w14:textId="77777777" w:rsidR="007F3DFB" w:rsidRPr="00515322" w:rsidRDefault="007F3DFB" w:rsidP="00C65940"/>
        </w:tc>
        <w:tc>
          <w:tcPr>
            <w:tcW w:w="1275" w:type="dxa"/>
          </w:tcPr>
          <w:p w14:paraId="595D93F3" w14:textId="77777777" w:rsidR="007F3DFB" w:rsidRPr="00515322" w:rsidRDefault="007F3DFB" w:rsidP="00C65940"/>
        </w:tc>
      </w:tr>
      <w:tr w:rsidR="00E77DBE" w:rsidRPr="00515322" w14:paraId="365CE293" w14:textId="77777777" w:rsidTr="00C65940">
        <w:tc>
          <w:tcPr>
            <w:tcW w:w="841" w:type="dxa"/>
            <w:vAlign w:val="center"/>
          </w:tcPr>
          <w:p w14:paraId="3B6A146A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F9DEA77" w14:textId="77777777" w:rsidR="00E77DBE" w:rsidRPr="004467CC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 w:rsidRPr="004467CC">
              <w:rPr>
                <w:rFonts w:cs="Arial"/>
                <w:color w:val="0070C0"/>
                <w:sz w:val="22"/>
                <w:szCs w:val="22"/>
              </w:rPr>
              <w:t>Camera monitoring labeling is installed</w:t>
            </w:r>
          </w:p>
        </w:tc>
        <w:tc>
          <w:tcPr>
            <w:tcW w:w="1276" w:type="dxa"/>
            <w:vAlign w:val="center"/>
          </w:tcPr>
          <w:p w14:paraId="1838CDC5" w14:textId="77777777" w:rsidR="008C6272" w:rsidRPr="00E77DBE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.580-B1</w:t>
            </w:r>
          </w:p>
          <w:p w14:paraId="563ABFD4" w14:textId="77777777" w:rsidR="00E77DBE" w:rsidRPr="004467CC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.581</w:t>
            </w:r>
            <w:r w:rsidRPr="00E77DBE">
              <w:rPr>
                <w:rFonts w:cs="Arial"/>
                <w:color w:val="0070C0"/>
                <w:sz w:val="22"/>
                <w:szCs w:val="22"/>
              </w:rPr>
              <w:t>-B1</w:t>
            </w:r>
          </w:p>
        </w:tc>
        <w:tc>
          <w:tcPr>
            <w:tcW w:w="1559" w:type="dxa"/>
          </w:tcPr>
          <w:p w14:paraId="26DE09E0" w14:textId="77777777" w:rsidR="00E77DBE" w:rsidRPr="00515322" w:rsidRDefault="00E77DBE" w:rsidP="00C65940"/>
        </w:tc>
        <w:tc>
          <w:tcPr>
            <w:tcW w:w="1560" w:type="dxa"/>
          </w:tcPr>
          <w:p w14:paraId="2F2D9265" w14:textId="77777777" w:rsidR="00E77DBE" w:rsidRPr="00515322" w:rsidRDefault="00E77DBE" w:rsidP="00C65940"/>
        </w:tc>
        <w:tc>
          <w:tcPr>
            <w:tcW w:w="1275" w:type="dxa"/>
          </w:tcPr>
          <w:p w14:paraId="0255F321" w14:textId="77777777" w:rsidR="00E77DBE" w:rsidRPr="00515322" w:rsidRDefault="00E77DBE" w:rsidP="00C65940"/>
        </w:tc>
      </w:tr>
      <w:tr w:rsidR="008C6272" w:rsidRPr="00515322" w14:paraId="24065B1B" w14:textId="77777777" w:rsidTr="00C65940">
        <w:tc>
          <w:tcPr>
            <w:tcW w:w="841" w:type="dxa"/>
            <w:vAlign w:val="center"/>
          </w:tcPr>
          <w:p w14:paraId="246CF3FA" w14:textId="77777777" w:rsidR="008C6272" w:rsidRPr="00515322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02D88EBF" w14:textId="77777777" w:rsidR="008C6272" w:rsidRPr="004467CC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Camera monitoring tube roundness</w:t>
            </w:r>
            <w:r w:rsidRPr="004467CC">
              <w:rPr>
                <w:rFonts w:cs="Arial"/>
                <w:color w:val="0070C0"/>
                <w:sz w:val="22"/>
                <w:szCs w:val="22"/>
              </w:rPr>
              <w:t xml:space="preserve"> is installed</w:t>
            </w:r>
          </w:p>
        </w:tc>
        <w:tc>
          <w:tcPr>
            <w:tcW w:w="1276" w:type="dxa"/>
            <w:vAlign w:val="center"/>
          </w:tcPr>
          <w:p w14:paraId="48E8EF75" w14:textId="77777777" w:rsidR="008C6272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.258-B1</w:t>
            </w:r>
          </w:p>
        </w:tc>
        <w:tc>
          <w:tcPr>
            <w:tcW w:w="1559" w:type="dxa"/>
          </w:tcPr>
          <w:p w14:paraId="2B372C95" w14:textId="77777777" w:rsidR="008C6272" w:rsidRPr="00515322" w:rsidRDefault="008C6272" w:rsidP="00C65940"/>
        </w:tc>
        <w:tc>
          <w:tcPr>
            <w:tcW w:w="1560" w:type="dxa"/>
          </w:tcPr>
          <w:p w14:paraId="7EB608C5" w14:textId="77777777" w:rsidR="008C6272" w:rsidRPr="00515322" w:rsidRDefault="008C6272" w:rsidP="00C65940"/>
        </w:tc>
        <w:tc>
          <w:tcPr>
            <w:tcW w:w="1275" w:type="dxa"/>
          </w:tcPr>
          <w:p w14:paraId="287B7A0F" w14:textId="77777777" w:rsidR="008C6272" w:rsidRPr="00515322" w:rsidRDefault="008C6272" w:rsidP="00C65940"/>
        </w:tc>
      </w:tr>
      <w:tr w:rsidR="00E77DBE" w:rsidRPr="00515322" w14:paraId="7358E915" w14:textId="77777777" w:rsidTr="00C65940">
        <w:tc>
          <w:tcPr>
            <w:tcW w:w="841" w:type="dxa"/>
            <w:vAlign w:val="center"/>
          </w:tcPr>
          <w:p w14:paraId="22E1E37E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4EE11397" w14:textId="77777777" w:rsidR="00E77DBE" w:rsidRPr="004467CC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Camera monitoring tube fold</w:t>
            </w:r>
            <w:r w:rsidRPr="004467CC">
              <w:rPr>
                <w:rFonts w:cs="Arial"/>
                <w:color w:val="0070C0"/>
                <w:sz w:val="22"/>
                <w:szCs w:val="22"/>
              </w:rPr>
              <w:t xml:space="preserve"> is installed</w:t>
            </w:r>
          </w:p>
        </w:tc>
        <w:tc>
          <w:tcPr>
            <w:tcW w:w="1276" w:type="dxa"/>
            <w:vAlign w:val="center"/>
          </w:tcPr>
          <w:p w14:paraId="2BB97840" w14:textId="77777777" w:rsidR="00E77DBE" w:rsidRPr="004467CC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.570-BX</w:t>
            </w:r>
          </w:p>
        </w:tc>
        <w:tc>
          <w:tcPr>
            <w:tcW w:w="1559" w:type="dxa"/>
          </w:tcPr>
          <w:p w14:paraId="0546F46A" w14:textId="77777777" w:rsidR="00E77DBE" w:rsidRPr="00515322" w:rsidRDefault="00E77DBE" w:rsidP="00C65940"/>
        </w:tc>
        <w:tc>
          <w:tcPr>
            <w:tcW w:w="1560" w:type="dxa"/>
          </w:tcPr>
          <w:p w14:paraId="0E1B2CBA" w14:textId="77777777" w:rsidR="00E77DBE" w:rsidRPr="00515322" w:rsidRDefault="00E77DBE" w:rsidP="00C65940"/>
        </w:tc>
        <w:tc>
          <w:tcPr>
            <w:tcW w:w="1275" w:type="dxa"/>
          </w:tcPr>
          <w:p w14:paraId="438F811C" w14:textId="77777777" w:rsidR="00E77DBE" w:rsidRPr="00515322" w:rsidRDefault="00E77DBE" w:rsidP="00C65940"/>
        </w:tc>
      </w:tr>
      <w:tr w:rsidR="00E77DBE" w:rsidRPr="00515322" w14:paraId="5019277B" w14:textId="77777777" w:rsidTr="00C65940">
        <w:tc>
          <w:tcPr>
            <w:tcW w:w="841" w:type="dxa"/>
            <w:vAlign w:val="center"/>
          </w:tcPr>
          <w:p w14:paraId="34F2C9A2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12E2131" w14:textId="77777777" w:rsidR="00E77DBE" w:rsidRDefault="008C6272" w:rsidP="008C6272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Camera monitoring particle</w:t>
            </w:r>
            <w:r w:rsidRPr="004467CC">
              <w:rPr>
                <w:rFonts w:cs="Arial"/>
                <w:color w:val="0070C0"/>
                <w:sz w:val="22"/>
                <w:szCs w:val="22"/>
              </w:rPr>
              <w:t xml:space="preserve"> is installed</w:t>
            </w:r>
          </w:p>
        </w:tc>
        <w:tc>
          <w:tcPr>
            <w:tcW w:w="1276" w:type="dxa"/>
            <w:vAlign w:val="center"/>
          </w:tcPr>
          <w:p w14:paraId="41BC50BB" w14:textId="77777777" w:rsidR="00E77DBE" w:rsidRPr="004467CC" w:rsidRDefault="008C6272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.260-B1</w:t>
            </w:r>
          </w:p>
        </w:tc>
        <w:tc>
          <w:tcPr>
            <w:tcW w:w="1559" w:type="dxa"/>
          </w:tcPr>
          <w:p w14:paraId="70720067" w14:textId="77777777" w:rsidR="00E77DBE" w:rsidRPr="00515322" w:rsidRDefault="00E77DBE" w:rsidP="00C65940"/>
        </w:tc>
        <w:tc>
          <w:tcPr>
            <w:tcW w:w="1560" w:type="dxa"/>
          </w:tcPr>
          <w:p w14:paraId="608673E4" w14:textId="77777777" w:rsidR="00E77DBE" w:rsidRPr="00515322" w:rsidRDefault="00E77DBE" w:rsidP="00C65940"/>
        </w:tc>
        <w:tc>
          <w:tcPr>
            <w:tcW w:w="1275" w:type="dxa"/>
          </w:tcPr>
          <w:p w14:paraId="2118D110" w14:textId="77777777" w:rsidR="00E77DBE" w:rsidRPr="00515322" w:rsidRDefault="00E77DBE" w:rsidP="00C65940"/>
        </w:tc>
      </w:tr>
      <w:tr w:rsidR="00E77DBE" w:rsidRPr="00515322" w14:paraId="2A2E5C8A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700C7D43" w14:textId="77777777" w:rsidR="00E77DBE" w:rsidRPr="00515322" w:rsidRDefault="00E77DBE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Product </w:t>
            </w:r>
            <w:r>
              <w:rPr>
                <w:b/>
                <w:bCs/>
                <w:sz w:val="22"/>
                <w:szCs w:val="22"/>
                <w:lang w:val="en-US"/>
              </w:rPr>
              <w:t>discharge / e</w:t>
            </w:r>
            <w:r w:rsidRPr="00515322">
              <w:rPr>
                <w:b/>
                <w:bCs/>
                <w:sz w:val="22"/>
                <w:szCs w:val="22"/>
                <w:lang w:val="en-US"/>
              </w:rPr>
              <w:t xml:space="preserve">jection </w:t>
            </w:r>
          </w:p>
        </w:tc>
      </w:tr>
      <w:tr w:rsidR="00E77DBE" w:rsidRPr="00515322" w14:paraId="27D83B4B" w14:textId="77777777" w:rsidTr="00C65940">
        <w:tc>
          <w:tcPr>
            <w:tcW w:w="841" w:type="dxa"/>
            <w:vAlign w:val="center"/>
          </w:tcPr>
          <w:p w14:paraId="4FA0F4DF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CDEE793" w14:textId="77777777" w:rsidR="00E77DBE" w:rsidRPr="00382D1E" w:rsidRDefault="00E77DBE" w:rsidP="00C65940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Empty box discharge is installed</w:t>
            </w:r>
          </w:p>
        </w:tc>
        <w:tc>
          <w:tcPr>
            <w:tcW w:w="1559" w:type="dxa"/>
          </w:tcPr>
          <w:p w14:paraId="3E66E711" w14:textId="77777777" w:rsidR="00E77DBE" w:rsidRPr="00515322" w:rsidRDefault="00E77DBE" w:rsidP="00C65940"/>
        </w:tc>
        <w:tc>
          <w:tcPr>
            <w:tcW w:w="1560" w:type="dxa"/>
          </w:tcPr>
          <w:p w14:paraId="0CBB49FA" w14:textId="77777777" w:rsidR="00E77DBE" w:rsidRPr="00515322" w:rsidRDefault="00E77DBE" w:rsidP="00C65940"/>
        </w:tc>
        <w:tc>
          <w:tcPr>
            <w:tcW w:w="1275" w:type="dxa"/>
          </w:tcPr>
          <w:p w14:paraId="0811A449" w14:textId="77777777" w:rsidR="00E77DBE" w:rsidRPr="00515322" w:rsidRDefault="00E77DBE" w:rsidP="00C65940"/>
        </w:tc>
      </w:tr>
      <w:tr w:rsidR="00E77DBE" w:rsidRPr="00515322" w14:paraId="307BB6F2" w14:textId="77777777" w:rsidTr="00C65940">
        <w:tc>
          <w:tcPr>
            <w:tcW w:w="841" w:type="dxa"/>
            <w:vAlign w:val="center"/>
          </w:tcPr>
          <w:p w14:paraId="2D677D9F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64AFA46" w14:textId="77777777" w:rsidR="00E77DBE" w:rsidRPr="00595138" w:rsidRDefault="00E77DBE" w:rsidP="00E77DBE">
            <w:pPr>
              <w:autoSpaceDE w:val="0"/>
              <w:autoSpaceDN w:val="0"/>
              <w:adjustRightInd w:val="0"/>
              <w:rPr>
                <w:rFonts w:cs="Arial"/>
                <w:color w:val="0070C0"/>
                <w:sz w:val="22"/>
                <w:szCs w:val="22"/>
              </w:rPr>
            </w:pPr>
            <w:r>
              <w:rPr>
                <w:rFonts w:cs="Arial"/>
                <w:color w:val="0070C0"/>
                <w:sz w:val="22"/>
                <w:szCs w:val="22"/>
              </w:rPr>
              <w:t>Bulkware discharge is installed</w:t>
            </w:r>
          </w:p>
        </w:tc>
        <w:tc>
          <w:tcPr>
            <w:tcW w:w="1559" w:type="dxa"/>
          </w:tcPr>
          <w:p w14:paraId="35705481" w14:textId="77777777" w:rsidR="00E77DBE" w:rsidRPr="00515322" w:rsidRDefault="00E77DBE" w:rsidP="00C65940"/>
        </w:tc>
        <w:tc>
          <w:tcPr>
            <w:tcW w:w="1560" w:type="dxa"/>
          </w:tcPr>
          <w:p w14:paraId="3166A31E" w14:textId="77777777" w:rsidR="00E77DBE" w:rsidRPr="00515322" w:rsidRDefault="00E77DBE" w:rsidP="00C65940"/>
        </w:tc>
        <w:tc>
          <w:tcPr>
            <w:tcW w:w="1275" w:type="dxa"/>
          </w:tcPr>
          <w:p w14:paraId="498C8FF6" w14:textId="77777777" w:rsidR="00E77DBE" w:rsidRPr="00515322" w:rsidRDefault="00E77DBE" w:rsidP="00C65940"/>
        </w:tc>
      </w:tr>
      <w:tr w:rsidR="00E77DBE" w:rsidRPr="00515322" w14:paraId="240F2576" w14:textId="77777777" w:rsidTr="00C65940">
        <w:tc>
          <w:tcPr>
            <w:tcW w:w="841" w:type="dxa"/>
            <w:vAlign w:val="center"/>
          </w:tcPr>
          <w:p w14:paraId="15262EF1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4E3A2E6" w14:textId="77777777" w:rsidR="00E77DBE" w:rsidRPr="00515322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E77DBE">
              <w:rPr>
                <w:rFonts w:cs="Arial"/>
                <w:color w:val="0070C0"/>
                <w:sz w:val="22"/>
                <w:szCs w:val="22"/>
              </w:rPr>
              <w:t>IPC</w:t>
            </w:r>
            <w:r>
              <w:rPr>
                <w:rFonts w:cs="Arial"/>
                <w:sz w:val="22"/>
                <w:szCs w:val="22"/>
              </w:rPr>
              <w:t xml:space="preserve"> </w:t>
            </w:r>
            <w:r>
              <w:rPr>
                <w:rFonts w:cs="Arial"/>
                <w:color w:val="0070C0"/>
                <w:sz w:val="22"/>
                <w:szCs w:val="22"/>
              </w:rPr>
              <w:t>discharge is installed</w:t>
            </w:r>
          </w:p>
        </w:tc>
        <w:tc>
          <w:tcPr>
            <w:tcW w:w="1559" w:type="dxa"/>
          </w:tcPr>
          <w:p w14:paraId="5BED391B" w14:textId="77777777" w:rsidR="00E77DBE" w:rsidRPr="00515322" w:rsidRDefault="00E77DBE" w:rsidP="00C65940"/>
        </w:tc>
        <w:tc>
          <w:tcPr>
            <w:tcW w:w="1560" w:type="dxa"/>
          </w:tcPr>
          <w:p w14:paraId="36B49BD9" w14:textId="77777777" w:rsidR="00E77DBE" w:rsidRPr="00515322" w:rsidRDefault="00E77DBE" w:rsidP="00C65940"/>
        </w:tc>
        <w:tc>
          <w:tcPr>
            <w:tcW w:w="1275" w:type="dxa"/>
          </w:tcPr>
          <w:p w14:paraId="49CBA1E8" w14:textId="77777777" w:rsidR="00E77DBE" w:rsidRPr="00515322" w:rsidRDefault="00E77DBE" w:rsidP="00C65940"/>
        </w:tc>
      </w:tr>
      <w:tr w:rsidR="00E77DBE" w:rsidRPr="00E77DBE" w14:paraId="1EF28389" w14:textId="77777777" w:rsidTr="00C65940">
        <w:tc>
          <w:tcPr>
            <w:tcW w:w="841" w:type="dxa"/>
            <w:vAlign w:val="center"/>
          </w:tcPr>
          <w:p w14:paraId="741CF415" w14:textId="77777777" w:rsidR="00E77DBE" w:rsidRPr="00E77DBE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5CCD021" w14:textId="77777777" w:rsidR="00E77DBE" w:rsidRPr="00E77DBE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Good tube discharge is installed</w:t>
            </w:r>
          </w:p>
        </w:tc>
        <w:tc>
          <w:tcPr>
            <w:tcW w:w="1559" w:type="dxa"/>
          </w:tcPr>
          <w:p w14:paraId="6D593743" w14:textId="77777777" w:rsidR="00E77DBE" w:rsidRPr="00E77DBE" w:rsidRDefault="00E77DBE" w:rsidP="00C65940"/>
        </w:tc>
        <w:tc>
          <w:tcPr>
            <w:tcW w:w="1560" w:type="dxa"/>
          </w:tcPr>
          <w:p w14:paraId="12A9E4CD" w14:textId="77777777" w:rsidR="00E77DBE" w:rsidRPr="00E77DBE" w:rsidRDefault="00E77DBE" w:rsidP="00C65940"/>
        </w:tc>
        <w:tc>
          <w:tcPr>
            <w:tcW w:w="1275" w:type="dxa"/>
          </w:tcPr>
          <w:p w14:paraId="1ABB4FD6" w14:textId="77777777" w:rsidR="00E77DBE" w:rsidRPr="00E77DBE" w:rsidRDefault="00E77DBE" w:rsidP="00C65940"/>
        </w:tc>
      </w:tr>
      <w:tr w:rsidR="00E77DBE" w:rsidRPr="00515322" w14:paraId="4FCA06ED" w14:textId="77777777" w:rsidTr="00C65940">
        <w:tc>
          <w:tcPr>
            <w:tcW w:w="841" w:type="dxa"/>
            <w:vAlign w:val="center"/>
          </w:tcPr>
          <w:p w14:paraId="58ACDA7C" w14:textId="77777777" w:rsidR="00E77DBE" w:rsidRPr="00515322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A46BE54" w14:textId="77777777" w:rsidR="00E77DBE" w:rsidRPr="00515322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Bad tube ejection is installed</w:t>
            </w:r>
          </w:p>
        </w:tc>
        <w:tc>
          <w:tcPr>
            <w:tcW w:w="1559" w:type="dxa"/>
          </w:tcPr>
          <w:p w14:paraId="0700A351" w14:textId="77777777" w:rsidR="00E77DBE" w:rsidRPr="00515322" w:rsidRDefault="00E77DBE" w:rsidP="00C65940"/>
        </w:tc>
        <w:tc>
          <w:tcPr>
            <w:tcW w:w="1560" w:type="dxa"/>
          </w:tcPr>
          <w:p w14:paraId="3E860536" w14:textId="77777777" w:rsidR="00E77DBE" w:rsidRPr="00515322" w:rsidRDefault="00E77DBE" w:rsidP="00C65940"/>
        </w:tc>
        <w:tc>
          <w:tcPr>
            <w:tcW w:w="1275" w:type="dxa"/>
          </w:tcPr>
          <w:p w14:paraId="3682B798" w14:textId="77777777" w:rsidR="00E77DBE" w:rsidRPr="00515322" w:rsidRDefault="00E77DBE" w:rsidP="00C65940"/>
        </w:tc>
      </w:tr>
    </w:tbl>
    <w:p w14:paraId="1478A198" w14:textId="77777777" w:rsidR="001E1B14" w:rsidRDefault="001E1B14" w:rsidP="001E1B14">
      <w:pPr>
        <w:pStyle w:val="Text1"/>
        <w:rPr>
          <w:lang w:val="en-US"/>
        </w:rPr>
      </w:pPr>
    </w:p>
    <w:p w14:paraId="72DC027B" w14:textId="77777777" w:rsidR="001E1B14" w:rsidRPr="001E1B14" w:rsidRDefault="001E1B14" w:rsidP="001E1B14">
      <w:pPr>
        <w:pStyle w:val="Text1"/>
        <w:rPr>
          <w:lang w:val="en-US"/>
        </w:rPr>
      </w:pPr>
    </w:p>
    <w:p w14:paraId="7D5826B6" w14:textId="77777777" w:rsidR="00215396" w:rsidRPr="00515322" w:rsidRDefault="00215396">
      <w:pPr>
        <w:pStyle w:val="Text1"/>
        <w:rPr>
          <w:lang w:val="en-US"/>
        </w:rPr>
      </w:pPr>
    </w:p>
    <w:p w14:paraId="39D2020A" w14:textId="77777777" w:rsidR="00787E1F" w:rsidRPr="00515322" w:rsidRDefault="00787E1F" w:rsidP="003703DD">
      <w:pPr>
        <w:pStyle w:val="Heading1"/>
        <w:widowControl/>
        <w:rPr>
          <w:lang w:val="en-US"/>
        </w:rPr>
        <w:sectPr w:rsidR="00787E1F" w:rsidRPr="00515322">
          <w:footerReference w:type="defaul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8A4FF17" w14:textId="77777777" w:rsidR="00575288" w:rsidRPr="00515322" w:rsidRDefault="00E31388" w:rsidP="00575288">
      <w:pPr>
        <w:pStyle w:val="Heading1"/>
        <w:rPr>
          <w:lang w:val="en-US"/>
        </w:rPr>
      </w:pPr>
      <w:bookmarkStart w:id="23" w:name="_Toc143418315"/>
      <w:bookmarkStart w:id="24" w:name="_Toc186710281"/>
      <w:r w:rsidRPr="00515322">
        <w:rPr>
          <w:lang w:val="en-US"/>
        </w:rPr>
        <w:t>Summary</w:t>
      </w:r>
      <w:bookmarkEnd w:id="23"/>
      <w:bookmarkEnd w:id="24"/>
    </w:p>
    <w:p w14:paraId="7CDAFDCD" w14:textId="77777777" w:rsidR="00575288" w:rsidRPr="00515322" w:rsidRDefault="00E31388" w:rsidP="00575288">
      <w:pPr>
        <w:pStyle w:val="Heading2"/>
        <w:rPr>
          <w:lang w:val="en-US"/>
        </w:rPr>
      </w:pPr>
      <w:bookmarkStart w:id="25" w:name="_Toc40669005"/>
      <w:bookmarkStart w:id="26" w:name="_Toc75314922"/>
      <w:bookmarkStart w:id="27" w:name="_Toc98663856"/>
      <w:bookmarkStart w:id="28" w:name="_Toc186710282"/>
      <w:bookmarkStart w:id="29" w:name="_Toc142985184"/>
      <w:bookmarkStart w:id="30" w:name="_Toc143048942"/>
      <w:bookmarkStart w:id="31" w:name="_Toc143048972"/>
      <w:bookmarkStart w:id="32" w:name="_Toc143418316"/>
      <w:r w:rsidRPr="00515322">
        <w:rPr>
          <w:lang w:val="en-US"/>
        </w:rPr>
        <w:t>Comments</w:t>
      </w:r>
      <w:bookmarkEnd w:id="25"/>
      <w:bookmarkEnd w:id="26"/>
      <w:bookmarkEnd w:id="27"/>
      <w:bookmarkEnd w:id="28"/>
      <w:r w:rsidRPr="00515322">
        <w:rPr>
          <w:lang w:val="en-US"/>
        </w:rPr>
        <w:t xml:space="preserve"> </w:t>
      </w:r>
      <w:bookmarkEnd w:id="29"/>
      <w:bookmarkEnd w:id="30"/>
      <w:bookmarkEnd w:id="31"/>
      <w:bookmarkEnd w:id="32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575288" w:rsidRPr="00515322" w14:paraId="7042EDE2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7847A99D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4F5C0B4F" w14:textId="77777777">
        <w:trPr>
          <w:trHeight w:hRule="exact" w:val="454"/>
        </w:trPr>
        <w:tc>
          <w:tcPr>
            <w:tcW w:w="9180" w:type="dxa"/>
          </w:tcPr>
          <w:p w14:paraId="52ACEF10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1588F3B6" w14:textId="77777777">
        <w:trPr>
          <w:trHeight w:hRule="exact" w:val="454"/>
        </w:trPr>
        <w:tc>
          <w:tcPr>
            <w:tcW w:w="9180" w:type="dxa"/>
          </w:tcPr>
          <w:p w14:paraId="192AAF04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3CCE47E0" w14:textId="77777777">
        <w:trPr>
          <w:trHeight w:hRule="exact" w:val="454"/>
        </w:trPr>
        <w:tc>
          <w:tcPr>
            <w:tcW w:w="9180" w:type="dxa"/>
          </w:tcPr>
          <w:p w14:paraId="41FA5CFE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61C9FB6A" w14:textId="77777777">
        <w:trPr>
          <w:trHeight w:hRule="exact" w:val="454"/>
        </w:trPr>
        <w:tc>
          <w:tcPr>
            <w:tcW w:w="9180" w:type="dxa"/>
          </w:tcPr>
          <w:p w14:paraId="50A840C7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682E6F43" w14:textId="77777777">
        <w:trPr>
          <w:trHeight w:hRule="exact" w:val="454"/>
        </w:trPr>
        <w:tc>
          <w:tcPr>
            <w:tcW w:w="9180" w:type="dxa"/>
          </w:tcPr>
          <w:p w14:paraId="1CBF0BA5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419B63BB" w14:textId="77777777">
        <w:trPr>
          <w:trHeight w:hRule="exact" w:val="454"/>
        </w:trPr>
        <w:tc>
          <w:tcPr>
            <w:tcW w:w="9180" w:type="dxa"/>
          </w:tcPr>
          <w:p w14:paraId="586F51A1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2299D714" w14:textId="77777777">
        <w:trPr>
          <w:trHeight w:hRule="exact" w:val="454"/>
        </w:trPr>
        <w:tc>
          <w:tcPr>
            <w:tcW w:w="9180" w:type="dxa"/>
          </w:tcPr>
          <w:p w14:paraId="014DD966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6D1E2010" w14:textId="77777777">
        <w:trPr>
          <w:trHeight w:hRule="exact" w:val="454"/>
        </w:trPr>
        <w:tc>
          <w:tcPr>
            <w:tcW w:w="9180" w:type="dxa"/>
          </w:tcPr>
          <w:p w14:paraId="02DCD683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01ECED5F" w14:textId="77777777">
        <w:trPr>
          <w:trHeight w:hRule="exact" w:val="454"/>
        </w:trPr>
        <w:tc>
          <w:tcPr>
            <w:tcW w:w="9180" w:type="dxa"/>
          </w:tcPr>
          <w:p w14:paraId="37C0FE6A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340A485F" w14:textId="77777777">
        <w:trPr>
          <w:trHeight w:hRule="exact" w:val="454"/>
        </w:trPr>
        <w:tc>
          <w:tcPr>
            <w:tcW w:w="9180" w:type="dxa"/>
          </w:tcPr>
          <w:p w14:paraId="795B0636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21EBF157" w14:textId="77777777">
        <w:trPr>
          <w:trHeight w:hRule="exact" w:val="454"/>
        </w:trPr>
        <w:tc>
          <w:tcPr>
            <w:tcW w:w="9180" w:type="dxa"/>
          </w:tcPr>
          <w:p w14:paraId="09872D92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67EF95F0" w14:textId="77777777">
        <w:trPr>
          <w:trHeight w:hRule="exact" w:val="454"/>
        </w:trPr>
        <w:tc>
          <w:tcPr>
            <w:tcW w:w="9180" w:type="dxa"/>
          </w:tcPr>
          <w:p w14:paraId="73964C07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630C3B48" w14:textId="77777777">
        <w:trPr>
          <w:trHeight w:hRule="exact" w:val="454"/>
        </w:trPr>
        <w:tc>
          <w:tcPr>
            <w:tcW w:w="9180" w:type="dxa"/>
          </w:tcPr>
          <w:p w14:paraId="6D57F984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479481C1" w14:textId="77777777">
        <w:trPr>
          <w:trHeight w:hRule="exact" w:val="454"/>
        </w:trPr>
        <w:tc>
          <w:tcPr>
            <w:tcW w:w="9180" w:type="dxa"/>
          </w:tcPr>
          <w:p w14:paraId="674B1C96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43D0EC89" w14:textId="77777777">
        <w:trPr>
          <w:trHeight w:hRule="exact" w:val="454"/>
        </w:trPr>
        <w:tc>
          <w:tcPr>
            <w:tcW w:w="9180" w:type="dxa"/>
          </w:tcPr>
          <w:p w14:paraId="2742AC18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7B43431A" w14:textId="77777777">
        <w:trPr>
          <w:trHeight w:hRule="exact" w:val="454"/>
        </w:trPr>
        <w:tc>
          <w:tcPr>
            <w:tcW w:w="9180" w:type="dxa"/>
          </w:tcPr>
          <w:p w14:paraId="410F191D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515322" w14:paraId="5C4BE38E" w14:textId="77777777">
        <w:trPr>
          <w:trHeight w:hRule="exact" w:val="454"/>
        </w:trPr>
        <w:tc>
          <w:tcPr>
            <w:tcW w:w="9180" w:type="dxa"/>
          </w:tcPr>
          <w:p w14:paraId="5E7226EB" w14:textId="77777777" w:rsidR="00575288" w:rsidRPr="00515322" w:rsidRDefault="00575288" w:rsidP="00B6109F">
            <w:pPr>
              <w:pStyle w:val="Tabellentext"/>
              <w:rPr>
                <w:lang w:val="en-US"/>
              </w:rPr>
            </w:pPr>
          </w:p>
        </w:tc>
      </w:tr>
    </w:tbl>
    <w:p w14:paraId="6665A4C9" w14:textId="77777777" w:rsidR="00575288" w:rsidRPr="00515322" w:rsidRDefault="00856C68" w:rsidP="00575288">
      <w:pPr>
        <w:pStyle w:val="Heading2"/>
        <w:rPr>
          <w:lang w:val="en-US"/>
        </w:rPr>
      </w:pPr>
      <w:bookmarkStart w:id="33" w:name="_Toc142985185"/>
      <w:bookmarkStart w:id="34" w:name="_Toc143048943"/>
      <w:bookmarkStart w:id="35" w:name="_Toc143048973"/>
      <w:bookmarkStart w:id="36" w:name="_Toc143418317"/>
      <w:bookmarkStart w:id="37" w:name="_Toc186710283"/>
      <w:r w:rsidRPr="00515322">
        <w:rPr>
          <w:lang w:val="en-US"/>
        </w:rPr>
        <w:t>Approval</w:t>
      </w:r>
      <w:r w:rsidR="00E31388" w:rsidRPr="00515322">
        <w:rPr>
          <w:lang w:val="en-US"/>
        </w:rPr>
        <w:t xml:space="preserve"> of</w:t>
      </w:r>
      <w:r w:rsidR="00575288" w:rsidRPr="00515322">
        <w:rPr>
          <w:lang w:val="en-US"/>
        </w:rPr>
        <w:t xml:space="preserve"> </w:t>
      </w:r>
      <w:bookmarkEnd w:id="33"/>
      <w:bookmarkEnd w:id="34"/>
      <w:bookmarkEnd w:id="35"/>
      <w:bookmarkEnd w:id="36"/>
      <w:r w:rsidRPr="00515322">
        <w:rPr>
          <w:lang w:val="en-US"/>
        </w:rPr>
        <w:t xml:space="preserve">test </w:t>
      </w:r>
      <w:r w:rsidR="00A229A7" w:rsidRPr="00515322">
        <w:rPr>
          <w:lang w:val="en-US"/>
        </w:rPr>
        <w:t>protocol</w:t>
      </w:r>
      <w:bookmarkEnd w:id="37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E31388" w:rsidRPr="00515322" w14:paraId="5B646A92" w14:textId="77777777">
        <w:trPr>
          <w:trHeight w:hRule="exact" w:val="454"/>
        </w:trPr>
        <w:tc>
          <w:tcPr>
            <w:tcW w:w="2894" w:type="dxa"/>
          </w:tcPr>
          <w:p w14:paraId="646FA9EE" w14:textId="77777777" w:rsidR="00E31388" w:rsidRPr="00515322" w:rsidRDefault="00E31388" w:rsidP="006C5810">
            <w:pPr>
              <w:pStyle w:val="Tabellenkopf"/>
              <w:rPr>
                <w:lang w:val="en-US"/>
              </w:rPr>
            </w:pPr>
            <w:r w:rsidRPr="00515322"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</w:tcPr>
          <w:p w14:paraId="2AD6F36B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Yes</w:t>
            </w:r>
            <w:r w:rsidRPr="00515322">
              <w:rPr>
                <w:lang w:val="en-US"/>
              </w:rPr>
              <w:tab/>
            </w:r>
            <w:r w:rsidRPr="00515322"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</w:tcPr>
          <w:p w14:paraId="13450F30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No</w:t>
            </w:r>
            <w:r w:rsidRPr="00515322">
              <w:rPr>
                <w:lang w:val="en-US"/>
              </w:rPr>
              <w:tab/>
            </w:r>
            <w:r w:rsidRPr="00515322">
              <w:rPr>
                <w:rFonts w:cs="Arial"/>
                <w:lang w:val="en-US"/>
              </w:rPr>
              <w:t></w:t>
            </w:r>
          </w:p>
        </w:tc>
      </w:tr>
      <w:tr w:rsidR="00E31388" w:rsidRPr="00515322" w14:paraId="7150B59D" w14:textId="77777777">
        <w:trPr>
          <w:trHeight w:hRule="exact" w:val="454"/>
        </w:trPr>
        <w:tc>
          <w:tcPr>
            <w:tcW w:w="2894" w:type="dxa"/>
          </w:tcPr>
          <w:p w14:paraId="36593D7A" w14:textId="77777777" w:rsidR="00E31388" w:rsidRPr="00515322" w:rsidRDefault="00D33ED0" w:rsidP="006C5810">
            <w:pPr>
              <w:pStyle w:val="Tabellenkopf"/>
              <w:rPr>
                <w:lang w:val="en-US"/>
              </w:rPr>
            </w:pPr>
            <w:r w:rsidRPr="00515322">
              <w:rPr>
                <w:lang w:val="en-US"/>
              </w:rPr>
              <w:t>Performer</w:t>
            </w:r>
            <w:r w:rsidR="00E31388" w:rsidRPr="00515322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18985461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26E9C5A9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Signature</w:t>
            </w:r>
          </w:p>
        </w:tc>
      </w:tr>
      <w:tr w:rsidR="00E31388" w:rsidRPr="00515322" w14:paraId="194F6C4A" w14:textId="77777777">
        <w:trPr>
          <w:trHeight w:hRule="exact" w:val="454"/>
        </w:trPr>
        <w:tc>
          <w:tcPr>
            <w:tcW w:w="2894" w:type="dxa"/>
          </w:tcPr>
          <w:p w14:paraId="40544457" w14:textId="77777777" w:rsidR="00E31388" w:rsidRPr="00515322" w:rsidRDefault="00D33ED0" w:rsidP="006C5810">
            <w:pPr>
              <w:pStyle w:val="Tabellenkopf"/>
              <w:rPr>
                <w:lang w:val="en-US"/>
              </w:rPr>
            </w:pPr>
            <w:r w:rsidRPr="00515322">
              <w:rPr>
                <w:lang w:val="en-US"/>
              </w:rPr>
              <w:t>Verifier</w:t>
            </w:r>
            <w:r w:rsidR="00E31388" w:rsidRPr="00515322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7BCEA4A1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418EAB53" w14:textId="77777777" w:rsidR="00E31388" w:rsidRPr="00515322" w:rsidRDefault="00E31388" w:rsidP="006C5810">
            <w:pPr>
              <w:pStyle w:val="Tabellentext"/>
              <w:rPr>
                <w:lang w:val="en-US"/>
              </w:rPr>
            </w:pPr>
            <w:r w:rsidRPr="00515322">
              <w:rPr>
                <w:lang w:val="en-US"/>
              </w:rPr>
              <w:t>Signature</w:t>
            </w:r>
          </w:p>
        </w:tc>
      </w:tr>
    </w:tbl>
    <w:p w14:paraId="16FA2442" w14:textId="77777777" w:rsidR="00575288" w:rsidRPr="00515322" w:rsidRDefault="00575288" w:rsidP="00E31388">
      <w:pPr>
        <w:pStyle w:val="Text2"/>
        <w:widowControl/>
        <w:ind w:left="0"/>
        <w:rPr>
          <w:lang w:val="en-US"/>
        </w:rPr>
      </w:pPr>
    </w:p>
    <w:sectPr w:rsidR="00575288" w:rsidRPr="00515322"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9AC4" w14:textId="77777777" w:rsidR="00994183" w:rsidRDefault="00994183">
      <w:r>
        <w:separator/>
      </w:r>
    </w:p>
  </w:endnote>
  <w:endnote w:type="continuationSeparator" w:id="0">
    <w:p w14:paraId="2EE08490" w14:textId="77777777" w:rsidR="00994183" w:rsidRDefault="00994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A449" w14:textId="77777777" w:rsidR="006F0E70" w:rsidRDefault="006F0E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25177D58" w14:textId="77777777">
      <w:trPr>
        <w:cantSplit/>
      </w:trPr>
      <w:tc>
        <w:tcPr>
          <w:tcW w:w="4210" w:type="dxa"/>
        </w:tcPr>
        <w:p w14:paraId="5F2D7320" w14:textId="4B142FF5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6DA66FAF" w14:textId="2A97AF51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11305AAF" w14:textId="77777777" w:rsidR="00212B8F" w:rsidRPr="00FC3605" w:rsidRDefault="00212B8F" w:rsidP="00212B8F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1E2D" w14:textId="77777777" w:rsidR="006F0E70" w:rsidRDefault="006F0E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212B8F" w14:paraId="5D9F290D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0047BCBB" w14:textId="77777777" w:rsidR="00212B8F" w:rsidRDefault="00212B8F" w:rsidP="00395E46">
          <w:pPr>
            <w:pStyle w:val="Tabellenkopf"/>
            <w:rPr>
              <w:lang w:val="fr-FR"/>
            </w:rPr>
          </w:pPr>
          <w:r>
            <w:rPr>
              <w:lang w:val="fr-FR"/>
            </w:rPr>
            <w:t>Performer: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5B1FF825" w14:textId="77777777" w:rsidR="00212B8F" w:rsidRDefault="00212B8F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747F95B5" w14:textId="77777777" w:rsidR="00212B8F" w:rsidRDefault="00212B8F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212B8F" w14:paraId="712E8B01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3DF6D1EE" w14:textId="77777777" w:rsidR="00212B8F" w:rsidRDefault="00212B8F" w:rsidP="00395E46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40E07B1E" w14:textId="77777777" w:rsidR="00212B8F" w:rsidRDefault="00212B8F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7EDFF7B3" w14:textId="77777777" w:rsidR="00212B8F" w:rsidRDefault="00212B8F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2197A4AB" w14:textId="77777777" w:rsidR="00212B8F" w:rsidRDefault="00212B8F" w:rsidP="00DD70F6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00B266E5" w14:textId="77777777">
      <w:trPr>
        <w:cantSplit/>
      </w:trPr>
      <w:tc>
        <w:tcPr>
          <w:tcW w:w="4210" w:type="dxa"/>
        </w:tcPr>
        <w:p w14:paraId="5194FEF9" w14:textId="708B000A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5C0681E7" w14:textId="608AE069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572208DA" w14:textId="77777777" w:rsidR="00212B8F" w:rsidRPr="00FC3605" w:rsidRDefault="00212B8F" w:rsidP="00212B8F">
    <w:pPr>
      <w:pStyle w:val="Footer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2F4F6D3D" w14:textId="77777777">
      <w:trPr>
        <w:cantSplit/>
      </w:trPr>
      <w:tc>
        <w:tcPr>
          <w:tcW w:w="4210" w:type="dxa"/>
        </w:tcPr>
        <w:p w14:paraId="3DEA4FEC" w14:textId="2B35C704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6108F297" w14:textId="7AED9A3F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>© 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151E8398" w14:textId="77777777" w:rsidR="00212B8F" w:rsidRPr="00FC3605" w:rsidRDefault="00212B8F" w:rsidP="00212B8F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2ADA" w14:textId="77777777" w:rsidR="00994183" w:rsidRDefault="00994183">
      <w:r>
        <w:separator/>
      </w:r>
    </w:p>
  </w:footnote>
  <w:footnote w:type="continuationSeparator" w:id="0">
    <w:p w14:paraId="5CFCD56D" w14:textId="77777777" w:rsidR="00994183" w:rsidRDefault="00994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76C6" w14:textId="77777777" w:rsidR="006F0E70" w:rsidRDefault="006F0E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212B8F" w14:paraId="19664FDC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F6F4CAC" w14:textId="0040B69E" w:rsidR="00212B8F" w:rsidRDefault="00212B8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6F0E70">
            <w:rPr>
              <w:vanish/>
            </w:rPr>
            <w:t>30.08.2011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BDD35E0" w14:textId="1163CDEF" w:rsidR="00212B8F" w:rsidRDefault="002255AA">
          <w:pPr>
            <w:jc w:val="center"/>
          </w:pPr>
          <w:r w:rsidRPr="00356396">
            <w:rPr>
              <w:noProof/>
            </w:rPr>
            <w:drawing>
              <wp:inline distT="0" distB="0" distL="0" distR="0" wp14:anchorId="50D87B1D" wp14:editId="1F0EAF32">
                <wp:extent cx="1440815" cy="819150"/>
                <wp:effectExtent l="0" t="0" r="0" b="0"/>
                <wp:docPr id="12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7068D8F2" w14:textId="21E05CE5" w:rsidR="00212B8F" w:rsidRDefault="00212B8F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6F0E70">
            <w:rPr>
              <w:b/>
              <w:bCs/>
              <w:sz w:val="24"/>
            </w:rPr>
            <w:t>IQ Installation / Identification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01579E73" w14:textId="77777777" w:rsidR="00212B8F" w:rsidRDefault="00212B8F">
          <w:pPr>
            <w:rPr>
              <w:noProof/>
              <w:lang w:val="en-GB"/>
            </w:rPr>
          </w:pPr>
        </w:p>
      </w:tc>
    </w:tr>
    <w:tr w:rsidR="00212B8F" w14:paraId="5861E40A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512799A" w14:textId="77777777" w:rsidR="00212B8F" w:rsidRDefault="00212B8F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0CFBD49" w14:textId="77777777" w:rsidR="00212B8F" w:rsidRDefault="00212B8F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C9D5B6C" w14:textId="77777777" w:rsidR="00212B8F" w:rsidRDefault="00212B8F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2BC8FB6A" w14:textId="77777777" w:rsidR="00212B8F" w:rsidRDefault="00212B8F"/>
      </w:tc>
    </w:tr>
    <w:tr w:rsidR="00212B8F" w14:paraId="5709DF1F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3E76439D" w14:textId="77777777" w:rsidR="00212B8F" w:rsidRDefault="00212B8F"/>
      </w:tc>
      <w:tc>
        <w:tcPr>
          <w:tcW w:w="3543" w:type="dxa"/>
          <w:vMerge/>
          <w:tcBorders>
            <w:left w:val="nil"/>
            <w:right w:val="nil"/>
          </w:tcBorders>
        </w:tcPr>
        <w:p w14:paraId="5A0CB673" w14:textId="77777777" w:rsidR="00212B8F" w:rsidRDefault="00212B8F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34C04081" w14:textId="586E1034" w:rsidR="00212B8F" w:rsidRDefault="00212B8F">
          <w:pPr>
            <w:jc w:val="right"/>
          </w:pPr>
          <w:r>
            <w:t xml:space="preserve">Version </w:t>
          </w:r>
          <w:fldSimple w:instr=" DOCPROPERTY &quot;Version&quot;  \* MERGEFORMAT ">
            <w:r w:rsidR="006F0E70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E776FD3" w14:textId="77777777" w:rsidR="00212B8F" w:rsidRDefault="00212B8F">
          <w:pPr>
            <w:jc w:val="right"/>
          </w:pPr>
        </w:p>
      </w:tc>
    </w:tr>
    <w:tr w:rsidR="00212B8F" w14:paraId="092A5A25" w14:textId="77777777" w:rsidTr="002255AA">
      <w:trPr>
        <w:cantSplit/>
        <w:trHeight w:val="527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30C19090" w14:textId="77777777" w:rsidR="00212B8F" w:rsidRDefault="00212B8F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CD3B829" w14:textId="77777777" w:rsidR="00212B8F" w:rsidRDefault="00212B8F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314CBA30" w14:textId="77777777" w:rsidR="00212B8F" w:rsidRDefault="00212B8F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D14524">
            <w:rPr>
              <w:noProof/>
            </w:rP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14524">
            <w:rPr>
              <w:noProof/>
            </w:rPr>
            <w:t>9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678F8D3D" w14:textId="77777777" w:rsidR="00212B8F" w:rsidRDefault="00212B8F">
          <w:pPr>
            <w:jc w:val="right"/>
          </w:pPr>
        </w:p>
      </w:tc>
    </w:tr>
  </w:tbl>
  <w:p w14:paraId="38D0F005" w14:textId="77777777" w:rsidR="00212B8F" w:rsidRDefault="00212B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3610" w14:textId="77777777" w:rsidR="006F0E70" w:rsidRDefault="006F0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1FE"/>
    <w:multiLevelType w:val="hybridMultilevel"/>
    <w:tmpl w:val="15FCDFB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240AA1"/>
    <w:multiLevelType w:val="hybridMultilevel"/>
    <w:tmpl w:val="2960A0EE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CD80B55"/>
    <w:multiLevelType w:val="multilevel"/>
    <w:tmpl w:val="BC7C6C38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D7927F8"/>
    <w:multiLevelType w:val="hybridMultilevel"/>
    <w:tmpl w:val="135E55E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4022CC"/>
    <w:multiLevelType w:val="hybridMultilevel"/>
    <w:tmpl w:val="09D80C3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C1F3B"/>
    <w:multiLevelType w:val="hybridMultilevel"/>
    <w:tmpl w:val="58AC26A8"/>
    <w:lvl w:ilvl="0" w:tplc="38E2B246">
      <w:start w:val="1"/>
      <w:numFmt w:val="bullet"/>
      <w:pStyle w:val="List3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CCC8995A"/>
    <w:lvl w:ilvl="0" w:tplc="1E366CEA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</w:rPr>
    </w:lvl>
    <w:lvl w:ilvl="2" w:tplc="B45A52DC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056719B"/>
    <w:multiLevelType w:val="hybridMultilevel"/>
    <w:tmpl w:val="7AE0606E"/>
    <w:lvl w:ilvl="0" w:tplc="66DEC6A0">
      <w:start w:val="1"/>
      <w:numFmt w:val="bullet"/>
      <w:pStyle w:val="List4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136845127">
    <w:abstractNumId w:val="4"/>
  </w:num>
  <w:num w:numId="2" w16cid:durableId="904951439">
    <w:abstractNumId w:val="1"/>
  </w:num>
  <w:num w:numId="3" w16cid:durableId="250091166">
    <w:abstractNumId w:val="5"/>
  </w:num>
  <w:num w:numId="4" w16cid:durableId="1486126552">
    <w:abstractNumId w:val="7"/>
  </w:num>
  <w:num w:numId="5" w16cid:durableId="244144203">
    <w:abstractNumId w:val="2"/>
  </w:num>
  <w:num w:numId="6" w16cid:durableId="34887859">
    <w:abstractNumId w:val="6"/>
  </w:num>
  <w:num w:numId="7" w16cid:durableId="502282565">
    <w:abstractNumId w:val="0"/>
  </w:num>
  <w:num w:numId="8" w16cid:durableId="973872446">
    <w:abstractNumId w:val="6"/>
  </w:num>
  <w:num w:numId="9" w16cid:durableId="79255806">
    <w:abstractNumId w:val="6"/>
  </w:num>
  <w:num w:numId="10" w16cid:durableId="1214580863">
    <w:abstractNumId w:val="2"/>
  </w:num>
  <w:num w:numId="11" w16cid:durableId="576139062">
    <w:abstractNumId w:val="2"/>
  </w:num>
  <w:num w:numId="12" w16cid:durableId="1460997835">
    <w:abstractNumId w:val="2"/>
  </w:num>
  <w:num w:numId="13" w16cid:durableId="853812089">
    <w:abstractNumId w:val="2"/>
  </w:num>
  <w:num w:numId="14" w16cid:durableId="160512575">
    <w:abstractNumId w:val="2"/>
  </w:num>
  <w:num w:numId="15" w16cid:durableId="937642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75"/>
    <w:rsid w:val="000001A0"/>
    <w:rsid w:val="000002E0"/>
    <w:rsid w:val="0000371E"/>
    <w:rsid w:val="000051B3"/>
    <w:rsid w:val="000072FE"/>
    <w:rsid w:val="000111FF"/>
    <w:rsid w:val="0002070A"/>
    <w:rsid w:val="00024040"/>
    <w:rsid w:val="000255B9"/>
    <w:rsid w:val="000466CB"/>
    <w:rsid w:val="00046E45"/>
    <w:rsid w:val="00055FCD"/>
    <w:rsid w:val="00060ADA"/>
    <w:rsid w:val="00072039"/>
    <w:rsid w:val="00072C95"/>
    <w:rsid w:val="00093D24"/>
    <w:rsid w:val="0009465E"/>
    <w:rsid w:val="000A1343"/>
    <w:rsid w:val="000A1F45"/>
    <w:rsid w:val="000A28A1"/>
    <w:rsid w:val="000A674D"/>
    <w:rsid w:val="000B32D8"/>
    <w:rsid w:val="000C1819"/>
    <w:rsid w:val="000C1A16"/>
    <w:rsid w:val="000E423B"/>
    <w:rsid w:val="000E463B"/>
    <w:rsid w:val="000F6E61"/>
    <w:rsid w:val="00102D77"/>
    <w:rsid w:val="001040DB"/>
    <w:rsid w:val="00121EA2"/>
    <w:rsid w:val="00127349"/>
    <w:rsid w:val="0014775F"/>
    <w:rsid w:val="00147A1D"/>
    <w:rsid w:val="00147B48"/>
    <w:rsid w:val="001605D0"/>
    <w:rsid w:val="001641AB"/>
    <w:rsid w:val="001747D7"/>
    <w:rsid w:val="0017677F"/>
    <w:rsid w:val="00181B6B"/>
    <w:rsid w:val="00181DE3"/>
    <w:rsid w:val="00182033"/>
    <w:rsid w:val="001A2A57"/>
    <w:rsid w:val="001B2213"/>
    <w:rsid w:val="001B6555"/>
    <w:rsid w:val="001C0FCB"/>
    <w:rsid w:val="001C2366"/>
    <w:rsid w:val="001C3839"/>
    <w:rsid w:val="001C5C33"/>
    <w:rsid w:val="001E0326"/>
    <w:rsid w:val="001E1B14"/>
    <w:rsid w:val="001E3BA3"/>
    <w:rsid w:val="001E639B"/>
    <w:rsid w:val="001F17D6"/>
    <w:rsid w:val="00204522"/>
    <w:rsid w:val="00211BB7"/>
    <w:rsid w:val="00212B8F"/>
    <w:rsid w:val="00215396"/>
    <w:rsid w:val="00216375"/>
    <w:rsid w:val="002175AA"/>
    <w:rsid w:val="00222679"/>
    <w:rsid w:val="00224D0A"/>
    <w:rsid w:val="002255AA"/>
    <w:rsid w:val="00226C18"/>
    <w:rsid w:val="00227811"/>
    <w:rsid w:val="00236784"/>
    <w:rsid w:val="00244817"/>
    <w:rsid w:val="00244E3E"/>
    <w:rsid w:val="00251326"/>
    <w:rsid w:val="0025690C"/>
    <w:rsid w:val="0026057A"/>
    <w:rsid w:val="0026437B"/>
    <w:rsid w:val="00264A70"/>
    <w:rsid w:val="00265DC6"/>
    <w:rsid w:val="002660B5"/>
    <w:rsid w:val="002664B9"/>
    <w:rsid w:val="00280F94"/>
    <w:rsid w:val="0028169F"/>
    <w:rsid w:val="00281BD7"/>
    <w:rsid w:val="00282899"/>
    <w:rsid w:val="00293361"/>
    <w:rsid w:val="002A78DB"/>
    <w:rsid w:val="002B1580"/>
    <w:rsid w:val="002B2A43"/>
    <w:rsid w:val="002B67A6"/>
    <w:rsid w:val="002C360E"/>
    <w:rsid w:val="002C5B44"/>
    <w:rsid w:val="002C7AF7"/>
    <w:rsid w:val="002D0808"/>
    <w:rsid w:val="002D3C21"/>
    <w:rsid w:val="002D72F3"/>
    <w:rsid w:val="002D743E"/>
    <w:rsid w:val="002E0843"/>
    <w:rsid w:val="002E16B3"/>
    <w:rsid w:val="002F6C1A"/>
    <w:rsid w:val="003041FE"/>
    <w:rsid w:val="0030445D"/>
    <w:rsid w:val="0031144F"/>
    <w:rsid w:val="00311D17"/>
    <w:rsid w:val="00313E5C"/>
    <w:rsid w:val="003159C7"/>
    <w:rsid w:val="00315ECE"/>
    <w:rsid w:val="0032266B"/>
    <w:rsid w:val="00330FC0"/>
    <w:rsid w:val="003403DF"/>
    <w:rsid w:val="00347A96"/>
    <w:rsid w:val="00356FE3"/>
    <w:rsid w:val="003570F5"/>
    <w:rsid w:val="00364245"/>
    <w:rsid w:val="003703DD"/>
    <w:rsid w:val="00377DD4"/>
    <w:rsid w:val="0038296E"/>
    <w:rsid w:val="00382D1E"/>
    <w:rsid w:val="00392C0B"/>
    <w:rsid w:val="00394156"/>
    <w:rsid w:val="00395E46"/>
    <w:rsid w:val="003A4AD7"/>
    <w:rsid w:val="003A77EB"/>
    <w:rsid w:val="003B104B"/>
    <w:rsid w:val="003B3FF7"/>
    <w:rsid w:val="003B5077"/>
    <w:rsid w:val="003C5A80"/>
    <w:rsid w:val="003E2A30"/>
    <w:rsid w:val="003E4012"/>
    <w:rsid w:val="003E446F"/>
    <w:rsid w:val="003E527A"/>
    <w:rsid w:val="00406C0D"/>
    <w:rsid w:val="00411064"/>
    <w:rsid w:val="00414650"/>
    <w:rsid w:val="004350C8"/>
    <w:rsid w:val="004467CC"/>
    <w:rsid w:val="0045431E"/>
    <w:rsid w:val="00460851"/>
    <w:rsid w:val="00472B24"/>
    <w:rsid w:val="00474AD9"/>
    <w:rsid w:val="00486AC6"/>
    <w:rsid w:val="004A008A"/>
    <w:rsid w:val="004A0A25"/>
    <w:rsid w:val="004B0937"/>
    <w:rsid w:val="004C1ADC"/>
    <w:rsid w:val="004D5AB4"/>
    <w:rsid w:val="004E001E"/>
    <w:rsid w:val="004E0787"/>
    <w:rsid w:val="004E12E3"/>
    <w:rsid w:val="004E1BF9"/>
    <w:rsid w:val="004E6973"/>
    <w:rsid w:val="004F0982"/>
    <w:rsid w:val="004F57EA"/>
    <w:rsid w:val="004F5C1A"/>
    <w:rsid w:val="004F63C6"/>
    <w:rsid w:val="00505849"/>
    <w:rsid w:val="00506FA9"/>
    <w:rsid w:val="00510E98"/>
    <w:rsid w:val="0051150A"/>
    <w:rsid w:val="00511682"/>
    <w:rsid w:val="00515322"/>
    <w:rsid w:val="0051631B"/>
    <w:rsid w:val="0051678C"/>
    <w:rsid w:val="00517C97"/>
    <w:rsid w:val="005326E8"/>
    <w:rsid w:val="005337EE"/>
    <w:rsid w:val="005374DB"/>
    <w:rsid w:val="00542E99"/>
    <w:rsid w:val="005436B6"/>
    <w:rsid w:val="00545172"/>
    <w:rsid w:val="005467CB"/>
    <w:rsid w:val="00555032"/>
    <w:rsid w:val="00567D9F"/>
    <w:rsid w:val="00575288"/>
    <w:rsid w:val="00584ECA"/>
    <w:rsid w:val="00594943"/>
    <w:rsid w:val="00595138"/>
    <w:rsid w:val="005A5842"/>
    <w:rsid w:val="005A73CB"/>
    <w:rsid w:val="005B331F"/>
    <w:rsid w:val="005C3894"/>
    <w:rsid w:val="005C5128"/>
    <w:rsid w:val="005D12E5"/>
    <w:rsid w:val="005D7ED4"/>
    <w:rsid w:val="005E2DFB"/>
    <w:rsid w:val="005E40A1"/>
    <w:rsid w:val="005F2413"/>
    <w:rsid w:val="00613804"/>
    <w:rsid w:val="006174FD"/>
    <w:rsid w:val="00623A26"/>
    <w:rsid w:val="00624F29"/>
    <w:rsid w:val="00631750"/>
    <w:rsid w:val="00634C28"/>
    <w:rsid w:val="00643F44"/>
    <w:rsid w:val="00644D65"/>
    <w:rsid w:val="00646FA9"/>
    <w:rsid w:val="006536E7"/>
    <w:rsid w:val="00654ECB"/>
    <w:rsid w:val="00660FD8"/>
    <w:rsid w:val="00665D0E"/>
    <w:rsid w:val="00681418"/>
    <w:rsid w:val="00683BEC"/>
    <w:rsid w:val="00685389"/>
    <w:rsid w:val="00692258"/>
    <w:rsid w:val="00695A1F"/>
    <w:rsid w:val="00697F54"/>
    <w:rsid w:val="006C4DC4"/>
    <w:rsid w:val="006C5810"/>
    <w:rsid w:val="006D477E"/>
    <w:rsid w:val="006D50FC"/>
    <w:rsid w:val="006F0E70"/>
    <w:rsid w:val="006F63F9"/>
    <w:rsid w:val="00705F82"/>
    <w:rsid w:val="0070719B"/>
    <w:rsid w:val="00712FFF"/>
    <w:rsid w:val="00717C7F"/>
    <w:rsid w:val="00730200"/>
    <w:rsid w:val="0073150B"/>
    <w:rsid w:val="00731969"/>
    <w:rsid w:val="00747285"/>
    <w:rsid w:val="00752977"/>
    <w:rsid w:val="00766F61"/>
    <w:rsid w:val="00771B78"/>
    <w:rsid w:val="00777561"/>
    <w:rsid w:val="00777A2E"/>
    <w:rsid w:val="00777C20"/>
    <w:rsid w:val="0078089A"/>
    <w:rsid w:val="0078092C"/>
    <w:rsid w:val="007813B9"/>
    <w:rsid w:val="00787E1F"/>
    <w:rsid w:val="007A3E56"/>
    <w:rsid w:val="007A79AB"/>
    <w:rsid w:val="007B1173"/>
    <w:rsid w:val="007B49B4"/>
    <w:rsid w:val="007B64B5"/>
    <w:rsid w:val="007B71D4"/>
    <w:rsid w:val="007C1156"/>
    <w:rsid w:val="007C41D7"/>
    <w:rsid w:val="007C7DB6"/>
    <w:rsid w:val="007D7296"/>
    <w:rsid w:val="007E61EA"/>
    <w:rsid w:val="007F3DFB"/>
    <w:rsid w:val="00805CEF"/>
    <w:rsid w:val="00807C46"/>
    <w:rsid w:val="00811348"/>
    <w:rsid w:val="0081184F"/>
    <w:rsid w:val="008127E8"/>
    <w:rsid w:val="0081393F"/>
    <w:rsid w:val="00815B89"/>
    <w:rsid w:val="008235D1"/>
    <w:rsid w:val="00830AB5"/>
    <w:rsid w:val="00831FA6"/>
    <w:rsid w:val="008334DF"/>
    <w:rsid w:val="00843D80"/>
    <w:rsid w:val="00844530"/>
    <w:rsid w:val="008475AC"/>
    <w:rsid w:val="00853682"/>
    <w:rsid w:val="00856663"/>
    <w:rsid w:val="00856C68"/>
    <w:rsid w:val="00870A8B"/>
    <w:rsid w:val="008720E4"/>
    <w:rsid w:val="00872709"/>
    <w:rsid w:val="0088079A"/>
    <w:rsid w:val="008924FA"/>
    <w:rsid w:val="00897FA6"/>
    <w:rsid w:val="008A362B"/>
    <w:rsid w:val="008C6272"/>
    <w:rsid w:val="008E3A11"/>
    <w:rsid w:val="008F058C"/>
    <w:rsid w:val="00901503"/>
    <w:rsid w:val="00911BAE"/>
    <w:rsid w:val="00912136"/>
    <w:rsid w:val="00915885"/>
    <w:rsid w:val="00915D67"/>
    <w:rsid w:val="00922AE5"/>
    <w:rsid w:val="009316D8"/>
    <w:rsid w:val="00934299"/>
    <w:rsid w:val="00946BA9"/>
    <w:rsid w:val="0096521A"/>
    <w:rsid w:val="00966E11"/>
    <w:rsid w:val="009723E1"/>
    <w:rsid w:val="0097405B"/>
    <w:rsid w:val="009908F9"/>
    <w:rsid w:val="009909DA"/>
    <w:rsid w:val="00993A75"/>
    <w:rsid w:val="00994183"/>
    <w:rsid w:val="009A0B3F"/>
    <w:rsid w:val="009C3534"/>
    <w:rsid w:val="009C5774"/>
    <w:rsid w:val="009D03E1"/>
    <w:rsid w:val="009E5B55"/>
    <w:rsid w:val="009E5EF0"/>
    <w:rsid w:val="009E7114"/>
    <w:rsid w:val="009F2F7B"/>
    <w:rsid w:val="00A043BF"/>
    <w:rsid w:val="00A1148A"/>
    <w:rsid w:val="00A229A7"/>
    <w:rsid w:val="00A233FE"/>
    <w:rsid w:val="00A264BD"/>
    <w:rsid w:val="00A26BC3"/>
    <w:rsid w:val="00A2749E"/>
    <w:rsid w:val="00A27C20"/>
    <w:rsid w:val="00A3147C"/>
    <w:rsid w:val="00A47D84"/>
    <w:rsid w:val="00A54A89"/>
    <w:rsid w:val="00A55AD9"/>
    <w:rsid w:val="00A62D4A"/>
    <w:rsid w:val="00A67068"/>
    <w:rsid w:val="00A761E4"/>
    <w:rsid w:val="00A765F7"/>
    <w:rsid w:val="00A76CCB"/>
    <w:rsid w:val="00A930A6"/>
    <w:rsid w:val="00A97074"/>
    <w:rsid w:val="00AA333A"/>
    <w:rsid w:val="00AA6A16"/>
    <w:rsid w:val="00AB35E8"/>
    <w:rsid w:val="00AB5663"/>
    <w:rsid w:val="00AC48D5"/>
    <w:rsid w:val="00AD7603"/>
    <w:rsid w:val="00AD7CB7"/>
    <w:rsid w:val="00AE18C2"/>
    <w:rsid w:val="00AF0922"/>
    <w:rsid w:val="00B01F05"/>
    <w:rsid w:val="00B02CBF"/>
    <w:rsid w:val="00B1070F"/>
    <w:rsid w:val="00B365E6"/>
    <w:rsid w:val="00B36D62"/>
    <w:rsid w:val="00B37205"/>
    <w:rsid w:val="00B400CD"/>
    <w:rsid w:val="00B54E6E"/>
    <w:rsid w:val="00B60AC4"/>
    <w:rsid w:val="00B6109F"/>
    <w:rsid w:val="00B6347E"/>
    <w:rsid w:val="00B74465"/>
    <w:rsid w:val="00B91B81"/>
    <w:rsid w:val="00B9618F"/>
    <w:rsid w:val="00B96F0C"/>
    <w:rsid w:val="00B979D1"/>
    <w:rsid w:val="00BA236B"/>
    <w:rsid w:val="00BA5BF4"/>
    <w:rsid w:val="00BB1DD6"/>
    <w:rsid w:val="00BB79DC"/>
    <w:rsid w:val="00BC79EE"/>
    <w:rsid w:val="00BD6CF3"/>
    <w:rsid w:val="00BE0D01"/>
    <w:rsid w:val="00BE2413"/>
    <w:rsid w:val="00C00C8A"/>
    <w:rsid w:val="00C02039"/>
    <w:rsid w:val="00C03D64"/>
    <w:rsid w:val="00C061E1"/>
    <w:rsid w:val="00C10075"/>
    <w:rsid w:val="00C1175E"/>
    <w:rsid w:val="00C14E0C"/>
    <w:rsid w:val="00C25C05"/>
    <w:rsid w:val="00C31199"/>
    <w:rsid w:val="00C336B3"/>
    <w:rsid w:val="00C53D1D"/>
    <w:rsid w:val="00C65940"/>
    <w:rsid w:val="00C675EB"/>
    <w:rsid w:val="00C777D0"/>
    <w:rsid w:val="00C8074A"/>
    <w:rsid w:val="00C81DEE"/>
    <w:rsid w:val="00C82A00"/>
    <w:rsid w:val="00C84C9A"/>
    <w:rsid w:val="00C8594A"/>
    <w:rsid w:val="00C87C4C"/>
    <w:rsid w:val="00C92182"/>
    <w:rsid w:val="00C95C87"/>
    <w:rsid w:val="00CA7B35"/>
    <w:rsid w:val="00CB0AF9"/>
    <w:rsid w:val="00CB46F4"/>
    <w:rsid w:val="00CC49A3"/>
    <w:rsid w:val="00CD3FBF"/>
    <w:rsid w:val="00CD553C"/>
    <w:rsid w:val="00CD7002"/>
    <w:rsid w:val="00CE115B"/>
    <w:rsid w:val="00CE5E6D"/>
    <w:rsid w:val="00CF1827"/>
    <w:rsid w:val="00CF284B"/>
    <w:rsid w:val="00CF56BE"/>
    <w:rsid w:val="00D064E2"/>
    <w:rsid w:val="00D06745"/>
    <w:rsid w:val="00D121EF"/>
    <w:rsid w:val="00D14524"/>
    <w:rsid w:val="00D175E5"/>
    <w:rsid w:val="00D2208E"/>
    <w:rsid w:val="00D32FD7"/>
    <w:rsid w:val="00D33ED0"/>
    <w:rsid w:val="00D42084"/>
    <w:rsid w:val="00D468BB"/>
    <w:rsid w:val="00D53746"/>
    <w:rsid w:val="00D60134"/>
    <w:rsid w:val="00D62EFB"/>
    <w:rsid w:val="00D775EA"/>
    <w:rsid w:val="00D866A2"/>
    <w:rsid w:val="00D91206"/>
    <w:rsid w:val="00DB0362"/>
    <w:rsid w:val="00DB0735"/>
    <w:rsid w:val="00DC6D42"/>
    <w:rsid w:val="00DD39E9"/>
    <w:rsid w:val="00DD70F6"/>
    <w:rsid w:val="00DE1510"/>
    <w:rsid w:val="00DE21A3"/>
    <w:rsid w:val="00E052EB"/>
    <w:rsid w:val="00E10BD7"/>
    <w:rsid w:val="00E1356D"/>
    <w:rsid w:val="00E201CD"/>
    <w:rsid w:val="00E31388"/>
    <w:rsid w:val="00E45500"/>
    <w:rsid w:val="00E573AB"/>
    <w:rsid w:val="00E61FFB"/>
    <w:rsid w:val="00E73B45"/>
    <w:rsid w:val="00E77DBE"/>
    <w:rsid w:val="00E8004D"/>
    <w:rsid w:val="00E83133"/>
    <w:rsid w:val="00EA62DA"/>
    <w:rsid w:val="00EB61C7"/>
    <w:rsid w:val="00EC12CB"/>
    <w:rsid w:val="00ED00A0"/>
    <w:rsid w:val="00ED488A"/>
    <w:rsid w:val="00EF4DE4"/>
    <w:rsid w:val="00EF62A4"/>
    <w:rsid w:val="00F0458C"/>
    <w:rsid w:val="00F125BA"/>
    <w:rsid w:val="00F41045"/>
    <w:rsid w:val="00F50938"/>
    <w:rsid w:val="00F7121B"/>
    <w:rsid w:val="00F758B8"/>
    <w:rsid w:val="00F81EA5"/>
    <w:rsid w:val="00F87156"/>
    <w:rsid w:val="00F924EB"/>
    <w:rsid w:val="00FA3892"/>
    <w:rsid w:val="00FA3F4E"/>
    <w:rsid w:val="00FB4A71"/>
    <w:rsid w:val="00FB5AF9"/>
    <w:rsid w:val="00FB6C95"/>
    <w:rsid w:val="00FC1ADF"/>
    <w:rsid w:val="00FC3605"/>
    <w:rsid w:val="00FC571F"/>
    <w:rsid w:val="00FD3353"/>
    <w:rsid w:val="00FD35CE"/>
    <w:rsid w:val="00FD7BFF"/>
    <w:rsid w:val="00FE3B03"/>
    <w:rsid w:val="00FE7D12"/>
    <w:rsid w:val="00FF3D49"/>
    <w:rsid w:val="00FF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4B120"/>
  <w15:chartTrackingRefBased/>
  <w15:docId w15:val="{816EDCD9-7915-409D-8DBD-F7A15078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/>
    </w:rPr>
  </w:style>
  <w:style w:type="paragraph" w:styleId="Heading1">
    <w:name w:val="heading 1"/>
    <w:next w:val="Text1"/>
    <w:qFormat/>
    <w:pPr>
      <w:pageBreakBefore/>
      <w:widowControl w:val="0"/>
      <w:numPr>
        <w:numId w:val="5"/>
      </w:numPr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5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5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numPr>
        <w:ilvl w:val="3"/>
        <w:numId w:val="5"/>
      </w:numPr>
      <w:spacing w:before="120" w:after="12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</w:pPr>
    <w:rPr>
      <w:rFonts w:ascii="Arial" w:hAnsi="Arial"/>
    </w:rPr>
  </w:style>
  <w:style w:type="paragraph" w:customStyle="1" w:styleId="Text3">
    <w:name w:val="Text3"/>
    <w:pPr>
      <w:ind w:left="851"/>
    </w:pPr>
    <w:rPr>
      <w:rFonts w:ascii="Arial" w:hAnsi="Arial"/>
    </w:rPr>
  </w:style>
  <w:style w:type="paragraph" w:customStyle="1" w:styleId="Text4">
    <w:name w:val="Text4"/>
    <w:pPr>
      <w:ind w:left="1134"/>
    </w:pPr>
    <w:rPr>
      <w:rFonts w:ascii="Arial" w:hAnsi="Arial"/>
    </w:rPr>
  </w:style>
  <w:style w:type="paragraph" w:customStyle="1" w:styleId="Liste1">
    <w:name w:val="Liste 1"/>
    <w:pPr>
      <w:numPr>
        <w:numId w:val="1"/>
      </w:numPr>
      <w:spacing w:after="60"/>
    </w:pPr>
    <w:rPr>
      <w:rFonts w:ascii="Arial" w:hAnsi="Aria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2">
    <w:name w:val="List 2"/>
    <w:pPr>
      <w:numPr>
        <w:numId w:val="2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3"/>
      </w:numPr>
      <w:spacing w:after="60"/>
    </w:pPr>
    <w:rPr>
      <w:rFonts w:ascii="Arial" w:hAnsi="Arial"/>
    </w:rPr>
  </w:style>
  <w:style w:type="paragraph" w:styleId="List4">
    <w:name w:val="List 4"/>
    <w:pPr>
      <w:numPr>
        <w:numId w:val="4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6"/>
      </w:numPr>
      <w:spacing w:before="60" w:after="60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TOC1">
    <w:name w:val="toc 1"/>
    <w:next w:val="Normal"/>
    <w:uiPriority w:val="39"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</w:rPr>
  </w:style>
  <w:style w:type="paragraph" w:styleId="TOC2">
    <w:name w:val="toc 2"/>
    <w:next w:val="Normal"/>
    <w:uiPriority w:val="39"/>
    <w:pPr>
      <w:tabs>
        <w:tab w:val="right" w:leader="dot" w:pos="9072"/>
      </w:tabs>
      <w:spacing w:before="60" w:after="60"/>
      <w:ind w:left="2268" w:hanging="567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customStyle="1" w:styleId="Hinweisa">
    <w:name w:val="Hinweis a"/>
    <w:basedOn w:val="Normal"/>
    <w:pPr>
      <w:keepNext/>
      <w:pBdr>
        <w:top w:val="single" w:sz="6" w:space="0" w:color="auto"/>
        <w:between w:val="single" w:sz="6" w:space="8" w:color="auto"/>
      </w:pBdr>
      <w:tabs>
        <w:tab w:val="left" w:pos="1701"/>
      </w:tabs>
      <w:overflowPunct w:val="0"/>
      <w:autoSpaceDE w:val="0"/>
      <w:autoSpaceDN w:val="0"/>
      <w:adjustRightInd w:val="0"/>
      <w:spacing w:before="113" w:line="300" w:lineRule="atLeast"/>
      <w:ind w:left="1701" w:hanging="1701"/>
      <w:jc w:val="both"/>
      <w:textAlignment w:val="baseline"/>
    </w:pPr>
    <w:rPr>
      <w:rFonts w:ascii="Times New Roman" w:hAnsi="Times New Roman"/>
      <w:b/>
      <w:sz w:val="24"/>
      <w:szCs w:val="20"/>
      <w:lang w:val="de-DE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75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414650"/>
  </w:style>
  <w:style w:type="character" w:styleId="FootnoteReference">
    <w:name w:val="footnote reference"/>
    <w:semiHidden/>
    <w:rsid w:val="007302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6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IWK\Vorlagen\Vorlage%20IWKA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3</Pages>
  <Words>861</Words>
  <Characters>4909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IQ Installation / Identification</vt:lpstr>
      <vt:lpstr>IQ Installation / Identification</vt:lpstr>
    </vt:vector>
  </TitlesOfParts>
  <Manager/>
  <Company>IWK (Thailand) Limited.</Company>
  <LinksUpToDate>false</LinksUpToDate>
  <CharactersWithSpaces>5759</CharactersWithSpaces>
  <SharedDoc>false</SharedDoc>
  <HLinks>
    <vt:vector size="72" baseType="variant">
      <vt:variant>
        <vt:i4>1441846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_Toc74047564</vt:lpwstr>
      </vt:variant>
      <vt:variant>
        <vt:i4>1114166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_Toc74047563</vt:lpwstr>
      </vt:variant>
      <vt:variant>
        <vt:i4>1048630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_Toc74047562</vt:lpwstr>
      </vt:variant>
      <vt:variant>
        <vt:i4>1245238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_Toc74047561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_Toc74047560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_Toc74047559</vt:lpwstr>
      </vt:variant>
      <vt:variant>
        <vt:i4>1703989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_Toc74047558</vt:lpwstr>
      </vt:variant>
      <vt:variant>
        <vt:i4>1376309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_Toc74047557</vt:lpwstr>
      </vt:variant>
      <vt:variant>
        <vt:i4>1310773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_Toc74047556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_Toc74047555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_Toc74047554</vt:lpwstr>
      </vt:variant>
      <vt:variant>
        <vt:i4>1114165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_Toc74047553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Installation / Identification</dc:title>
  <dc:subject/>
  <dc:creator>IWK Qualification Department</dc:creator>
  <cp:keywords/>
  <cp:lastModifiedBy>Preephim, Chatuphon</cp:lastModifiedBy>
  <cp:revision>9</cp:revision>
  <cp:lastPrinted>2008-05-15T13:16:00Z</cp:lastPrinted>
  <dcterms:created xsi:type="dcterms:W3CDTF">2023-02-28T16:38:00Z</dcterms:created>
  <dcterms:modified xsi:type="dcterms:W3CDTF">2026-09-15T11:46:00Z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</vt:lpwstr>
  </property>
  <property fmtid="{D5CDD505-2E9C-101B-9397-08002B2CF9AE}" pid="4" name="Order">
    <vt:lpwstr>XXXXX</vt:lpwstr>
  </property>
  <property fmtid="{D5CDD505-2E9C-101B-9397-08002B2CF9AE}" pid="5" name="Customer">
    <vt:lpwstr>[Name, country]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30.08.2011</vt:lpwstr>
  </property>
  <property fmtid="{D5CDD505-2E9C-101B-9397-08002B2CF9AE}" pid="9" name="Bezeichnung">
    <vt:lpwstr>Cartoning machine, Tube filling machine, Filling platform</vt:lpwstr>
  </property>
</Properties>
</file>