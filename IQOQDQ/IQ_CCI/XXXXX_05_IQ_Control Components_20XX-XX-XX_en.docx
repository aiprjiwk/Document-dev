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9C089" w14:textId="77777777" w:rsidR="00F61250" w:rsidRDefault="00F61250" w:rsidP="00F61250">
      <w:pPr>
        <w:pStyle w:val="Text2"/>
        <w:widowControl/>
        <w:ind w:left="0"/>
        <w:jc w:val="center"/>
        <w:rPr>
          <w:szCs w:val="24"/>
        </w:rPr>
      </w:pPr>
      <w:r>
        <w:rPr>
          <w:b/>
          <w:sz w:val="32"/>
        </w:rPr>
        <w:t>IWK Verpackungstechnik GmbH</w:t>
      </w:r>
    </w:p>
    <w:p w14:paraId="064C1254" w14:textId="6C09C6AE" w:rsidR="00F61250" w:rsidRPr="007E6878" w:rsidRDefault="00F61250" w:rsidP="00F61250">
      <w:pPr>
        <w:spacing w:before="3000" w:after="3000"/>
        <w:jc w:val="center"/>
        <w:rPr>
          <w:sz w:val="32"/>
          <w:szCs w:val="32"/>
          <w:lang w:val="de-DE"/>
        </w:rPr>
      </w:pPr>
      <w:r w:rsidRPr="007E6878">
        <w:rPr>
          <w:b/>
          <w:bCs/>
          <w:sz w:val="32"/>
          <w:szCs w:val="32"/>
        </w:rPr>
        <w:fldChar w:fldCharType="begin"/>
      </w:r>
      <w:r w:rsidRPr="007A295C">
        <w:rPr>
          <w:b/>
          <w:bCs/>
          <w:sz w:val="32"/>
          <w:szCs w:val="32"/>
          <w:lang w:val="de-DE"/>
        </w:rPr>
        <w:instrText xml:space="preserve"> TITLE  \* MERGEFORMAT </w:instrText>
      </w:r>
      <w:r w:rsidRPr="007E6878">
        <w:rPr>
          <w:b/>
          <w:bCs/>
          <w:sz w:val="32"/>
          <w:szCs w:val="32"/>
        </w:rPr>
        <w:fldChar w:fldCharType="separate"/>
      </w:r>
      <w:r w:rsidR="00004FCD">
        <w:rPr>
          <w:b/>
          <w:bCs/>
          <w:sz w:val="32"/>
          <w:szCs w:val="32"/>
          <w:lang w:val="de-DE"/>
        </w:rPr>
        <w:t>IQ Control Components &amp; Instruments</w:t>
      </w:r>
      <w:r w:rsidRPr="007E6878">
        <w:rPr>
          <w:b/>
          <w:bCs/>
          <w:sz w:val="32"/>
          <w:szCs w:val="32"/>
        </w:rPr>
        <w:fldChar w:fldCharType="end"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611A31" w:rsidRPr="0055327F" w14:paraId="52AFDA48" w14:textId="77777777" w:rsidTr="00252298">
        <w:trPr>
          <w:jc w:val="center"/>
        </w:trPr>
        <w:tc>
          <w:tcPr>
            <w:tcW w:w="3295" w:type="dxa"/>
          </w:tcPr>
          <w:p w14:paraId="2F67C9BA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3BB2BAAA" w14:textId="050A4A29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"Machine"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>
              <w:rPr>
                <w:sz w:val="28"/>
                <w:szCs w:val="28"/>
              </w:rPr>
              <w:t>SC X, TFS 80-X, FPXX-Y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11A31" w:rsidRPr="0055327F" w14:paraId="5613F0F8" w14:textId="77777777" w:rsidTr="00252298">
        <w:trPr>
          <w:jc w:val="center"/>
        </w:trPr>
        <w:tc>
          <w:tcPr>
            <w:tcW w:w="3295" w:type="dxa"/>
          </w:tcPr>
          <w:p w14:paraId="3F55E3C8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5D105183" w14:textId="033AA359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"Order"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>
              <w:rPr>
                <w:sz w:val="28"/>
                <w:szCs w:val="28"/>
              </w:rPr>
              <w:t>XXXXX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11A31" w:rsidRPr="00AC39D4" w14:paraId="44CC6CDD" w14:textId="77777777" w:rsidTr="00252298">
        <w:trPr>
          <w:jc w:val="center"/>
          <w:hidden/>
        </w:trPr>
        <w:tc>
          <w:tcPr>
            <w:tcW w:w="3295" w:type="dxa"/>
          </w:tcPr>
          <w:p w14:paraId="561046E3" w14:textId="77777777" w:rsidR="00611A31" w:rsidRPr="00AC39D4" w:rsidRDefault="00611A31" w:rsidP="00252298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AC39D4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497C68C7" w14:textId="418BD48C" w:rsidR="00611A31" w:rsidRPr="00AC39D4" w:rsidRDefault="00611A31" w:rsidP="00252298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AC39D4">
              <w:rPr>
                <w:vanish/>
                <w:sz w:val="28"/>
                <w:szCs w:val="28"/>
              </w:rPr>
              <w:fldChar w:fldCharType="begin"/>
            </w:r>
            <w:r w:rsidRPr="00AC39D4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AC39D4">
              <w:rPr>
                <w:vanish/>
                <w:sz w:val="28"/>
                <w:szCs w:val="28"/>
              </w:rPr>
              <w:fldChar w:fldCharType="separate"/>
            </w:r>
            <w:r w:rsidR="00004FCD">
              <w:rPr>
                <w:vanish/>
                <w:sz w:val="28"/>
                <w:szCs w:val="28"/>
              </w:rPr>
              <w:t>[Name, country]</w:t>
            </w:r>
            <w:r w:rsidRPr="00AC39D4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611A31" w:rsidRPr="0055327F" w14:paraId="7901AC98" w14:textId="77777777" w:rsidTr="00252298">
        <w:trPr>
          <w:jc w:val="center"/>
        </w:trPr>
        <w:tc>
          <w:tcPr>
            <w:tcW w:w="3295" w:type="dxa"/>
          </w:tcPr>
          <w:p w14:paraId="71793A91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52C8B62D" w14:textId="583D3376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 Baunummer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 w:rsidRPr="00004FCD">
              <w:rPr>
                <w:bCs/>
                <w:sz w:val="28"/>
                <w:szCs w:val="28"/>
              </w:rPr>
              <w:t>[Number]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11A31" w:rsidRPr="0055327F" w14:paraId="4CF8F053" w14:textId="77777777" w:rsidTr="00252298">
        <w:trPr>
          <w:jc w:val="center"/>
        </w:trPr>
        <w:tc>
          <w:tcPr>
            <w:tcW w:w="3295" w:type="dxa"/>
          </w:tcPr>
          <w:p w14:paraId="504731AA" w14:textId="77777777" w:rsidR="00611A31" w:rsidRPr="0055327F" w:rsidRDefault="00611A31" w:rsidP="00252298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564916B5" w14:textId="00882B6A" w:rsidR="00611A31" w:rsidRPr="0055327F" w:rsidRDefault="00611A31" w:rsidP="00252298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"Version"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004FCD">
              <w:rPr>
                <w:sz w:val="28"/>
                <w:szCs w:val="28"/>
              </w:rPr>
              <w:t>TEMPLATE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</w:tbl>
    <w:p w14:paraId="05288070" w14:textId="77777777" w:rsidR="00611A31" w:rsidRPr="0055327F" w:rsidRDefault="00611A31" w:rsidP="00611A31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  <w:lang w:val="de-DE"/>
        </w:rPr>
      </w:pPr>
    </w:p>
    <w:p w14:paraId="7DD40BD2" w14:textId="77777777" w:rsidR="0058363B" w:rsidRDefault="0058363B" w:rsidP="0058363B">
      <w:pPr>
        <w:pStyle w:val="TableofContents"/>
      </w:pPr>
      <w:r>
        <w:rPr>
          <w:lang w:val="en-US"/>
        </w:rPr>
        <w:br w:type="page"/>
      </w:r>
    </w:p>
    <w:p w14:paraId="4AD66DE6" w14:textId="77777777" w:rsidR="00254D64" w:rsidRDefault="00254D64">
      <w:pPr>
        <w:pStyle w:val="TableofContents"/>
        <w:rPr>
          <w:lang w:val="en-US"/>
        </w:rPr>
      </w:pPr>
      <w:r>
        <w:rPr>
          <w:lang w:val="en-US"/>
        </w:rPr>
        <w:lastRenderedPageBreak/>
        <w:t>Table of Contents</w:t>
      </w:r>
    </w:p>
    <w:p w14:paraId="668FB56F" w14:textId="394AFD0C" w:rsidR="00004FCD" w:rsidRDefault="00254D64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 xml:space="preserve"> TOC \o "1-1" \h \z \t "Überschrift 2;2;Überschrift 3;3" </w:instrText>
      </w:r>
      <w:r>
        <w:rPr>
          <w:b/>
          <w:bCs/>
          <w:lang w:val="en-US"/>
        </w:rPr>
        <w:fldChar w:fldCharType="separate"/>
      </w:r>
      <w:hyperlink w:anchor="_Toc186710349" w:history="1">
        <w:r w:rsidR="00004FCD" w:rsidRPr="00B15144">
          <w:rPr>
            <w:rStyle w:val="Hyperlink"/>
            <w:lang w:val="en-US"/>
          </w:rPr>
          <w:t>1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Document History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_Toc186710349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3</w:t>
        </w:r>
        <w:r w:rsidR="00004FCD">
          <w:rPr>
            <w:webHidden/>
          </w:rPr>
          <w:fldChar w:fldCharType="end"/>
        </w:r>
      </w:hyperlink>
    </w:p>
    <w:p w14:paraId="3230427C" w14:textId="42A7CF23" w:rsidR="00004FCD" w:rsidRDefault="00B87CEF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0" w:history="1">
        <w:r w:rsidR="00004FCD" w:rsidRPr="00B15144">
          <w:rPr>
            <w:rStyle w:val="Hyperlink"/>
            <w:lang w:val="en-US"/>
          </w:rPr>
          <w:t>2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Test Procedure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_Toc186710350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4</w:t>
        </w:r>
        <w:r w:rsidR="00004FCD">
          <w:rPr>
            <w:webHidden/>
          </w:rPr>
          <w:fldChar w:fldCharType="end"/>
        </w:r>
      </w:hyperlink>
    </w:p>
    <w:p w14:paraId="00735CC0" w14:textId="7BB97567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1" w:history="1">
        <w:r w:rsidR="00004FCD" w:rsidRPr="00B15144">
          <w:rPr>
            <w:rStyle w:val="Hyperlink"/>
            <w:lang w:val="en-US"/>
          </w:rPr>
          <w:t>2.1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Purpose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_Toc186710351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4</w:t>
        </w:r>
        <w:r w:rsidR="00004FCD">
          <w:rPr>
            <w:webHidden/>
          </w:rPr>
          <w:fldChar w:fldCharType="end"/>
        </w:r>
      </w:hyperlink>
    </w:p>
    <w:p w14:paraId="64B9F316" w14:textId="3155EFC6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2" w:history="1">
        <w:r w:rsidR="00004FCD" w:rsidRPr="00B15144">
          <w:rPr>
            <w:rStyle w:val="Hyperlink"/>
            <w:lang w:val="en-US"/>
          </w:rPr>
          <w:t>2.2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Reference Documents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_Toc186710352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4</w:t>
        </w:r>
        <w:r w:rsidR="00004FCD">
          <w:rPr>
            <w:webHidden/>
          </w:rPr>
          <w:fldChar w:fldCharType="end"/>
        </w:r>
      </w:hyperlink>
    </w:p>
    <w:p w14:paraId="4CAF7BD1" w14:textId="1B1AD375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3" w:history="1">
        <w:r w:rsidR="00004FCD" w:rsidRPr="00B15144">
          <w:rPr>
            <w:rStyle w:val="Hyperlink"/>
            <w:lang w:val="en-US"/>
          </w:rPr>
          <w:t>2.3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Prerequisites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_Toc186710353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4</w:t>
        </w:r>
        <w:r w:rsidR="00004FCD">
          <w:rPr>
            <w:webHidden/>
          </w:rPr>
          <w:fldChar w:fldCharType="end"/>
        </w:r>
      </w:hyperlink>
    </w:p>
    <w:p w14:paraId="032DEAA7" w14:textId="516F6C86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4" w:history="1">
        <w:r w:rsidR="00004FCD" w:rsidRPr="00B15144">
          <w:rPr>
            <w:rStyle w:val="Hyperlink"/>
            <w:lang w:val="en-US"/>
          </w:rPr>
          <w:t>2.4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Procedure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_Toc186710354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4</w:t>
        </w:r>
        <w:r w:rsidR="00004FCD">
          <w:rPr>
            <w:webHidden/>
          </w:rPr>
          <w:fldChar w:fldCharType="end"/>
        </w:r>
      </w:hyperlink>
    </w:p>
    <w:p w14:paraId="138FC776" w14:textId="48358464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5" w:history="1">
        <w:r w:rsidR="00004FCD" w:rsidRPr="00B15144">
          <w:rPr>
            <w:rStyle w:val="Hyperlink"/>
            <w:lang w:val="en-US"/>
          </w:rPr>
          <w:t>2.5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Acceptance Criteria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_Toc186710355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5</w:t>
        </w:r>
        <w:r w:rsidR="00004FCD">
          <w:rPr>
            <w:webHidden/>
          </w:rPr>
          <w:fldChar w:fldCharType="end"/>
        </w:r>
      </w:hyperlink>
    </w:p>
    <w:p w14:paraId="0DE3B597" w14:textId="377AA70F" w:rsidR="00004FCD" w:rsidRDefault="00B87CEF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6" w:history="1">
        <w:r w:rsidR="00004FCD" w:rsidRPr="00B15144">
          <w:rPr>
            <w:rStyle w:val="Hyperlink"/>
          </w:rPr>
          <w:t>3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</w:rPr>
          <w:t>Test protocol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_Toc186710356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6</w:t>
        </w:r>
        <w:r w:rsidR="00004FCD">
          <w:rPr>
            <w:webHidden/>
          </w:rPr>
          <w:fldChar w:fldCharType="end"/>
        </w:r>
      </w:hyperlink>
    </w:p>
    <w:p w14:paraId="73BA236A" w14:textId="52EB4D2E" w:rsidR="00004FCD" w:rsidRDefault="00B87CEF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7" w:history="1">
        <w:r w:rsidR="00004FCD" w:rsidRPr="00B15144">
          <w:rPr>
            <w:rStyle w:val="Hyperlink"/>
          </w:rPr>
          <w:t>4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Summary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_Toc186710357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7</w:t>
        </w:r>
        <w:r w:rsidR="00004FCD">
          <w:rPr>
            <w:webHidden/>
          </w:rPr>
          <w:fldChar w:fldCharType="end"/>
        </w:r>
      </w:hyperlink>
    </w:p>
    <w:p w14:paraId="46ED973D" w14:textId="1F962681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8" w:history="1">
        <w:r w:rsidR="00004FCD" w:rsidRPr="00B15144">
          <w:rPr>
            <w:rStyle w:val="Hyperlink"/>
          </w:rPr>
          <w:t>4.1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Comments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_Toc186710358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7</w:t>
        </w:r>
        <w:r w:rsidR="00004FCD">
          <w:rPr>
            <w:webHidden/>
          </w:rPr>
          <w:fldChar w:fldCharType="end"/>
        </w:r>
      </w:hyperlink>
    </w:p>
    <w:p w14:paraId="23CFD135" w14:textId="4DF9ABC0" w:rsidR="00004FCD" w:rsidRDefault="00B87CEF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359" w:history="1">
        <w:r w:rsidR="00004FCD" w:rsidRPr="00B15144">
          <w:rPr>
            <w:rStyle w:val="Hyperlink"/>
          </w:rPr>
          <w:t>4.2</w:t>
        </w:r>
        <w:r w:rsidR="00004FCD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004FCD" w:rsidRPr="00B15144">
          <w:rPr>
            <w:rStyle w:val="Hyperlink"/>
            <w:lang w:val="en-US"/>
          </w:rPr>
          <w:t>Approval of test protocol</w:t>
        </w:r>
        <w:r w:rsidR="00004FCD">
          <w:rPr>
            <w:webHidden/>
          </w:rPr>
          <w:tab/>
        </w:r>
        <w:r w:rsidR="00004FCD">
          <w:rPr>
            <w:webHidden/>
          </w:rPr>
          <w:fldChar w:fldCharType="begin"/>
        </w:r>
        <w:r w:rsidR="00004FCD">
          <w:rPr>
            <w:webHidden/>
          </w:rPr>
          <w:instrText xml:space="preserve"> PAGEREF _Toc186710359 \h </w:instrText>
        </w:r>
        <w:r w:rsidR="00004FCD">
          <w:rPr>
            <w:webHidden/>
          </w:rPr>
        </w:r>
        <w:r w:rsidR="00004FCD">
          <w:rPr>
            <w:webHidden/>
          </w:rPr>
          <w:fldChar w:fldCharType="separate"/>
        </w:r>
        <w:r w:rsidR="00004FCD">
          <w:rPr>
            <w:webHidden/>
          </w:rPr>
          <w:t>7</w:t>
        </w:r>
        <w:r w:rsidR="00004FCD">
          <w:rPr>
            <w:webHidden/>
          </w:rPr>
          <w:fldChar w:fldCharType="end"/>
        </w:r>
      </w:hyperlink>
    </w:p>
    <w:p w14:paraId="0CCE6EB7" w14:textId="7699B41E" w:rsidR="00254D64" w:rsidRDefault="00254D64">
      <w:pPr>
        <w:pStyle w:val="Verzeichnis1"/>
        <w:rPr>
          <w:b/>
          <w:bCs/>
          <w:lang w:val="en-US"/>
        </w:rPr>
      </w:pPr>
      <w:r>
        <w:rPr>
          <w:b/>
          <w:bCs/>
          <w:lang w:val="en-US"/>
        </w:rPr>
        <w:fldChar w:fldCharType="end"/>
      </w:r>
    </w:p>
    <w:p w14:paraId="667A0D43" w14:textId="77777777" w:rsidR="00254D64" w:rsidRDefault="00254D64">
      <w:pPr>
        <w:pStyle w:val="berschrift1"/>
        <w:rPr>
          <w:b w:val="0"/>
          <w:bCs w:val="0"/>
          <w:lang w:val="en-US"/>
        </w:rPr>
      </w:pPr>
      <w:bookmarkStart w:id="0" w:name="_Toc59607647"/>
      <w:bookmarkStart w:id="1" w:name="_Toc75331411"/>
      <w:bookmarkStart w:id="2" w:name="_Toc75409738"/>
      <w:bookmarkStart w:id="3" w:name="_Toc75676246"/>
      <w:bookmarkStart w:id="4" w:name="_Toc186710349"/>
      <w:r>
        <w:rPr>
          <w:lang w:val="en-US"/>
        </w:rPr>
        <w:lastRenderedPageBreak/>
        <w:t>Document History</w:t>
      </w:r>
      <w:bookmarkEnd w:id="0"/>
      <w:bookmarkEnd w:id="1"/>
      <w:bookmarkEnd w:id="2"/>
      <w:bookmarkEnd w:id="3"/>
      <w:bookmarkEnd w:id="4"/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004FCD" w:rsidRPr="00A85719" w14:paraId="5680D009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567" w14:textId="77777777" w:rsidR="00004FCD" w:rsidRPr="00A85719" w:rsidRDefault="00004FCD" w:rsidP="00593B4F">
            <w:pPr>
              <w:pStyle w:val="Tabellenkopf"/>
              <w:rPr>
                <w:lang w:val="en-US"/>
              </w:rPr>
            </w:pPr>
            <w:bookmarkStart w:id="5" w:name="_Toc75314914"/>
            <w:bookmarkStart w:id="6" w:name="_Toc85350987"/>
            <w:r w:rsidRPr="00A85719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0AB4" w14:textId="77777777" w:rsidR="00004FCD" w:rsidRPr="00A85719" w:rsidRDefault="00004FCD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96E0" w14:textId="77777777" w:rsidR="00004FCD" w:rsidRPr="00A85719" w:rsidRDefault="00004FCD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Date</w:t>
            </w:r>
          </w:p>
        </w:tc>
      </w:tr>
      <w:tr w:rsidR="00004FCD" w:rsidRPr="00A85719" w14:paraId="54AD299E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9E01C" w14:textId="40FC0324" w:rsidR="00004FCD" w:rsidRPr="00A85719" w:rsidRDefault="00004FCD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fldChar w:fldCharType="begin"/>
            </w:r>
            <w:r w:rsidRPr="00A85719">
              <w:rPr>
                <w:lang w:val="en-US"/>
              </w:rPr>
              <w:instrText xml:space="preserve"> DOCPROPERTY  Version  \* MERGEFORMAT </w:instrText>
            </w:r>
            <w:r w:rsidRPr="00A85719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TEMPLATE</w:t>
            </w:r>
            <w:r w:rsidRPr="00A85719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48CB" w14:textId="77777777" w:rsidR="00004FCD" w:rsidRPr="00A85719" w:rsidRDefault="00004FCD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07D8C" w14:textId="77777777" w:rsidR="00004FCD" w:rsidRPr="00A85719" w:rsidRDefault="00004FCD" w:rsidP="00593B4F">
            <w:pPr>
              <w:pStyle w:val="Tabellentext"/>
              <w:jc w:val="center"/>
              <w:rPr>
                <w:color w:val="0000FF"/>
                <w:lang w:val="en-US"/>
              </w:rPr>
            </w:pPr>
            <w:r>
              <w:rPr>
                <w:color w:val="0000FF"/>
              </w:rPr>
              <w:t>DD-MMM-YYYY</w:t>
            </w:r>
          </w:p>
        </w:tc>
      </w:tr>
    </w:tbl>
    <w:p w14:paraId="23B5CBA1" w14:textId="77777777" w:rsidR="004D270F" w:rsidRDefault="004D270F" w:rsidP="004D270F">
      <w:pPr>
        <w:pStyle w:val="Verzeichnis1"/>
        <w:tabs>
          <w:tab w:val="left" w:pos="900"/>
        </w:tabs>
        <w:rPr>
          <w:bCs/>
          <w:vanish/>
        </w:rPr>
      </w:pPr>
    </w:p>
    <w:p w14:paraId="54D7380A" w14:textId="77777777" w:rsidR="00D31985" w:rsidRDefault="00D31985" w:rsidP="00D31985">
      <w:pPr>
        <w:rPr>
          <w:lang w:val="de-DE"/>
        </w:rPr>
      </w:pPr>
    </w:p>
    <w:p w14:paraId="5F8DCB3F" w14:textId="77777777" w:rsidR="00254D64" w:rsidRDefault="00254D64">
      <w:pPr>
        <w:pStyle w:val="berschrift1"/>
        <w:tabs>
          <w:tab w:val="left" w:pos="1800"/>
        </w:tabs>
        <w:rPr>
          <w:lang w:val="en-US"/>
        </w:rPr>
      </w:pPr>
      <w:bookmarkStart w:id="7" w:name="_Toc186710350"/>
      <w:r>
        <w:rPr>
          <w:lang w:val="en-US"/>
        </w:rPr>
        <w:lastRenderedPageBreak/>
        <w:t>Test Procedure</w:t>
      </w:r>
      <w:bookmarkEnd w:id="5"/>
      <w:bookmarkEnd w:id="6"/>
      <w:bookmarkEnd w:id="7"/>
    </w:p>
    <w:p w14:paraId="5DBB1424" w14:textId="77777777" w:rsidR="00254D64" w:rsidRDefault="00254D64">
      <w:pPr>
        <w:pStyle w:val="berschrift2"/>
        <w:rPr>
          <w:lang w:val="en-US"/>
        </w:rPr>
      </w:pPr>
      <w:bookmarkStart w:id="8" w:name="_Toc75314915"/>
      <w:bookmarkStart w:id="9" w:name="_Toc85350988"/>
      <w:bookmarkStart w:id="10" w:name="_Toc186710351"/>
      <w:r>
        <w:rPr>
          <w:lang w:val="en-US"/>
        </w:rPr>
        <w:t>Purpose</w:t>
      </w:r>
      <w:bookmarkEnd w:id="8"/>
      <w:bookmarkEnd w:id="9"/>
      <w:bookmarkEnd w:id="10"/>
    </w:p>
    <w:p w14:paraId="6D008443" w14:textId="77777777" w:rsidR="00C82C0B" w:rsidRPr="004E52C2" w:rsidRDefault="00A43169" w:rsidP="004E52C2">
      <w:pPr>
        <w:pStyle w:val="Liste2"/>
        <w:numPr>
          <w:ilvl w:val="0"/>
          <w:numId w:val="0"/>
        </w:numPr>
        <w:ind w:left="624"/>
        <w:rPr>
          <w:lang w:val="en-US"/>
        </w:rPr>
      </w:pPr>
      <w:bookmarkStart w:id="11" w:name="_Toc75314916"/>
      <w:bookmarkStart w:id="12" w:name="_Toc85350989"/>
      <w:r w:rsidRPr="004E52C2">
        <w:rPr>
          <w:lang w:val="en-US"/>
        </w:rPr>
        <w:t xml:space="preserve">The purpose is to verify that </w:t>
      </w:r>
      <w:r>
        <w:rPr>
          <w:lang w:val="en-US"/>
        </w:rPr>
        <w:t>the</w:t>
      </w:r>
      <w:r w:rsidRPr="00574852">
        <w:rPr>
          <w:lang w:val="en-US"/>
        </w:rPr>
        <w:t xml:space="preserve"> </w:t>
      </w:r>
      <w:r>
        <w:rPr>
          <w:lang w:val="en-US"/>
        </w:rPr>
        <w:t>c</w:t>
      </w:r>
      <w:r w:rsidRPr="00574852">
        <w:rPr>
          <w:lang w:val="en-US"/>
        </w:rPr>
        <w:t xml:space="preserve">ontrol </w:t>
      </w:r>
      <w:r>
        <w:rPr>
          <w:lang w:val="en-US"/>
        </w:rPr>
        <w:t>components and instruments</w:t>
      </w:r>
      <w:r w:rsidRPr="00574852">
        <w:rPr>
          <w:lang w:val="en-US"/>
        </w:rPr>
        <w:t xml:space="preserve"> of the </w:t>
      </w:r>
      <w:r>
        <w:rPr>
          <w:lang w:val="en-US"/>
        </w:rPr>
        <w:t>machine</w:t>
      </w:r>
      <w:r w:rsidRPr="00574852">
        <w:rPr>
          <w:lang w:val="en-US"/>
        </w:rPr>
        <w:t xml:space="preserve"> are </w:t>
      </w:r>
      <w:r>
        <w:rPr>
          <w:lang w:val="en-US"/>
        </w:rPr>
        <w:t>installed</w:t>
      </w:r>
      <w:r w:rsidRPr="00574852">
        <w:rPr>
          <w:lang w:val="en-US"/>
        </w:rPr>
        <w:t xml:space="preserve"> as described</w:t>
      </w:r>
      <w:r w:rsidRPr="004E52C2">
        <w:rPr>
          <w:lang w:val="en-US"/>
        </w:rPr>
        <w:t>.</w:t>
      </w:r>
    </w:p>
    <w:p w14:paraId="47DF00B7" w14:textId="77777777" w:rsidR="00254D64" w:rsidRDefault="00254D64">
      <w:pPr>
        <w:pStyle w:val="berschrift2"/>
        <w:rPr>
          <w:lang w:val="en-US"/>
        </w:rPr>
      </w:pPr>
      <w:bookmarkStart w:id="13" w:name="_Toc186710352"/>
      <w:r>
        <w:rPr>
          <w:lang w:val="en-US"/>
        </w:rPr>
        <w:t>Reference Documents</w:t>
      </w:r>
      <w:bookmarkEnd w:id="11"/>
      <w:bookmarkEnd w:id="12"/>
      <w:bookmarkEnd w:id="13"/>
    </w:p>
    <w:p w14:paraId="512B486B" w14:textId="77777777" w:rsidR="00254D64" w:rsidRDefault="00254D64" w:rsidP="00A43169">
      <w:pPr>
        <w:pStyle w:val="Liste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Wiring Diagram</w:t>
      </w:r>
    </w:p>
    <w:p w14:paraId="048605D8" w14:textId="77777777" w:rsidR="00254D64" w:rsidRDefault="00254D64">
      <w:pPr>
        <w:pStyle w:val="berschrift2"/>
        <w:rPr>
          <w:lang w:val="en-US"/>
        </w:rPr>
      </w:pPr>
      <w:bookmarkStart w:id="14" w:name="_Toc75314917"/>
      <w:bookmarkStart w:id="15" w:name="_Toc85350990"/>
      <w:bookmarkStart w:id="16" w:name="_Toc186710353"/>
      <w:r>
        <w:rPr>
          <w:lang w:val="en-US"/>
        </w:rPr>
        <w:t>Prerequisites</w:t>
      </w:r>
      <w:bookmarkEnd w:id="14"/>
      <w:bookmarkEnd w:id="15"/>
      <w:bookmarkEnd w:id="16"/>
    </w:p>
    <w:p w14:paraId="249AE232" w14:textId="77777777" w:rsidR="00254D64" w:rsidRDefault="00254D64">
      <w:pPr>
        <w:pStyle w:val="Text2"/>
        <w:rPr>
          <w:lang w:val="en-US"/>
        </w:rPr>
      </w:pPr>
      <w:r>
        <w:rPr>
          <w:lang w:val="en-US"/>
        </w:rPr>
        <w:t>The machine is complet</w:t>
      </w:r>
      <w:r w:rsidR="004E52C2">
        <w:rPr>
          <w:lang w:val="en-US"/>
        </w:rPr>
        <w:t>ely installed</w:t>
      </w:r>
      <w:r>
        <w:rPr>
          <w:lang w:val="en-US"/>
        </w:rPr>
        <w:t>.</w:t>
      </w:r>
    </w:p>
    <w:p w14:paraId="64E470E1" w14:textId="77777777" w:rsidR="00254D64" w:rsidRDefault="00254D64">
      <w:pPr>
        <w:pStyle w:val="berschrift2"/>
        <w:rPr>
          <w:lang w:val="en-US"/>
        </w:rPr>
      </w:pPr>
      <w:bookmarkStart w:id="17" w:name="_Toc75314918"/>
      <w:bookmarkStart w:id="18" w:name="_Toc85350991"/>
      <w:bookmarkStart w:id="19" w:name="_Toc186710354"/>
      <w:r>
        <w:rPr>
          <w:lang w:val="en-US"/>
        </w:rPr>
        <w:t>Procedure</w:t>
      </w:r>
      <w:bookmarkEnd w:id="17"/>
      <w:bookmarkEnd w:id="18"/>
      <w:bookmarkEnd w:id="19"/>
    </w:p>
    <w:p w14:paraId="2ACB43FA" w14:textId="290AA0DD" w:rsidR="00162FFE" w:rsidRDefault="00162FFE" w:rsidP="00162FFE">
      <w:pPr>
        <w:pStyle w:val="Text2"/>
        <w:rPr>
          <w:lang w:val="en-US"/>
        </w:rPr>
      </w:pPr>
      <w:r>
        <w:rPr>
          <w:lang w:val="en-US"/>
        </w:rPr>
        <w:t xml:space="preserve">Tests must be performed </w:t>
      </w:r>
      <w:r w:rsidR="00AC39D4">
        <w:rPr>
          <w:lang w:val="en-US"/>
        </w:rPr>
        <w:t>while the machine is</w:t>
      </w:r>
      <w:r>
        <w:rPr>
          <w:lang w:val="en-US"/>
        </w:rPr>
        <w:t xml:space="preserve"> switch off</w:t>
      </w:r>
      <w:r w:rsidR="00AC39D4">
        <w:rPr>
          <w:lang w:val="en-US"/>
        </w:rPr>
        <w:t xml:space="preserve"> and</w:t>
      </w:r>
      <w:r>
        <w:rPr>
          <w:lang w:val="en-US"/>
        </w:rPr>
        <w:t xml:space="preserve"> by trained or qualified personnel. </w:t>
      </w:r>
    </w:p>
    <w:p w14:paraId="52FB984C" w14:textId="77777777" w:rsidR="00162FFE" w:rsidRDefault="00162FFE" w:rsidP="00162FFE">
      <w:pPr>
        <w:pStyle w:val="Text2"/>
        <w:rPr>
          <w:lang w:val="en-US"/>
        </w:rPr>
      </w:pPr>
    </w:p>
    <w:p w14:paraId="190E8A95" w14:textId="69680A7A" w:rsidR="00162FFE" w:rsidRPr="009843D5" w:rsidRDefault="00FC17E7" w:rsidP="00162FFE">
      <w:pPr>
        <w:pStyle w:val="Liste2"/>
        <w:numPr>
          <w:ilvl w:val="0"/>
          <w:numId w:val="0"/>
        </w:numPr>
        <w:ind w:left="624"/>
        <w:rPr>
          <w:lang w:val="en-GB"/>
        </w:rPr>
      </w:pPr>
      <w:r w:rsidRPr="00FC17E7">
        <w:rPr>
          <w:lang w:val="en-GB"/>
        </w:rPr>
        <w:t xml:space="preserve">For every part, the following properties must be </w:t>
      </w:r>
      <w:r w:rsidR="004F5B10" w:rsidRPr="00FC17E7">
        <w:rPr>
          <w:lang w:val="en-GB"/>
        </w:rPr>
        <w:t>checked,</w:t>
      </w:r>
      <w:r w:rsidRPr="00FC17E7">
        <w:rPr>
          <w:lang w:val="en-GB"/>
        </w:rPr>
        <w:t xml:space="preserve"> and the procedure described in Chapter 2.6 must be observed if it is not p</w:t>
      </w:r>
      <w:r>
        <w:rPr>
          <w:lang w:val="en-GB"/>
        </w:rPr>
        <w:t>ossible to check all properties:</w:t>
      </w:r>
    </w:p>
    <w:p w14:paraId="5DE729FA" w14:textId="77777777" w:rsidR="00162FFE" w:rsidRDefault="00162FFE" w:rsidP="00162FFE">
      <w:pPr>
        <w:pStyle w:val="Text2"/>
        <w:rPr>
          <w:lang w:val="en-US"/>
        </w:rPr>
      </w:pPr>
    </w:p>
    <w:p w14:paraId="3F31B39E" w14:textId="3D000785" w:rsidR="00AC39D4" w:rsidRDefault="00AC39D4" w:rsidP="00162FFE">
      <w:pPr>
        <w:pStyle w:val="Liste2"/>
        <w:rPr>
          <w:lang w:val="en-US"/>
        </w:rPr>
      </w:pPr>
      <w:r>
        <w:rPr>
          <w:lang w:val="en-US"/>
        </w:rPr>
        <w:t>CIS (</w:t>
      </w:r>
      <w:r w:rsidR="004F5B10">
        <w:rPr>
          <w:lang w:val="en-US"/>
        </w:rPr>
        <w:t>Component identification sign</w:t>
      </w:r>
      <w:r>
        <w:rPr>
          <w:lang w:val="en-US"/>
        </w:rPr>
        <w:t>)</w:t>
      </w:r>
    </w:p>
    <w:p w14:paraId="08425056" w14:textId="61CA2418" w:rsidR="00162FFE" w:rsidRDefault="004F5B10" w:rsidP="00162FFE">
      <w:pPr>
        <w:pStyle w:val="Liste2"/>
        <w:rPr>
          <w:lang w:val="en-US"/>
        </w:rPr>
      </w:pPr>
      <w:r>
        <w:rPr>
          <w:lang w:val="en-US"/>
        </w:rPr>
        <w:t>Function</w:t>
      </w:r>
    </w:p>
    <w:p w14:paraId="7310B806" w14:textId="77777777" w:rsidR="00162FFE" w:rsidRDefault="00162FFE" w:rsidP="00162FFE">
      <w:pPr>
        <w:pStyle w:val="Liste2"/>
        <w:rPr>
          <w:lang w:val="en-US"/>
        </w:rPr>
      </w:pPr>
      <w:r>
        <w:rPr>
          <w:lang w:val="en-US"/>
        </w:rPr>
        <w:t>Manufacturer</w:t>
      </w:r>
    </w:p>
    <w:p w14:paraId="1B477BE8" w14:textId="77777777" w:rsidR="00B0663C" w:rsidRDefault="00B0663C" w:rsidP="00B0663C">
      <w:pPr>
        <w:pStyle w:val="Liste2"/>
        <w:numPr>
          <w:ilvl w:val="0"/>
          <w:numId w:val="0"/>
        </w:numPr>
        <w:ind w:left="624"/>
        <w:rPr>
          <w:lang w:val="en-US"/>
        </w:rPr>
      </w:pPr>
    </w:p>
    <w:p w14:paraId="4371006C" w14:textId="22214CCE" w:rsidR="004F5B10" w:rsidRDefault="004F5B10" w:rsidP="004F5B10">
      <w:pPr>
        <w:pStyle w:val="Liste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The component identification sign</w:t>
      </w:r>
      <w:r w:rsidR="00B0663C">
        <w:rPr>
          <w:lang w:val="en-US"/>
        </w:rPr>
        <w:t xml:space="preserve"> defines the page number in the wiring diagram</w:t>
      </w:r>
      <w:r>
        <w:rPr>
          <w:lang w:val="en-US"/>
        </w:rPr>
        <w:t xml:space="preserve"> and the number assigned to the respective device.</w:t>
      </w:r>
    </w:p>
    <w:p w14:paraId="311B19C5" w14:textId="4E2137B1" w:rsidR="004F5B10" w:rsidRDefault="004F5B10" w:rsidP="004F5B10">
      <w:pPr>
        <w:pStyle w:val="Liste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The function column gives a short description of the device and indicates what kind of device it must be.</w:t>
      </w:r>
    </w:p>
    <w:p w14:paraId="604A9AA7" w14:textId="1B49C51B" w:rsidR="00C82C0B" w:rsidRDefault="004F5B10" w:rsidP="004F5B10">
      <w:pPr>
        <w:pStyle w:val="Liste2"/>
        <w:numPr>
          <w:ilvl w:val="0"/>
          <w:numId w:val="0"/>
        </w:numPr>
        <w:ind w:left="624"/>
        <w:rPr>
          <w:lang w:val="en-US"/>
        </w:rPr>
      </w:pPr>
      <w:r>
        <w:rPr>
          <w:lang w:val="en-US"/>
        </w:rPr>
        <w:t>The manufacturer column displays the sub-supplier of the device</w:t>
      </w:r>
      <w:r w:rsidR="00B0663C">
        <w:rPr>
          <w:lang w:val="en-US"/>
        </w:rPr>
        <w:br/>
      </w:r>
    </w:p>
    <w:p w14:paraId="12897B6B" w14:textId="77777777" w:rsidR="00254D64" w:rsidRDefault="00254D64"/>
    <w:p w14:paraId="570ECD0D" w14:textId="77777777" w:rsidR="00F744DB" w:rsidRDefault="00F744DB"/>
    <w:p w14:paraId="291BD3B5" w14:textId="0C66992B" w:rsidR="00F744DB" w:rsidRDefault="00F744DB">
      <w:pPr>
        <w:sectPr w:rsidR="00F744D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B9594D5" w14:textId="77777777" w:rsidR="00FC17E7" w:rsidRDefault="00FC17E7" w:rsidP="00FC17E7">
      <w:pPr>
        <w:pStyle w:val="berschrift2"/>
        <w:spacing w:before="0" w:after="120"/>
        <w:rPr>
          <w:lang w:val="en-US"/>
        </w:rPr>
      </w:pPr>
      <w:bookmarkStart w:id="20" w:name="_Toc186710355"/>
      <w:r w:rsidRPr="00FC17E7">
        <w:rPr>
          <w:lang w:val="en-US"/>
        </w:rPr>
        <w:lastRenderedPageBreak/>
        <w:t>Acceptance Criteria</w:t>
      </w:r>
      <w:bookmarkEnd w:id="20"/>
      <w:r w:rsidRPr="00FC17E7">
        <w:rPr>
          <w:lang w:val="en-US"/>
        </w:rPr>
        <w:t xml:space="preserve"> </w:t>
      </w:r>
    </w:p>
    <w:p w14:paraId="247B6D32" w14:textId="77777777" w:rsidR="00FC17E7" w:rsidRDefault="00FC17E7" w:rsidP="00FC17E7">
      <w:r w:rsidRPr="00FC17E7">
        <w:t xml:space="preserve">The electric parts have been installed and labeled in conformance with the properties listed below. If this is the case, the comments column can be crossed out. </w:t>
      </w:r>
    </w:p>
    <w:p w14:paraId="2E18EB63" w14:textId="77777777" w:rsidR="00FC17E7" w:rsidRDefault="00FC17E7" w:rsidP="00FC17E7"/>
    <w:tbl>
      <w:tblPr>
        <w:tblW w:w="10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984"/>
        <w:gridCol w:w="1418"/>
        <w:gridCol w:w="1276"/>
        <w:gridCol w:w="1276"/>
        <w:gridCol w:w="1767"/>
        <w:gridCol w:w="1134"/>
      </w:tblGrid>
      <w:tr w:rsidR="004F5B10" w:rsidRPr="002A723A" w14:paraId="08AFC698" w14:textId="77777777" w:rsidTr="0093175D">
        <w:trPr>
          <w:trHeight w:hRule="exact" w:val="833"/>
          <w:tblHeader/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0D0AEEBD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7757DDB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  <w:r>
              <w:rPr>
                <w:rFonts w:cs="Arial"/>
                <w:lang w:val="en-US"/>
              </w:rPr>
              <w:br/>
              <w:t>(</w:t>
            </w:r>
            <w:r w:rsidRPr="00B63677">
              <w:rPr>
                <w:rFonts w:cs="Arial"/>
                <w:lang w:val="en-US"/>
              </w:rPr>
              <w:t>Tag no.</w:t>
            </w:r>
            <w:r>
              <w:rPr>
                <w:rFonts w:cs="Arial"/>
                <w:lang w:val="en-US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16A3969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3295EEB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/>
          </w:tcPr>
          <w:p w14:paraId="50CD5F85" w14:textId="3E5BB4F5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D65259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462202CA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D1CCF0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802A13" w14:paraId="1A0BCB8F" w14:textId="77777777" w:rsidTr="0093175D">
        <w:trPr>
          <w:trHeight w:val="516"/>
          <w:jc w:val="center"/>
        </w:trPr>
        <w:tc>
          <w:tcPr>
            <w:tcW w:w="993" w:type="dxa"/>
            <w:vAlign w:val="center"/>
          </w:tcPr>
          <w:p w14:paraId="5A62598F" w14:textId="77777777" w:rsidR="004F5B10" w:rsidRPr="002A723A" w:rsidRDefault="004F5B10" w:rsidP="00802A13">
            <w:pPr>
              <w:pStyle w:val="Nummerierung2"/>
              <w:tabs>
                <w:tab w:val="clear" w:pos="360"/>
                <w:tab w:val="num" w:pos="290"/>
                <w:tab w:val="num" w:pos="720"/>
              </w:tabs>
              <w:ind w:left="360"/>
              <w:rPr>
                <w:rFonts w:cs="Arial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0A12A077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.000-Q1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7A29CB9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Main switch</w:t>
            </w:r>
          </w:p>
        </w:tc>
        <w:tc>
          <w:tcPr>
            <w:tcW w:w="1418" w:type="dxa"/>
            <w:vAlign w:val="center"/>
          </w:tcPr>
          <w:p w14:paraId="04630E1F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KRAUS &amp; NAIMER</w:t>
            </w:r>
          </w:p>
        </w:tc>
        <w:tc>
          <w:tcPr>
            <w:tcW w:w="1276" w:type="dxa"/>
            <w:tcBorders>
              <w:tr2bl w:val="single" w:sz="4" w:space="0" w:color="auto"/>
            </w:tcBorders>
            <w:shd w:val="clear" w:color="auto" w:fill="FBE4D5"/>
            <w:vAlign w:val="center"/>
          </w:tcPr>
          <w:p w14:paraId="09A4CEB2" w14:textId="77777777" w:rsidR="004F5B10" w:rsidRPr="00802A13" w:rsidRDefault="004F5B10" w:rsidP="00802A13">
            <w:pPr>
              <w:rPr>
                <w:rFonts w:cs="Arial"/>
                <w:szCs w:val="20"/>
                <w:lang w:val="de-DE"/>
              </w:rPr>
            </w:pPr>
          </w:p>
        </w:tc>
        <w:tc>
          <w:tcPr>
            <w:tcW w:w="1276" w:type="dxa"/>
            <w:vAlign w:val="center"/>
          </w:tcPr>
          <w:p w14:paraId="129A426E" w14:textId="77777777" w:rsidR="004F5B10" w:rsidRPr="00802A13" w:rsidRDefault="004F5B10" w:rsidP="00802A13">
            <w:pPr>
              <w:rPr>
                <w:rFonts w:cs="Arial"/>
                <w:szCs w:val="20"/>
                <w:lang w:val="de-DE"/>
              </w:rPr>
            </w:pPr>
          </w:p>
        </w:tc>
        <w:tc>
          <w:tcPr>
            <w:tcW w:w="1767" w:type="dxa"/>
            <w:vAlign w:val="center"/>
          </w:tcPr>
          <w:p w14:paraId="42F33F8A" w14:textId="77777777" w:rsidR="004F5B10" w:rsidRPr="00802A13" w:rsidRDefault="004F5B10" w:rsidP="00802A13">
            <w:pPr>
              <w:rPr>
                <w:rFonts w:cs="Arial"/>
                <w:szCs w:val="20"/>
                <w:lang w:val="de-DE"/>
              </w:rPr>
            </w:pPr>
          </w:p>
        </w:tc>
        <w:tc>
          <w:tcPr>
            <w:tcW w:w="1134" w:type="dxa"/>
            <w:vAlign w:val="center"/>
          </w:tcPr>
          <w:p w14:paraId="08D97936" w14:textId="77777777" w:rsidR="004F5B10" w:rsidRPr="00802A13" w:rsidRDefault="004F5B10" w:rsidP="00802A13">
            <w:pPr>
              <w:rPr>
                <w:rFonts w:cs="Arial"/>
                <w:lang w:val="de-DE"/>
              </w:rPr>
            </w:pPr>
          </w:p>
        </w:tc>
      </w:tr>
    </w:tbl>
    <w:p w14:paraId="518CF69A" w14:textId="77777777" w:rsidR="00FC17E7" w:rsidRPr="00802A13" w:rsidRDefault="00FC17E7" w:rsidP="00FC17E7">
      <w:pPr>
        <w:rPr>
          <w:lang w:val="de-DE"/>
        </w:rPr>
      </w:pPr>
    </w:p>
    <w:p w14:paraId="229531F8" w14:textId="75DB0061" w:rsidR="00F744DB" w:rsidRDefault="00FC17E7" w:rsidP="00FC17E7">
      <w:r w:rsidRPr="00FC17E7">
        <w:t xml:space="preserve">Should manufacturer and model not be </w:t>
      </w:r>
      <w:r w:rsidR="004F5B10">
        <w:t>visible at the device</w:t>
      </w:r>
      <w:r w:rsidR="00F744DB">
        <w:t xml:space="preserve"> it is sufficient that </w:t>
      </w:r>
      <w:r w:rsidRPr="00FC17E7">
        <w:t xml:space="preserve">the device can be identified by the CIS label provided. </w:t>
      </w:r>
    </w:p>
    <w:p w14:paraId="27DD60FE" w14:textId="43C63605" w:rsidR="00FC17E7" w:rsidRDefault="00FC17E7" w:rsidP="00FC17E7">
      <w:r w:rsidRPr="00FC17E7">
        <w:t>If this is the case, please enter a “</w:t>
      </w:r>
      <w:r w:rsidR="00F744DB">
        <w:t>1</w:t>
      </w:r>
      <w:r w:rsidRPr="00FC17E7">
        <w:t>” in the comments field.</w:t>
      </w:r>
    </w:p>
    <w:p w14:paraId="72DEAB17" w14:textId="77777777" w:rsidR="00FC17E7" w:rsidRDefault="00FC17E7" w:rsidP="00FC17E7"/>
    <w:tbl>
      <w:tblPr>
        <w:tblW w:w="10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984"/>
        <w:gridCol w:w="1418"/>
        <w:gridCol w:w="1276"/>
        <w:gridCol w:w="1276"/>
        <w:gridCol w:w="1767"/>
        <w:gridCol w:w="1134"/>
      </w:tblGrid>
      <w:tr w:rsidR="004F5B10" w:rsidRPr="002A723A" w14:paraId="3C9E8148" w14:textId="77777777" w:rsidTr="0093175D">
        <w:trPr>
          <w:trHeight w:hRule="exact" w:val="833"/>
          <w:tblHeader/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635681BF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8BC67EA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  <w:r>
              <w:rPr>
                <w:rFonts w:cs="Arial"/>
                <w:lang w:val="en-US"/>
              </w:rPr>
              <w:br/>
              <w:t>(</w:t>
            </w:r>
            <w:r w:rsidRPr="00B63677">
              <w:rPr>
                <w:rFonts w:cs="Arial"/>
                <w:lang w:val="en-US"/>
              </w:rPr>
              <w:t>Tag no.</w:t>
            </w:r>
            <w:r>
              <w:rPr>
                <w:rFonts w:cs="Arial"/>
                <w:lang w:val="en-US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EEB2239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8CB09C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/>
          </w:tcPr>
          <w:p w14:paraId="794E9521" w14:textId="0972AED8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BC0EB2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078C9850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BBD9C7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2A723A" w14:paraId="76D039CB" w14:textId="77777777" w:rsidTr="0093175D">
        <w:trPr>
          <w:trHeight w:val="516"/>
          <w:jc w:val="center"/>
        </w:trPr>
        <w:tc>
          <w:tcPr>
            <w:tcW w:w="993" w:type="dxa"/>
            <w:vAlign w:val="center"/>
          </w:tcPr>
          <w:p w14:paraId="27D286C4" w14:textId="77777777" w:rsidR="004F5B10" w:rsidRPr="002A723A" w:rsidRDefault="004F5B10" w:rsidP="00802A13">
            <w:pPr>
              <w:pStyle w:val="Nummerierung2"/>
              <w:numPr>
                <w:ilvl w:val="0"/>
                <w:numId w:val="7"/>
              </w:numPr>
              <w:tabs>
                <w:tab w:val="clear" w:pos="360"/>
                <w:tab w:val="num" w:pos="290"/>
                <w:tab w:val="num" w:pos="720"/>
              </w:tabs>
              <w:jc w:val="center"/>
              <w:rPr>
                <w:rFonts w:cs="Arial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5288DE5A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.000-F5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7C6F1AB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Circuit breaker</w:t>
            </w:r>
          </w:p>
        </w:tc>
        <w:tc>
          <w:tcPr>
            <w:tcW w:w="1418" w:type="dxa"/>
            <w:vAlign w:val="center"/>
          </w:tcPr>
          <w:p w14:paraId="56321831" w14:textId="77777777" w:rsidR="004F5B10" w:rsidRPr="00DB77DB" w:rsidRDefault="004F5B10" w:rsidP="00802A13">
            <w:pPr>
              <w:rPr>
                <w:rFonts w:cs="Arial"/>
                <w:szCs w:val="20"/>
              </w:rPr>
            </w:pPr>
            <w:r w:rsidRPr="00DB77DB">
              <w:rPr>
                <w:rFonts w:cs="Arial"/>
                <w:szCs w:val="20"/>
              </w:rPr>
              <w:t>SIEMENS</w:t>
            </w:r>
          </w:p>
        </w:tc>
        <w:tc>
          <w:tcPr>
            <w:tcW w:w="1276" w:type="dxa"/>
            <w:tcBorders>
              <w:tr2bl w:val="nil"/>
            </w:tcBorders>
            <w:shd w:val="clear" w:color="auto" w:fill="FBE4D5"/>
            <w:vAlign w:val="center"/>
          </w:tcPr>
          <w:p w14:paraId="050CC4E1" w14:textId="4AACB54E" w:rsidR="004F5B10" w:rsidRPr="002A723A" w:rsidRDefault="00F744DB" w:rsidP="00802A13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55E99D0A" w14:textId="77777777" w:rsidR="004F5B10" w:rsidRPr="002A723A" w:rsidRDefault="004F5B10" w:rsidP="00802A13">
            <w:pPr>
              <w:rPr>
                <w:rFonts w:cs="Arial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7E3A7666" w14:textId="77777777" w:rsidR="004F5B10" w:rsidRPr="002A723A" w:rsidRDefault="004F5B10" w:rsidP="00802A13">
            <w:pPr>
              <w:rPr>
                <w:rFonts w:cs="Arial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3DD2B3B" w14:textId="77777777" w:rsidR="004F5B10" w:rsidRPr="002A723A" w:rsidRDefault="004F5B10" w:rsidP="00802A13">
            <w:pPr>
              <w:rPr>
                <w:rFonts w:cs="Arial"/>
              </w:rPr>
            </w:pPr>
          </w:p>
        </w:tc>
      </w:tr>
    </w:tbl>
    <w:p w14:paraId="2D4605E7" w14:textId="77777777" w:rsidR="00FC17E7" w:rsidRDefault="00FC17E7" w:rsidP="00FC17E7"/>
    <w:p w14:paraId="725D2AC8" w14:textId="11CF6359" w:rsidR="00FC17E7" w:rsidRDefault="00FC17E7" w:rsidP="00FC17E7">
      <w:r w:rsidRPr="00FC17E7">
        <w:t>If neither the CIS</w:t>
      </w:r>
      <w:r w:rsidR="00F744DB">
        <w:t xml:space="preserve"> </w:t>
      </w:r>
      <w:proofErr w:type="gramStart"/>
      <w:r w:rsidR="00F744DB">
        <w:t>or</w:t>
      </w:r>
      <w:proofErr w:type="gramEnd"/>
      <w:r w:rsidRPr="00FC17E7">
        <w:t xml:space="preserve"> manufacturer </w:t>
      </w:r>
      <w:r w:rsidR="00F744DB">
        <w:t>are visible due to the installation location, the device cannot be identified.</w:t>
      </w:r>
    </w:p>
    <w:p w14:paraId="7C2C8438" w14:textId="741EA785" w:rsidR="00F744DB" w:rsidRDefault="00F744DB" w:rsidP="00F744DB">
      <w:r w:rsidRPr="00FC17E7">
        <w:t>If this is the case, please enter a “</w:t>
      </w:r>
      <w:r>
        <w:t>2</w:t>
      </w:r>
      <w:r w:rsidRPr="00FC17E7">
        <w:t>” in the comments field.</w:t>
      </w:r>
    </w:p>
    <w:p w14:paraId="7B3F3FE0" w14:textId="77777777" w:rsidR="00FC17E7" w:rsidRDefault="00FC17E7" w:rsidP="00FC17E7"/>
    <w:tbl>
      <w:tblPr>
        <w:tblW w:w="10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984"/>
        <w:gridCol w:w="1418"/>
        <w:gridCol w:w="1276"/>
        <w:gridCol w:w="1276"/>
        <w:gridCol w:w="1767"/>
        <w:gridCol w:w="1134"/>
      </w:tblGrid>
      <w:tr w:rsidR="004F5B10" w:rsidRPr="002A723A" w14:paraId="47960D3B" w14:textId="77777777" w:rsidTr="0093175D">
        <w:trPr>
          <w:trHeight w:hRule="exact" w:val="833"/>
          <w:tblHeader/>
          <w:jc w:val="center"/>
        </w:trPr>
        <w:tc>
          <w:tcPr>
            <w:tcW w:w="993" w:type="dxa"/>
            <w:shd w:val="clear" w:color="auto" w:fill="auto"/>
            <w:vAlign w:val="center"/>
          </w:tcPr>
          <w:p w14:paraId="44827314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B85A619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  <w:r>
              <w:rPr>
                <w:rFonts w:cs="Arial"/>
                <w:lang w:val="en-US"/>
              </w:rPr>
              <w:br/>
              <w:t>(</w:t>
            </w:r>
            <w:r w:rsidRPr="00B63677">
              <w:rPr>
                <w:rFonts w:cs="Arial"/>
                <w:lang w:val="en-US"/>
              </w:rPr>
              <w:t>Tag no.</w:t>
            </w:r>
            <w:r>
              <w:rPr>
                <w:rFonts w:cs="Arial"/>
                <w:lang w:val="en-US"/>
              </w:rPr>
              <w:t>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41F32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A19485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BE4D5"/>
          </w:tcPr>
          <w:p w14:paraId="46FA2F43" w14:textId="13155AE6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F3EA85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5678A73D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B4AE77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2A723A" w14:paraId="199C7CFD" w14:textId="77777777" w:rsidTr="0093175D">
        <w:trPr>
          <w:trHeight w:val="516"/>
          <w:jc w:val="center"/>
        </w:trPr>
        <w:tc>
          <w:tcPr>
            <w:tcW w:w="993" w:type="dxa"/>
            <w:vAlign w:val="center"/>
          </w:tcPr>
          <w:p w14:paraId="62866FF7" w14:textId="77777777" w:rsidR="004F5B10" w:rsidRPr="00FC17E7" w:rsidRDefault="004F5B10" w:rsidP="00FC17E7">
            <w:pPr>
              <w:pStyle w:val="Nummerierung2"/>
              <w:numPr>
                <w:ilvl w:val="0"/>
                <w:numId w:val="9"/>
              </w:numPr>
              <w:tabs>
                <w:tab w:val="clear" w:pos="360"/>
                <w:tab w:val="num" w:pos="290"/>
                <w:tab w:val="num" w:pos="720"/>
              </w:tabs>
              <w:jc w:val="center"/>
              <w:rPr>
                <w:rFonts w:cs="Arial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5A824745" w14:textId="77777777" w:rsidR="004F5B10" w:rsidRPr="004539D2" w:rsidRDefault="004F5B10" w:rsidP="00684696">
            <w:pPr>
              <w:rPr>
                <w:rFonts w:cs="Arial"/>
                <w:szCs w:val="20"/>
                <w:lang w:val="de-DE"/>
              </w:rPr>
            </w:pPr>
            <w:r w:rsidRPr="004539D2">
              <w:rPr>
                <w:rFonts w:cs="Arial"/>
                <w:szCs w:val="20"/>
                <w:lang w:val="de-DE"/>
              </w:rPr>
              <w:t>.007-T9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2F51B86" w14:textId="77777777" w:rsidR="004F5B10" w:rsidRPr="004539D2" w:rsidRDefault="004F5B10" w:rsidP="00684696">
            <w:pPr>
              <w:rPr>
                <w:rFonts w:cs="Arial"/>
                <w:szCs w:val="20"/>
                <w:lang w:val="de-DE"/>
              </w:rPr>
            </w:pPr>
            <w:r w:rsidRPr="004539D2">
              <w:rPr>
                <w:rFonts w:cs="Arial"/>
                <w:szCs w:val="20"/>
                <w:lang w:val="de-DE"/>
              </w:rPr>
              <w:t>Motor-Controller</w:t>
            </w:r>
          </w:p>
        </w:tc>
        <w:tc>
          <w:tcPr>
            <w:tcW w:w="1418" w:type="dxa"/>
            <w:vAlign w:val="center"/>
          </w:tcPr>
          <w:p w14:paraId="202DCE61" w14:textId="77777777" w:rsidR="004F5B10" w:rsidRPr="004539D2" w:rsidRDefault="004F5B10" w:rsidP="00684696">
            <w:pPr>
              <w:rPr>
                <w:rFonts w:cs="Arial"/>
                <w:szCs w:val="20"/>
                <w:lang w:val="de-DE"/>
              </w:rPr>
            </w:pPr>
            <w:r w:rsidRPr="004539D2">
              <w:rPr>
                <w:rFonts w:cs="Arial"/>
                <w:szCs w:val="20"/>
                <w:lang w:val="de-DE"/>
              </w:rPr>
              <w:t>SCHNEIDER</w:t>
            </w:r>
          </w:p>
        </w:tc>
        <w:tc>
          <w:tcPr>
            <w:tcW w:w="1276" w:type="dxa"/>
            <w:tcBorders>
              <w:tr2bl w:val="nil"/>
            </w:tcBorders>
            <w:shd w:val="clear" w:color="auto" w:fill="FBE4D5"/>
            <w:vAlign w:val="center"/>
          </w:tcPr>
          <w:p w14:paraId="49C79CB3" w14:textId="47A338C6" w:rsidR="004F5B10" w:rsidRPr="002A723A" w:rsidRDefault="00F744DB" w:rsidP="00684696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09D354D3" w14:textId="77777777" w:rsidR="004F5B10" w:rsidRPr="002A723A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B69D54F" w14:textId="77777777" w:rsidR="004F5B10" w:rsidRPr="002A723A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28E314" w14:textId="77777777" w:rsidR="004F5B10" w:rsidRPr="002A723A" w:rsidRDefault="004F5B10" w:rsidP="00684696">
            <w:pPr>
              <w:rPr>
                <w:rFonts w:cs="Arial"/>
              </w:rPr>
            </w:pPr>
          </w:p>
        </w:tc>
      </w:tr>
    </w:tbl>
    <w:p w14:paraId="18D5F715" w14:textId="77777777" w:rsidR="0093175D" w:rsidRDefault="0093175D">
      <w:pPr>
        <w:sectPr w:rsidR="0093175D">
          <w:headerReference w:type="default" r:id="rId13"/>
          <w:footerReference w:type="default" r:id="rId14"/>
          <w:pgSz w:w="11906" w:h="16838" w:code="9"/>
          <w:pgMar w:top="1438" w:right="1418" w:bottom="1418" w:left="1418" w:header="709" w:footer="709" w:gutter="0"/>
          <w:cols w:space="708"/>
          <w:docGrid w:linePitch="360"/>
        </w:sectPr>
      </w:pPr>
    </w:p>
    <w:p w14:paraId="7DF84C6B" w14:textId="77777777" w:rsidR="0093175D" w:rsidRDefault="0093175D"/>
    <w:p w14:paraId="2373C02B" w14:textId="55CEA027" w:rsidR="00254D64" w:rsidRPr="00FC17E7" w:rsidRDefault="00466BD1" w:rsidP="0093175D">
      <w:pPr>
        <w:pStyle w:val="berschrift1"/>
        <w:pageBreakBefore w:val="0"/>
      </w:pPr>
      <w:bookmarkStart w:id="21" w:name="_Toc186710356"/>
      <w:r w:rsidRPr="00FC17E7">
        <w:t xml:space="preserve">Test </w:t>
      </w:r>
      <w:proofErr w:type="spellStart"/>
      <w:r w:rsidRPr="00FC17E7">
        <w:t>protocol</w:t>
      </w:r>
      <w:bookmarkEnd w:id="21"/>
      <w:proofErr w:type="spellEnd"/>
    </w:p>
    <w:tbl>
      <w:tblPr>
        <w:tblW w:w="10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080"/>
        <w:gridCol w:w="1989"/>
        <w:gridCol w:w="1418"/>
        <w:gridCol w:w="1276"/>
        <w:gridCol w:w="1276"/>
        <w:gridCol w:w="1625"/>
        <w:gridCol w:w="1134"/>
      </w:tblGrid>
      <w:tr w:rsidR="004F5B10" w:rsidRPr="0071497E" w14:paraId="159E6F50" w14:textId="77777777" w:rsidTr="003C56FF">
        <w:trPr>
          <w:trHeight w:hRule="exact" w:val="833"/>
          <w:tblHeader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2A9FE55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Test-point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532D615D" w14:textId="08F591CB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CIS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0EFD202E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CB62CF">
              <w:rPr>
                <w:rFonts w:cs="Arial"/>
                <w:lang w:val="en-US"/>
              </w:rPr>
              <w:t>Function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C82DB3" w14:textId="77777777" w:rsidR="004F5B10" w:rsidRPr="00B63677" w:rsidRDefault="004F5B10" w:rsidP="00FC17E7">
            <w:pPr>
              <w:pStyle w:val="Tabellenkopf"/>
              <w:rPr>
                <w:rFonts w:cs="Arial"/>
                <w:lang w:val="en-US"/>
              </w:rPr>
            </w:pPr>
            <w:r w:rsidRPr="00B63677">
              <w:rPr>
                <w:rFonts w:cs="Arial"/>
                <w:lang w:val="en-US"/>
              </w:rPr>
              <w:t>Manufacturer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28D231DF" w14:textId="62497C3F" w:rsidR="004F5B10" w:rsidRPr="007B651A" w:rsidRDefault="004F5B10" w:rsidP="00FC17E7">
            <w:pPr>
              <w:spacing w:before="120" w:after="120"/>
              <w:jc w:val="center"/>
              <w:rPr>
                <w:rFonts w:cs="Arial"/>
                <w:b/>
                <w:bCs/>
                <w:szCs w:val="20"/>
                <w:lang w:val="de-DE"/>
              </w:rPr>
            </w:pPr>
            <w:r>
              <w:rPr>
                <w:rFonts w:cs="Arial"/>
                <w:b/>
                <w:bCs/>
                <w:szCs w:val="20"/>
                <w:lang w:val="de-DE"/>
              </w:rPr>
              <w:t>Comment</w:t>
            </w:r>
            <w:r>
              <w:rPr>
                <w:rFonts w:cs="Arial"/>
                <w:b/>
                <w:bCs/>
                <w:szCs w:val="20"/>
                <w:lang w:val="de-DE"/>
              </w:rPr>
              <w:br/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(</w:t>
            </w:r>
            <w:r>
              <w:rPr>
                <w:rFonts w:cs="Arial"/>
                <w:bCs/>
                <w:sz w:val="18"/>
                <w:szCs w:val="18"/>
                <w:lang w:val="de-DE"/>
              </w:rPr>
              <w:t>Chapter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 xml:space="preserve"> 2.</w:t>
            </w:r>
            <w:r w:rsidR="00387668">
              <w:rPr>
                <w:rFonts w:cs="Arial"/>
                <w:bCs/>
                <w:sz w:val="18"/>
                <w:szCs w:val="18"/>
                <w:lang w:val="de-DE"/>
              </w:rPr>
              <w:t>5</w:t>
            </w:r>
            <w:r w:rsidRPr="002A723A">
              <w:rPr>
                <w:rFonts w:cs="Arial"/>
                <w:bCs/>
                <w:sz w:val="18"/>
                <w:szCs w:val="18"/>
                <w:lang w:val="de-DE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CFF827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F6FB63A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AEA28B" w14:textId="77777777" w:rsidR="004F5B10" w:rsidRPr="00010677" w:rsidRDefault="004F5B10" w:rsidP="00FC17E7">
            <w:pPr>
              <w:rPr>
                <w:rFonts w:cs="Arial"/>
                <w:b/>
                <w:bCs/>
                <w:szCs w:val="20"/>
              </w:rPr>
            </w:pPr>
            <w:r w:rsidRPr="00010677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F5B10" w:rsidRPr="00B63677" w14:paraId="493464FB" w14:textId="77777777" w:rsidTr="003C56FF">
        <w:trPr>
          <w:trHeight w:val="516"/>
          <w:jc w:val="center"/>
        </w:trPr>
        <w:tc>
          <w:tcPr>
            <w:tcW w:w="900" w:type="dxa"/>
            <w:vAlign w:val="center"/>
          </w:tcPr>
          <w:p w14:paraId="7A21081B" w14:textId="77777777" w:rsidR="004F5B10" w:rsidRPr="00FC17E7" w:rsidRDefault="004F5B10" w:rsidP="00FC17E7">
            <w:pPr>
              <w:pStyle w:val="Nummerierung2"/>
              <w:numPr>
                <w:ilvl w:val="0"/>
                <w:numId w:val="8"/>
              </w:numPr>
              <w:tabs>
                <w:tab w:val="clear" w:pos="360"/>
                <w:tab w:val="num" w:pos="290"/>
                <w:tab w:val="num" w:pos="720"/>
              </w:tabs>
              <w:jc w:val="center"/>
              <w:rPr>
                <w:rFonts w:cs="Arial"/>
                <w:lang w:val="en-GB"/>
              </w:rPr>
            </w:pPr>
          </w:p>
        </w:tc>
        <w:tc>
          <w:tcPr>
            <w:tcW w:w="1080" w:type="dxa"/>
            <w:vAlign w:val="center"/>
          </w:tcPr>
          <w:p w14:paraId="6040EEEA" w14:textId="77777777" w:rsidR="004F5B10" w:rsidRPr="0036141B" w:rsidRDefault="004F5B10" w:rsidP="00684696">
            <w:pPr>
              <w:rPr>
                <w:rFonts w:cs="Arial"/>
                <w:color w:val="3366FF"/>
                <w:szCs w:val="20"/>
                <w:lang w:val="de-DE"/>
              </w:rPr>
            </w:pPr>
            <w:r w:rsidRPr="0036141B">
              <w:rPr>
                <w:rFonts w:cs="Arial"/>
                <w:color w:val="3366FF"/>
                <w:szCs w:val="20"/>
                <w:lang w:val="de-DE"/>
              </w:rPr>
              <w:t>.000-A1</w:t>
            </w:r>
          </w:p>
        </w:tc>
        <w:tc>
          <w:tcPr>
            <w:tcW w:w="1989" w:type="dxa"/>
            <w:shd w:val="clear" w:color="auto" w:fill="auto"/>
            <w:vAlign w:val="center"/>
          </w:tcPr>
          <w:p w14:paraId="361A71A2" w14:textId="77777777" w:rsidR="004F5B10" w:rsidRPr="0036141B" w:rsidRDefault="004F5B10" w:rsidP="00684696">
            <w:pPr>
              <w:rPr>
                <w:rFonts w:cs="Arial"/>
                <w:color w:val="3366FF"/>
                <w:szCs w:val="20"/>
                <w:lang w:val="de-DE"/>
              </w:rPr>
            </w:pPr>
            <w:r w:rsidRPr="0036141B">
              <w:rPr>
                <w:rFonts w:cs="Arial"/>
                <w:color w:val="3366FF"/>
                <w:szCs w:val="20"/>
                <w:lang w:val="de-DE"/>
              </w:rPr>
              <w:t>Überstromschutz</w:t>
            </w:r>
          </w:p>
        </w:tc>
        <w:tc>
          <w:tcPr>
            <w:tcW w:w="1418" w:type="dxa"/>
            <w:vAlign w:val="center"/>
          </w:tcPr>
          <w:p w14:paraId="2F861989" w14:textId="77777777" w:rsidR="004F5B10" w:rsidRPr="0036141B" w:rsidRDefault="004F5B10" w:rsidP="00684696">
            <w:pPr>
              <w:rPr>
                <w:rFonts w:cs="Arial"/>
                <w:color w:val="3366FF"/>
                <w:szCs w:val="20"/>
                <w:lang w:val="de-DE"/>
              </w:rPr>
            </w:pPr>
            <w:r w:rsidRPr="0036141B">
              <w:rPr>
                <w:rFonts w:cs="Arial"/>
                <w:color w:val="3366FF"/>
                <w:szCs w:val="20"/>
                <w:lang w:val="de-DE"/>
              </w:rPr>
              <w:t>MURR</w:t>
            </w:r>
          </w:p>
        </w:tc>
        <w:tc>
          <w:tcPr>
            <w:tcW w:w="1276" w:type="dxa"/>
            <w:tcBorders>
              <w:tr2bl w:val="nil"/>
            </w:tcBorders>
            <w:vAlign w:val="center"/>
          </w:tcPr>
          <w:p w14:paraId="61FBD542" w14:textId="77777777" w:rsidR="004F5B10" w:rsidRPr="00B63677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5312184" w14:textId="77777777" w:rsidR="004F5B10" w:rsidRPr="00B63677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18DF84F2" w14:textId="77777777" w:rsidR="004F5B10" w:rsidRPr="00B63677" w:rsidRDefault="004F5B10" w:rsidP="00684696">
            <w:pPr>
              <w:rPr>
                <w:rFonts w:cs="Arial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1FBF009" w14:textId="77777777" w:rsidR="004F5B10" w:rsidRPr="00B63677" w:rsidRDefault="004F5B10" w:rsidP="00684696">
            <w:pPr>
              <w:rPr>
                <w:rFonts w:cs="Arial"/>
              </w:rPr>
            </w:pPr>
          </w:p>
        </w:tc>
      </w:tr>
    </w:tbl>
    <w:p w14:paraId="7A12D79B" w14:textId="77777777" w:rsidR="00FC17E7" w:rsidRDefault="00FC17E7" w:rsidP="00FC17E7">
      <w:pPr>
        <w:pStyle w:val="Text1"/>
        <w:rPr>
          <w:lang w:val="en-US"/>
        </w:rPr>
      </w:pPr>
    </w:p>
    <w:p w14:paraId="08705D1D" w14:textId="77777777" w:rsidR="0093175D" w:rsidRDefault="0093175D" w:rsidP="00FC17E7">
      <w:pPr>
        <w:pStyle w:val="Text1"/>
        <w:rPr>
          <w:lang w:val="en-US"/>
        </w:rPr>
        <w:sectPr w:rsidR="0093175D">
          <w:headerReference w:type="default" r:id="rId15"/>
          <w:footerReference w:type="default" r:id="rId16"/>
          <w:pgSz w:w="11906" w:h="16838" w:code="9"/>
          <w:pgMar w:top="1438" w:right="1418" w:bottom="1418" w:left="1418" w:header="709" w:footer="709" w:gutter="0"/>
          <w:cols w:space="708"/>
          <w:docGrid w:linePitch="360"/>
        </w:sectPr>
      </w:pPr>
    </w:p>
    <w:p w14:paraId="3FE66120" w14:textId="77777777" w:rsidR="00FC17E7" w:rsidRDefault="00FC17E7" w:rsidP="00FC17E7">
      <w:pPr>
        <w:pStyle w:val="Text1"/>
        <w:rPr>
          <w:lang w:val="en-US"/>
        </w:rPr>
      </w:pPr>
    </w:p>
    <w:p w14:paraId="0335A25F" w14:textId="77777777" w:rsidR="000437FF" w:rsidRDefault="000437FF" w:rsidP="0093175D">
      <w:pPr>
        <w:pStyle w:val="berschrift1"/>
        <w:pageBreakBefore w:val="0"/>
      </w:pPr>
      <w:bookmarkStart w:id="22" w:name="_Toc143418315"/>
      <w:bookmarkStart w:id="23" w:name="_Toc143918780"/>
      <w:bookmarkStart w:id="24" w:name="_Toc153016858"/>
      <w:bookmarkStart w:id="25" w:name="_Toc186710357"/>
      <w:bookmarkStart w:id="26" w:name="_Toc75314921"/>
      <w:bookmarkStart w:id="27" w:name="_Toc101833359"/>
      <w:bookmarkStart w:id="28" w:name="_Toc139800550"/>
      <w:bookmarkStart w:id="29" w:name="_Toc142985183"/>
      <w:r>
        <w:rPr>
          <w:lang w:val="en-US"/>
        </w:rPr>
        <w:t>Summary</w:t>
      </w:r>
      <w:bookmarkEnd w:id="22"/>
      <w:bookmarkEnd w:id="23"/>
      <w:bookmarkEnd w:id="24"/>
      <w:bookmarkEnd w:id="25"/>
    </w:p>
    <w:p w14:paraId="3BA2DA3F" w14:textId="77777777" w:rsidR="000437FF" w:rsidRDefault="000437FF" w:rsidP="000437FF">
      <w:pPr>
        <w:pStyle w:val="berschrift2"/>
      </w:pPr>
      <w:bookmarkStart w:id="30" w:name="_Toc98663856"/>
      <w:bookmarkStart w:id="31" w:name="_Toc153016859"/>
      <w:bookmarkStart w:id="32" w:name="_Toc186710358"/>
      <w:bookmarkStart w:id="33" w:name="_Toc143048972"/>
      <w:bookmarkStart w:id="34" w:name="_Toc143418316"/>
      <w:bookmarkStart w:id="35" w:name="_Toc143918781"/>
      <w:r>
        <w:rPr>
          <w:lang w:val="en-US"/>
        </w:rPr>
        <w:t>Comments</w:t>
      </w:r>
      <w:bookmarkEnd w:id="30"/>
      <w:bookmarkEnd w:id="31"/>
      <w:bookmarkEnd w:id="32"/>
      <w:r>
        <w:t xml:space="preserve"> </w:t>
      </w:r>
      <w:bookmarkEnd w:id="33"/>
      <w:bookmarkEnd w:id="34"/>
      <w:bookmarkEnd w:id="35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0437FF" w14:paraId="7637C6CB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719B8485" w14:textId="77777777" w:rsidR="000437FF" w:rsidRDefault="000437FF" w:rsidP="00C1591E">
            <w:pPr>
              <w:pStyle w:val="Tabellentext"/>
            </w:pPr>
          </w:p>
        </w:tc>
      </w:tr>
      <w:tr w:rsidR="000437FF" w14:paraId="226A6CB4" w14:textId="77777777">
        <w:trPr>
          <w:trHeight w:hRule="exact" w:val="454"/>
        </w:trPr>
        <w:tc>
          <w:tcPr>
            <w:tcW w:w="9180" w:type="dxa"/>
          </w:tcPr>
          <w:p w14:paraId="54D249EA" w14:textId="77777777" w:rsidR="000437FF" w:rsidRDefault="000437FF" w:rsidP="00C1591E">
            <w:pPr>
              <w:pStyle w:val="Tabellentext"/>
            </w:pPr>
          </w:p>
        </w:tc>
      </w:tr>
      <w:tr w:rsidR="000437FF" w14:paraId="085333D9" w14:textId="77777777">
        <w:trPr>
          <w:trHeight w:hRule="exact" w:val="454"/>
        </w:trPr>
        <w:tc>
          <w:tcPr>
            <w:tcW w:w="9180" w:type="dxa"/>
          </w:tcPr>
          <w:p w14:paraId="67D8EEEF" w14:textId="77777777" w:rsidR="000437FF" w:rsidRDefault="000437FF" w:rsidP="00C1591E">
            <w:pPr>
              <w:pStyle w:val="Tabellentext"/>
            </w:pPr>
          </w:p>
        </w:tc>
      </w:tr>
      <w:tr w:rsidR="000437FF" w14:paraId="3576985C" w14:textId="77777777">
        <w:trPr>
          <w:trHeight w:hRule="exact" w:val="454"/>
        </w:trPr>
        <w:tc>
          <w:tcPr>
            <w:tcW w:w="9180" w:type="dxa"/>
          </w:tcPr>
          <w:p w14:paraId="7AF8CA52" w14:textId="77777777" w:rsidR="000437FF" w:rsidRDefault="000437FF" w:rsidP="00C1591E">
            <w:pPr>
              <w:pStyle w:val="Tabellentext"/>
            </w:pPr>
          </w:p>
        </w:tc>
      </w:tr>
      <w:tr w:rsidR="000437FF" w14:paraId="59709DD2" w14:textId="77777777">
        <w:trPr>
          <w:trHeight w:hRule="exact" w:val="454"/>
        </w:trPr>
        <w:tc>
          <w:tcPr>
            <w:tcW w:w="9180" w:type="dxa"/>
          </w:tcPr>
          <w:p w14:paraId="21BFE2E8" w14:textId="77777777" w:rsidR="000437FF" w:rsidRDefault="000437FF" w:rsidP="00C1591E">
            <w:pPr>
              <w:pStyle w:val="Tabellentext"/>
            </w:pPr>
          </w:p>
        </w:tc>
      </w:tr>
      <w:tr w:rsidR="000437FF" w14:paraId="0ED9D098" w14:textId="77777777">
        <w:trPr>
          <w:trHeight w:hRule="exact" w:val="454"/>
        </w:trPr>
        <w:tc>
          <w:tcPr>
            <w:tcW w:w="9180" w:type="dxa"/>
          </w:tcPr>
          <w:p w14:paraId="50635C54" w14:textId="77777777" w:rsidR="000437FF" w:rsidRDefault="000437FF" w:rsidP="00C1591E">
            <w:pPr>
              <w:pStyle w:val="Tabellentext"/>
            </w:pPr>
          </w:p>
        </w:tc>
      </w:tr>
      <w:tr w:rsidR="000437FF" w14:paraId="6447CE7D" w14:textId="77777777">
        <w:trPr>
          <w:trHeight w:hRule="exact" w:val="454"/>
        </w:trPr>
        <w:tc>
          <w:tcPr>
            <w:tcW w:w="9180" w:type="dxa"/>
          </w:tcPr>
          <w:p w14:paraId="55241509" w14:textId="77777777" w:rsidR="000437FF" w:rsidRDefault="000437FF" w:rsidP="00C1591E">
            <w:pPr>
              <w:pStyle w:val="Tabellentext"/>
            </w:pPr>
          </w:p>
        </w:tc>
      </w:tr>
      <w:tr w:rsidR="000437FF" w14:paraId="1815BD10" w14:textId="77777777">
        <w:trPr>
          <w:trHeight w:hRule="exact" w:val="454"/>
        </w:trPr>
        <w:tc>
          <w:tcPr>
            <w:tcW w:w="9180" w:type="dxa"/>
          </w:tcPr>
          <w:p w14:paraId="31C9718B" w14:textId="77777777" w:rsidR="000437FF" w:rsidRDefault="000437FF" w:rsidP="00C1591E">
            <w:pPr>
              <w:pStyle w:val="Tabellentext"/>
            </w:pPr>
          </w:p>
        </w:tc>
      </w:tr>
      <w:tr w:rsidR="000437FF" w14:paraId="25B0A4E2" w14:textId="77777777">
        <w:trPr>
          <w:trHeight w:hRule="exact" w:val="454"/>
        </w:trPr>
        <w:tc>
          <w:tcPr>
            <w:tcW w:w="9180" w:type="dxa"/>
          </w:tcPr>
          <w:p w14:paraId="1502C0F1" w14:textId="77777777" w:rsidR="000437FF" w:rsidRDefault="000437FF" w:rsidP="00C1591E">
            <w:pPr>
              <w:pStyle w:val="Tabellentext"/>
            </w:pPr>
          </w:p>
        </w:tc>
      </w:tr>
      <w:tr w:rsidR="000437FF" w14:paraId="46A53365" w14:textId="77777777">
        <w:trPr>
          <w:trHeight w:hRule="exact" w:val="454"/>
        </w:trPr>
        <w:tc>
          <w:tcPr>
            <w:tcW w:w="9180" w:type="dxa"/>
          </w:tcPr>
          <w:p w14:paraId="04B248F3" w14:textId="77777777" w:rsidR="000437FF" w:rsidRDefault="000437FF" w:rsidP="00C1591E">
            <w:pPr>
              <w:pStyle w:val="Tabellentext"/>
            </w:pPr>
          </w:p>
        </w:tc>
      </w:tr>
      <w:tr w:rsidR="000437FF" w14:paraId="18B37733" w14:textId="77777777">
        <w:trPr>
          <w:trHeight w:hRule="exact" w:val="454"/>
        </w:trPr>
        <w:tc>
          <w:tcPr>
            <w:tcW w:w="9180" w:type="dxa"/>
          </w:tcPr>
          <w:p w14:paraId="4AB18E78" w14:textId="77777777" w:rsidR="000437FF" w:rsidRDefault="000437FF" w:rsidP="00C1591E">
            <w:pPr>
              <w:pStyle w:val="Tabellentext"/>
            </w:pPr>
          </w:p>
        </w:tc>
      </w:tr>
      <w:tr w:rsidR="000437FF" w14:paraId="2504CADD" w14:textId="77777777">
        <w:trPr>
          <w:trHeight w:hRule="exact" w:val="454"/>
        </w:trPr>
        <w:tc>
          <w:tcPr>
            <w:tcW w:w="9180" w:type="dxa"/>
          </w:tcPr>
          <w:p w14:paraId="37F09EB1" w14:textId="77777777" w:rsidR="000437FF" w:rsidRDefault="000437FF" w:rsidP="00C1591E">
            <w:pPr>
              <w:pStyle w:val="Tabellentext"/>
            </w:pPr>
          </w:p>
        </w:tc>
      </w:tr>
      <w:tr w:rsidR="000437FF" w14:paraId="190CC241" w14:textId="77777777">
        <w:trPr>
          <w:trHeight w:hRule="exact" w:val="454"/>
        </w:trPr>
        <w:tc>
          <w:tcPr>
            <w:tcW w:w="9180" w:type="dxa"/>
          </w:tcPr>
          <w:p w14:paraId="43E73C9A" w14:textId="77777777" w:rsidR="000437FF" w:rsidRDefault="000437FF" w:rsidP="00C1591E">
            <w:pPr>
              <w:pStyle w:val="Tabellentext"/>
            </w:pPr>
          </w:p>
        </w:tc>
      </w:tr>
      <w:tr w:rsidR="000437FF" w14:paraId="1D078E56" w14:textId="77777777">
        <w:trPr>
          <w:trHeight w:hRule="exact" w:val="454"/>
        </w:trPr>
        <w:tc>
          <w:tcPr>
            <w:tcW w:w="9180" w:type="dxa"/>
          </w:tcPr>
          <w:p w14:paraId="1984F715" w14:textId="77777777" w:rsidR="000437FF" w:rsidRDefault="000437FF" w:rsidP="00C1591E">
            <w:pPr>
              <w:pStyle w:val="Tabellentext"/>
            </w:pPr>
          </w:p>
        </w:tc>
      </w:tr>
      <w:tr w:rsidR="000437FF" w14:paraId="1516EB7F" w14:textId="77777777">
        <w:trPr>
          <w:trHeight w:hRule="exact" w:val="454"/>
        </w:trPr>
        <w:tc>
          <w:tcPr>
            <w:tcW w:w="9180" w:type="dxa"/>
          </w:tcPr>
          <w:p w14:paraId="45EC4B70" w14:textId="77777777" w:rsidR="000437FF" w:rsidRDefault="000437FF" w:rsidP="00C1591E">
            <w:pPr>
              <w:pStyle w:val="Tabellentext"/>
            </w:pPr>
          </w:p>
        </w:tc>
      </w:tr>
      <w:tr w:rsidR="000437FF" w14:paraId="7A9A4E53" w14:textId="77777777">
        <w:trPr>
          <w:trHeight w:hRule="exact" w:val="454"/>
        </w:trPr>
        <w:tc>
          <w:tcPr>
            <w:tcW w:w="9180" w:type="dxa"/>
          </w:tcPr>
          <w:p w14:paraId="2B551884" w14:textId="77777777" w:rsidR="000437FF" w:rsidRDefault="000437FF" w:rsidP="00C1591E">
            <w:pPr>
              <w:pStyle w:val="Tabellentext"/>
            </w:pPr>
          </w:p>
        </w:tc>
      </w:tr>
      <w:tr w:rsidR="000437FF" w14:paraId="1AAFA311" w14:textId="77777777">
        <w:trPr>
          <w:trHeight w:hRule="exact" w:val="454"/>
        </w:trPr>
        <w:tc>
          <w:tcPr>
            <w:tcW w:w="9180" w:type="dxa"/>
          </w:tcPr>
          <w:p w14:paraId="0CBBC635" w14:textId="77777777" w:rsidR="000437FF" w:rsidRDefault="000437FF" w:rsidP="00C1591E">
            <w:pPr>
              <w:pStyle w:val="Tabellentext"/>
            </w:pPr>
          </w:p>
        </w:tc>
      </w:tr>
      <w:tr w:rsidR="000437FF" w14:paraId="717DFCDC" w14:textId="77777777">
        <w:trPr>
          <w:trHeight w:hRule="exact" w:val="454"/>
        </w:trPr>
        <w:tc>
          <w:tcPr>
            <w:tcW w:w="9180" w:type="dxa"/>
          </w:tcPr>
          <w:p w14:paraId="5F0F8569" w14:textId="77777777" w:rsidR="000437FF" w:rsidRDefault="000437FF" w:rsidP="00C1591E">
            <w:pPr>
              <w:pStyle w:val="Tabellentext"/>
            </w:pPr>
          </w:p>
        </w:tc>
      </w:tr>
    </w:tbl>
    <w:p w14:paraId="095A7D76" w14:textId="77777777" w:rsidR="000437FF" w:rsidRDefault="0007097A" w:rsidP="000437FF">
      <w:pPr>
        <w:pStyle w:val="berschrift2"/>
      </w:pPr>
      <w:bookmarkStart w:id="36" w:name="_Toc142985185"/>
      <w:bookmarkStart w:id="37" w:name="_Toc143048943"/>
      <w:bookmarkStart w:id="38" w:name="_Toc158535981"/>
      <w:bookmarkStart w:id="39" w:name="_Toc186710359"/>
      <w:bookmarkStart w:id="40" w:name="_Toc143048973"/>
      <w:bookmarkStart w:id="41" w:name="_Toc143418317"/>
      <w:bookmarkStart w:id="42" w:name="_Toc143918782"/>
      <w:r>
        <w:rPr>
          <w:lang w:val="en-US"/>
        </w:rPr>
        <w:t>Approval</w:t>
      </w:r>
      <w:r w:rsidRPr="00CF1827">
        <w:rPr>
          <w:lang w:val="en-US"/>
        </w:rPr>
        <w:t xml:space="preserve"> of </w:t>
      </w:r>
      <w:bookmarkEnd w:id="36"/>
      <w:bookmarkEnd w:id="37"/>
      <w:bookmarkEnd w:id="38"/>
      <w:r>
        <w:rPr>
          <w:lang w:val="en-US"/>
        </w:rPr>
        <w:t xml:space="preserve">test </w:t>
      </w:r>
      <w:r w:rsidR="00A379B2">
        <w:rPr>
          <w:lang w:val="en-US"/>
        </w:rPr>
        <w:t>protocol</w:t>
      </w:r>
      <w:bookmarkEnd w:id="39"/>
      <w:r w:rsidR="000437FF">
        <w:t xml:space="preserve"> </w:t>
      </w:r>
      <w:bookmarkEnd w:id="40"/>
      <w:bookmarkEnd w:id="41"/>
      <w:bookmarkEnd w:id="42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0437FF" w14:paraId="7B168D20" w14:textId="77777777">
        <w:trPr>
          <w:trHeight w:hRule="exact" w:val="454"/>
        </w:trPr>
        <w:tc>
          <w:tcPr>
            <w:tcW w:w="2894" w:type="dxa"/>
            <w:shd w:val="clear" w:color="auto" w:fill="auto"/>
          </w:tcPr>
          <w:p w14:paraId="6F8BBCF4" w14:textId="77777777" w:rsidR="000437FF" w:rsidRDefault="000437FF" w:rsidP="00C1591E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  <w:shd w:val="clear" w:color="auto" w:fill="auto"/>
          </w:tcPr>
          <w:p w14:paraId="5EDCD978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Yes</w:t>
            </w:r>
            <w:r>
              <w:rPr>
                <w:lang w:val="en-US"/>
              </w:rPr>
              <w:tab/>
            </w:r>
            <w:r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  <w:shd w:val="clear" w:color="auto" w:fill="auto"/>
          </w:tcPr>
          <w:p w14:paraId="598FC21C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No</w:t>
            </w:r>
            <w:r>
              <w:rPr>
                <w:lang w:val="en-US"/>
              </w:rPr>
              <w:tab/>
            </w:r>
            <w:r>
              <w:rPr>
                <w:rFonts w:cs="Arial"/>
                <w:lang w:val="en-US"/>
              </w:rPr>
              <w:t></w:t>
            </w:r>
          </w:p>
        </w:tc>
      </w:tr>
      <w:tr w:rsidR="000437FF" w14:paraId="1B794218" w14:textId="77777777">
        <w:trPr>
          <w:trHeight w:hRule="exact" w:val="454"/>
        </w:trPr>
        <w:tc>
          <w:tcPr>
            <w:tcW w:w="2894" w:type="dxa"/>
            <w:shd w:val="clear" w:color="auto" w:fill="auto"/>
          </w:tcPr>
          <w:p w14:paraId="2B31067A" w14:textId="77777777" w:rsidR="000437FF" w:rsidRDefault="00F15427" w:rsidP="00C1591E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Performer</w:t>
            </w:r>
            <w:r w:rsidR="000437FF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auto"/>
          </w:tcPr>
          <w:p w14:paraId="12D247EC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  <w:shd w:val="clear" w:color="auto" w:fill="auto"/>
          </w:tcPr>
          <w:p w14:paraId="281DD4CB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</w:tr>
      <w:tr w:rsidR="000437FF" w14:paraId="51E09B42" w14:textId="77777777">
        <w:trPr>
          <w:trHeight w:hRule="exact" w:val="454"/>
        </w:trPr>
        <w:tc>
          <w:tcPr>
            <w:tcW w:w="2894" w:type="dxa"/>
            <w:shd w:val="clear" w:color="auto" w:fill="auto"/>
          </w:tcPr>
          <w:p w14:paraId="15E95E19" w14:textId="77777777" w:rsidR="000437FF" w:rsidRDefault="00F15427" w:rsidP="00C1591E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Verifier</w:t>
            </w:r>
            <w:r w:rsidR="000437FF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auto"/>
          </w:tcPr>
          <w:p w14:paraId="34CBB495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  <w:shd w:val="clear" w:color="auto" w:fill="auto"/>
          </w:tcPr>
          <w:p w14:paraId="05DB8742" w14:textId="77777777" w:rsidR="000437FF" w:rsidRDefault="000437FF" w:rsidP="00C1591E">
            <w:pPr>
              <w:pStyle w:val="Tabellentext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</w:tr>
      <w:bookmarkEnd w:id="26"/>
      <w:bookmarkEnd w:id="27"/>
      <w:bookmarkEnd w:id="28"/>
      <w:bookmarkEnd w:id="29"/>
    </w:tbl>
    <w:p w14:paraId="30B11A3B" w14:textId="77777777" w:rsidR="000437FF" w:rsidRDefault="000437FF" w:rsidP="0093175D">
      <w:pPr>
        <w:pStyle w:val="Text2"/>
        <w:widowControl/>
        <w:ind w:left="0"/>
      </w:pPr>
    </w:p>
    <w:sectPr w:rsidR="000437FF">
      <w:headerReference w:type="default" r:id="rId17"/>
      <w:footerReference w:type="default" r:id="rId18"/>
      <w:pgSz w:w="11906" w:h="16838" w:code="9"/>
      <w:pgMar w:top="143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D16BF" w14:textId="77777777" w:rsidR="00A40D28" w:rsidRDefault="00A40D28">
      <w:r>
        <w:separator/>
      </w:r>
    </w:p>
  </w:endnote>
  <w:endnote w:type="continuationSeparator" w:id="0">
    <w:p w14:paraId="58E0A2C9" w14:textId="77777777" w:rsidR="00A40D28" w:rsidRDefault="00A40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C5863" w14:textId="77777777" w:rsidR="00387668" w:rsidRDefault="003876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50"/>
      <w:gridCol w:w="4500"/>
    </w:tblGrid>
    <w:tr w:rsidR="007E4389" w:rsidRPr="00B87CEF" w14:paraId="1418925D" w14:textId="77777777">
      <w:trPr>
        <w:cantSplit/>
      </w:trPr>
      <w:tc>
        <w:tcPr>
          <w:tcW w:w="4750" w:type="dxa"/>
        </w:tcPr>
        <w:p w14:paraId="3693278D" w14:textId="74562BB7" w:rsidR="007E4389" w:rsidRPr="0095258D" w:rsidRDefault="007E4389" w:rsidP="007E4389">
          <w:pPr>
            <w:pStyle w:val="Fuzeile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500" w:type="dxa"/>
          <w:vAlign w:val="center"/>
        </w:tcPr>
        <w:p w14:paraId="46610C10" w14:textId="40F982EF" w:rsidR="007E4389" w:rsidRPr="0095258D" w:rsidRDefault="007E4389" w:rsidP="007E4389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004FCD">
            <w:rPr>
              <w:sz w:val="16"/>
              <w:szCs w:val="16"/>
              <w:lang w:val="de-DE"/>
            </w:rPr>
            <w:t>by</w:t>
          </w:r>
          <w:proofErr w:type="spellEnd"/>
          <w:r w:rsidR="00004FCD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0DB3B761" w14:textId="77777777" w:rsidR="007E4389" w:rsidRDefault="007E4389" w:rsidP="007E4389">
    <w:pPr>
      <w:pStyle w:val="Fuzeile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A13CA" w14:textId="77777777" w:rsidR="00387668" w:rsidRDefault="00387668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5FCDD" w14:textId="77777777" w:rsidR="0093175D" w:rsidRDefault="0093175D" w:rsidP="007E4389">
    <w:pPr>
      <w:pStyle w:val="Fuzeile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0"/>
      <w:gridCol w:w="4860"/>
    </w:tblGrid>
    <w:tr w:rsidR="0093175D" w:rsidRPr="00B87CEF" w14:paraId="5E6065EC" w14:textId="77777777" w:rsidTr="003F092D">
      <w:trPr>
        <w:cantSplit/>
      </w:trPr>
      <w:tc>
        <w:tcPr>
          <w:tcW w:w="4390" w:type="dxa"/>
        </w:tcPr>
        <w:p w14:paraId="46920695" w14:textId="6AFFAA4A" w:rsidR="0093175D" w:rsidRPr="0095258D" w:rsidRDefault="0093175D" w:rsidP="0093175D">
          <w:pPr>
            <w:pStyle w:val="Fuzeile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860" w:type="dxa"/>
          <w:vAlign w:val="center"/>
        </w:tcPr>
        <w:p w14:paraId="6B134C3B" w14:textId="351CD6D0" w:rsidR="0093175D" w:rsidRPr="0095258D" w:rsidRDefault="0093175D" w:rsidP="0093175D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004FCD">
            <w:rPr>
              <w:sz w:val="16"/>
              <w:szCs w:val="16"/>
              <w:lang w:val="de-DE"/>
            </w:rPr>
            <w:t>by</w:t>
          </w:r>
          <w:proofErr w:type="spellEnd"/>
          <w:r w:rsidR="00004FCD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4A180ACB" w14:textId="77777777" w:rsidR="0093175D" w:rsidRDefault="0093175D" w:rsidP="0093175D">
    <w:pPr>
      <w:pStyle w:val="Fuzeile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20"/>
      <w:gridCol w:w="3210"/>
      <w:gridCol w:w="3210"/>
    </w:tblGrid>
    <w:tr w:rsidR="0093175D" w14:paraId="256D84FE" w14:textId="77777777" w:rsidTr="003F092D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32923B45" w14:textId="77777777" w:rsidR="0093175D" w:rsidRDefault="0093175D" w:rsidP="0093175D">
          <w:pPr>
            <w:pStyle w:val="Tabellenkopf"/>
            <w:rPr>
              <w:lang w:val="fr-FR"/>
            </w:rPr>
          </w:pPr>
          <w:proofErr w:type="gramStart"/>
          <w:r>
            <w:rPr>
              <w:lang w:val="fr-FR"/>
            </w:rPr>
            <w:t>Performer:</w:t>
          </w:r>
          <w:proofErr w:type="gramEnd"/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2EF8902C" w14:textId="77777777" w:rsidR="0093175D" w:rsidRDefault="0093175D" w:rsidP="0093175D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3210" w:type="dxa"/>
          <w:tcBorders>
            <w:left w:val="single" w:sz="4" w:space="0" w:color="auto"/>
            <w:bottom w:val="single" w:sz="4" w:space="0" w:color="auto"/>
          </w:tcBorders>
        </w:tcPr>
        <w:p w14:paraId="10BFB41D" w14:textId="77777777" w:rsidR="0093175D" w:rsidRDefault="0093175D" w:rsidP="0093175D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93175D" w14:paraId="408C6556" w14:textId="77777777" w:rsidTr="003F092D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593D08C" w14:textId="77777777" w:rsidR="0093175D" w:rsidRDefault="0093175D" w:rsidP="0093175D">
          <w:pPr>
            <w:pStyle w:val="Tabellenkopf"/>
            <w:rPr>
              <w:lang w:val="en-US"/>
            </w:rPr>
          </w:pPr>
          <w:r>
            <w:rPr>
              <w:lang w:val="en-US"/>
            </w:rPr>
            <w:t>Verifier: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42B4879D" w14:textId="77777777" w:rsidR="0093175D" w:rsidRDefault="0093175D" w:rsidP="0093175D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3210" w:type="dxa"/>
          <w:tcBorders>
            <w:left w:val="single" w:sz="4" w:space="0" w:color="auto"/>
          </w:tcBorders>
        </w:tcPr>
        <w:p w14:paraId="22C37C83" w14:textId="77777777" w:rsidR="0093175D" w:rsidRDefault="0093175D" w:rsidP="0093175D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65187379" w14:textId="77777777" w:rsidR="0093175D" w:rsidRDefault="0093175D" w:rsidP="007E4389">
    <w:pPr>
      <w:pStyle w:val="Fuzeile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0"/>
      <w:gridCol w:w="4860"/>
    </w:tblGrid>
    <w:tr w:rsidR="0093175D" w:rsidRPr="00B87CEF" w14:paraId="0A6D58B0" w14:textId="77777777" w:rsidTr="003F092D">
      <w:trPr>
        <w:cantSplit/>
      </w:trPr>
      <w:tc>
        <w:tcPr>
          <w:tcW w:w="4390" w:type="dxa"/>
        </w:tcPr>
        <w:p w14:paraId="7612E3FC" w14:textId="26D6C1FE" w:rsidR="0093175D" w:rsidRPr="0095258D" w:rsidRDefault="0093175D" w:rsidP="0093175D">
          <w:pPr>
            <w:pStyle w:val="Fuzeile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860" w:type="dxa"/>
          <w:vAlign w:val="center"/>
        </w:tcPr>
        <w:p w14:paraId="4DC1447D" w14:textId="29E47C29" w:rsidR="0093175D" w:rsidRPr="0095258D" w:rsidRDefault="0093175D" w:rsidP="0093175D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004FCD">
            <w:rPr>
              <w:sz w:val="16"/>
              <w:szCs w:val="16"/>
              <w:lang w:val="de-DE"/>
            </w:rPr>
            <w:t>by</w:t>
          </w:r>
          <w:proofErr w:type="spellEnd"/>
          <w:r w:rsidR="00004FCD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1FF01348" w14:textId="77777777" w:rsidR="0093175D" w:rsidRDefault="0093175D" w:rsidP="0093175D">
    <w:pPr>
      <w:pStyle w:val="Fuzeile"/>
      <w:rPr>
        <w:lang w:val="de-DE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F111" w14:textId="77777777" w:rsidR="0093175D" w:rsidRDefault="0093175D" w:rsidP="007E4389">
    <w:pPr>
      <w:pStyle w:val="Fuzeile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90"/>
      <w:gridCol w:w="4860"/>
    </w:tblGrid>
    <w:tr w:rsidR="0093175D" w:rsidRPr="00B87CEF" w14:paraId="212A4B81" w14:textId="77777777" w:rsidTr="003F092D">
      <w:trPr>
        <w:cantSplit/>
      </w:trPr>
      <w:tc>
        <w:tcPr>
          <w:tcW w:w="4390" w:type="dxa"/>
        </w:tcPr>
        <w:p w14:paraId="54ABF988" w14:textId="56EBEB8D" w:rsidR="0093175D" w:rsidRPr="0095258D" w:rsidRDefault="0093175D" w:rsidP="0093175D">
          <w:pPr>
            <w:pStyle w:val="Fuzeile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XXXXX_05_IQ_Control Components_2025-01-02_en.docx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4860" w:type="dxa"/>
          <w:vAlign w:val="center"/>
        </w:tcPr>
        <w:p w14:paraId="6490C6DF" w14:textId="04CB0643" w:rsidR="0093175D" w:rsidRPr="0095258D" w:rsidRDefault="0093175D" w:rsidP="0093175D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004FCD">
            <w:rPr>
              <w:sz w:val="16"/>
              <w:szCs w:val="16"/>
              <w:lang w:val="de-DE"/>
            </w:rPr>
            <w:t>by</w:t>
          </w:r>
          <w:proofErr w:type="spellEnd"/>
          <w:r w:rsidR="00004FCD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004FCD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6E9F5C51" w14:textId="77777777" w:rsidR="0093175D" w:rsidRDefault="0093175D" w:rsidP="0093175D">
    <w:pPr>
      <w:pStyle w:val="Fuzeile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80874" w14:textId="77777777" w:rsidR="00A40D28" w:rsidRDefault="00A40D28">
      <w:r>
        <w:separator/>
      </w:r>
    </w:p>
  </w:footnote>
  <w:footnote w:type="continuationSeparator" w:id="0">
    <w:p w14:paraId="4644D7FA" w14:textId="77777777" w:rsidR="00A40D28" w:rsidRDefault="00A40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BF5D1" w14:textId="77777777" w:rsidR="00387668" w:rsidRDefault="003876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B65B58" w14:paraId="6FCDB553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3A76BC59" w14:textId="7BB6CEEE" w:rsidR="00B65B58" w:rsidRDefault="004D270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82486E2" w14:textId="42298B4E" w:rsidR="00B65B58" w:rsidRDefault="00AC39D4">
          <w:pPr>
            <w:jc w:val="center"/>
          </w:pPr>
          <w:r>
            <w:rPr>
              <w:noProof/>
            </w:rPr>
            <w:drawing>
              <wp:inline distT="0" distB="0" distL="0" distR="0" wp14:anchorId="4ED1FB8A" wp14:editId="68ABAC8E">
                <wp:extent cx="1444755" cy="816866"/>
                <wp:effectExtent l="0" t="0" r="3175" b="254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2C57832A" w14:textId="7C4C9281" w:rsidR="00B65B58" w:rsidRDefault="00B65B58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344FADDD" w14:textId="77777777" w:rsidR="00B65B58" w:rsidRDefault="00B65B58">
          <w:pPr>
            <w:rPr>
              <w:noProof/>
              <w:lang w:val="en-GB"/>
            </w:rPr>
          </w:pPr>
        </w:p>
      </w:tc>
    </w:tr>
    <w:tr w:rsidR="00B65B58" w14:paraId="5F53698B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41B21A47" w14:textId="77777777" w:rsidR="00B65B58" w:rsidRDefault="00B65B58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68A6E9A3" w14:textId="77777777" w:rsidR="00B65B58" w:rsidRDefault="00B65B58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665DF5DE" w14:textId="77777777" w:rsidR="00B65B58" w:rsidRDefault="00B65B58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3DAE35D1" w14:textId="77777777" w:rsidR="00B65B58" w:rsidRDefault="00B65B58"/>
      </w:tc>
    </w:tr>
    <w:tr w:rsidR="00B65B58" w14:paraId="6982597B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1E04D270" w14:textId="77777777" w:rsidR="00B65B58" w:rsidRDefault="00B65B58"/>
      </w:tc>
      <w:tc>
        <w:tcPr>
          <w:tcW w:w="3543" w:type="dxa"/>
          <w:vMerge/>
          <w:tcBorders>
            <w:left w:val="nil"/>
            <w:right w:val="nil"/>
          </w:tcBorders>
        </w:tcPr>
        <w:p w14:paraId="3A09DD77" w14:textId="77777777" w:rsidR="00B65B58" w:rsidRDefault="00B65B58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278202B6" w14:textId="4E8615D2" w:rsidR="00B65B58" w:rsidRDefault="00B65B58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41AEC9D9" w14:textId="77777777" w:rsidR="00B65B58" w:rsidRDefault="00B65B58">
          <w:pPr>
            <w:jc w:val="right"/>
          </w:pPr>
        </w:p>
      </w:tc>
    </w:tr>
    <w:tr w:rsidR="00B65B58" w14:paraId="40D8FFF7" w14:textId="77777777" w:rsidTr="00AC39D4">
      <w:trPr>
        <w:cantSplit/>
        <w:trHeight w:val="527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48AFA0BF" w14:textId="77777777" w:rsidR="00B65B58" w:rsidRDefault="00B65B58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14B689CB" w14:textId="77777777" w:rsidR="00B65B58" w:rsidRDefault="00B65B58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39D0F262" w14:textId="77777777" w:rsidR="00B65B58" w:rsidRDefault="00B65B58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02A13">
            <w:rPr>
              <w:noProof/>
            </w:rPr>
            <w:t>4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02A13"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1FEF77F0" w14:textId="77777777" w:rsidR="00B65B58" w:rsidRDefault="00B65B58">
          <w:pPr>
            <w:jc w:val="right"/>
          </w:pPr>
        </w:p>
      </w:tc>
    </w:tr>
  </w:tbl>
  <w:p w14:paraId="5FE06F09" w14:textId="77777777" w:rsidR="0097048D" w:rsidRDefault="0097048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55963" w14:textId="77777777" w:rsidR="00387668" w:rsidRDefault="00387668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B65B58" w14:paraId="0D4AB998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5D44BE6" w14:textId="5C16C211" w:rsidR="00B65B58" w:rsidRDefault="004D270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5C70860D" w14:textId="6A7BB611" w:rsidR="00B65B58" w:rsidRDefault="0093175D">
          <w:pPr>
            <w:jc w:val="center"/>
          </w:pPr>
          <w:r>
            <w:rPr>
              <w:noProof/>
            </w:rPr>
            <w:drawing>
              <wp:inline distT="0" distB="0" distL="0" distR="0" wp14:anchorId="2704995F" wp14:editId="767C9A44">
                <wp:extent cx="1444755" cy="816866"/>
                <wp:effectExtent l="0" t="0" r="3175" b="2540"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63D39635" w14:textId="145D0E8C" w:rsidR="00B65B58" w:rsidRDefault="00B65B58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47366843" w14:textId="77777777" w:rsidR="00B65B58" w:rsidRDefault="00B65B58">
          <w:pPr>
            <w:rPr>
              <w:noProof/>
              <w:lang w:val="en-GB"/>
            </w:rPr>
          </w:pPr>
        </w:p>
      </w:tc>
    </w:tr>
    <w:tr w:rsidR="00B65B58" w14:paraId="56B3EBD8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06BEBB3D" w14:textId="77777777" w:rsidR="00B65B58" w:rsidRDefault="00B65B58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5E21BD6B" w14:textId="77777777" w:rsidR="00B65B58" w:rsidRDefault="00B65B58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F6C9CCB" w14:textId="77777777" w:rsidR="00B65B58" w:rsidRDefault="00B65B58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14C7F94E" w14:textId="77777777" w:rsidR="00B65B58" w:rsidRDefault="00B65B58"/>
      </w:tc>
    </w:tr>
    <w:tr w:rsidR="00B65B58" w14:paraId="37F08F8C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4F6B9463" w14:textId="77777777" w:rsidR="00B65B58" w:rsidRDefault="00B65B58"/>
      </w:tc>
      <w:tc>
        <w:tcPr>
          <w:tcW w:w="3543" w:type="dxa"/>
          <w:vMerge/>
          <w:tcBorders>
            <w:left w:val="nil"/>
            <w:right w:val="nil"/>
          </w:tcBorders>
        </w:tcPr>
        <w:p w14:paraId="6D28686A" w14:textId="77777777" w:rsidR="00B65B58" w:rsidRDefault="00B65B58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23A8B2A" w14:textId="19FFD85D" w:rsidR="00B65B58" w:rsidRDefault="00B65B58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AF9B062" w14:textId="77777777" w:rsidR="00B65B58" w:rsidRDefault="00B65B58">
          <w:pPr>
            <w:jc w:val="right"/>
          </w:pPr>
        </w:p>
      </w:tc>
    </w:tr>
    <w:tr w:rsidR="00B65B58" w14:paraId="69D0782A" w14:textId="77777777" w:rsidTr="0093175D">
      <w:trPr>
        <w:cantSplit/>
        <w:trHeight w:val="516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22BFAF93" w14:textId="77777777" w:rsidR="00B65B58" w:rsidRDefault="00B65B58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2EBF5958" w14:textId="77777777" w:rsidR="00B65B58" w:rsidRDefault="00B65B58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7DD34E9F" w14:textId="77777777" w:rsidR="00B65B58" w:rsidRDefault="00B65B58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02A13">
            <w:rPr>
              <w:noProof/>
            </w:rPr>
            <w:t>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02A13"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E7C18CF" w14:textId="77777777" w:rsidR="00B65B58" w:rsidRDefault="00B65B58">
          <w:pPr>
            <w:jc w:val="right"/>
          </w:pPr>
        </w:p>
      </w:tc>
    </w:tr>
  </w:tbl>
  <w:p w14:paraId="7D9EE195" w14:textId="77777777" w:rsidR="0097048D" w:rsidRDefault="0097048D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93175D" w14:paraId="297BEED4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E6A812E" w14:textId="5DAD5B3C" w:rsidR="0093175D" w:rsidRDefault="0093175D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26EA6CCC" w14:textId="6A39EAAB" w:rsidR="0093175D" w:rsidRDefault="0093175D">
          <w:pPr>
            <w:jc w:val="center"/>
          </w:pPr>
          <w:r>
            <w:rPr>
              <w:noProof/>
            </w:rPr>
            <w:drawing>
              <wp:inline distT="0" distB="0" distL="0" distR="0" wp14:anchorId="4AEC9D87" wp14:editId="72642419">
                <wp:extent cx="1444755" cy="816866"/>
                <wp:effectExtent l="0" t="0" r="3175" b="2540"/>
                <wp:docPr id="11" name="Grafik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0A5C9299" w14:textId="1D9D54A6" w:rsidR="0093175D" w:rsidRDefault="0093175D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1C70ABCF" w14:textId="77777777" w:rsidR="0093175D" w:rsidRDefault="0093175D">
          <w:pPr>
            <w:rPr>
              <w:noProof/>
              <w:lang w:val="en-GB"/>
            </w:rPr>
          </w:pPr>
        </w:p>
      </w:tc>
    </w:tr>
    <w:tr w:rsidR="0093175D" w14:paraId="1F6A6E42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12861190" w14:textId="77777777" w:rsidR="0093175D" w:rsidRDefault="0093175D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3C5C6CEC" w14:textId="77777777" w:rsidR="0093175D" w:rsidRDefault="0093175D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40CB68A2" w14:textId="77777777" w:rsidR="0093175D" w:rsidRDefault="0093175D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679F2F4" w14:textId="77777777" w:rsidR="0093175D" w:rsidRDefault="0093175D"/>
      </w:tc>
    </w:tr>
    <w:tr w:rsidR="0093175D" w14:paraId="78DA66B0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511497DE" w14:textId="77777777" w:rsidR="0093175D" w:rsidRDefault="0093175D"/>
      </w:tc>
      <w:tc>
        <w:tcPr>
          <w:tcW w:w="3543" w:type="dxa"/>
          <w:vMerge/>
          <w:tcBorders>
            <w:left w:val="nil"/>
            <w:right w:val="nil"/>
          </w:tcBorders>
        </w:tcPr>
        <w:p w14:paraId="1E12FAD7" w14:textId="77777777" w:rsidR="0093175D" w:rsidRDefault="0093175D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592DBFC1" w14:textId="21AC489F" w:rsidR="0093175D" w:rsidRDefault="0093175D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4B222B0D" w14:textId="77777777" w:rsidR="0093175D" w:rsidRDefault="0093175D">
          <w:pPr>
            <w:jc w:val="right"/>
          </w:pPr>
        </w:p>
      </w:tc>
    </w:tr>
    <w:tr w:rsidR="0093175D" w14:paraId="620B067D" w14:textId="77777777" w:rsidTr="0093175D">
      <w:trPr>
        <w:cantSplit/>
        <w:trHeight w:val="516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6DA26D63" w14:textId="77777777" w:rsidR="0093175D" w:rsidRDefault="0093175D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0B4B6E1F" w14:textId="77777777" w:rsidR="0093175D" w:rsidRDefault="0093175D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67CC582D" w14:textId="77777777" w:rsidR="0093175D" w:rsidRDefault="0093175D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55FAA0A" w14:textId="77777777" w:rsidR="0093175D" w:rsidRDefault="0093175D">
          <w:pPr>
            <w:jc w:val="right"/>
          </w:pPr>
        </w:p>
      </w:tc>
    </w:tr>
  </w:tbl>
  <w:p w14:paraId="5C04E6D7" w14:textId="77777777" w:rsidR="0093175D" w:rsidRDefault="0093175D">
    <w:pPr>
      <w:pStyle w:val="Kopfzeil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93175D" w14:paraId="70A5377C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22E6557" w14:textId="3DA07F85" w:rsidR="0093175D" w:rsidRDefault="0093175D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004FCD">
            <w:rPr>
              <w:vanish/>
            </w:rPr>
            <w:t>02.09.2010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68F2909F" w14:textId="1B2A5960" w:rsidR="0093175D" w:rsidRDefault="0093175D">
          <w:pPr>
            <w:jc w:val="center"/>
          </w:pPr>
          <w:r>
            <w:rPr>
              <w:noProof/>
            </w:rPr>
            <w:drawing>
              <wp:inline distT="0" distB="0" distL="0" distR="0" wp14:anchorId="42B36BF3" wp14:editId="78412C54">
                <wp:extent cx="1444755" cy="816866"/>
                <wp:effectExtent l="0" t="0" r="3175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5" cy="816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3CA311AF" w14:textId="76E7DE63" w:rsidR="0093175D" w:rsidRDefault="0093175D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004FCD">
            <w:rPr>
              <w:b/>
              <w:bCs/>
              <w:sz w:val="24"/>
            </w:rPr>
            <w:t>IQ Control Components &amp; Instruments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56EA2BF5" w14:textId="77777777" w:rsidR="0093175D" w:rsidRDefault="0093175D">
          <w:pPr>
            <w:rPr>
              <w:noProof/>
              <w:lang w:val="en-GB"/>
            </w:rPr>
          </w:pPr>
        </w:p>
      </w:tc>
    </w:tr>
    <w:tr w:rsidR="0093175D" w14:paraId="2AFA8882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0D4E75F4" w14:textId="77777777" w:rsidR="0093175D" w:rsidRDefault="0093175D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160FC651" w14:textId="77777777" w:rsidR="0093175D" w:rsidRDefault="0093175D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7637DF80" w14:textId="77777777" w:rsidR="0093175D" w:rsidRDefault="0093175D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88615AE" w14:textId="77777777" w:rsidR="0093175D" w:rsidRDefault="0093175D"/>
      </w:tc>
    </w:tr>
    <w:tr w:rsidR="0093175D" w14:paraId="13EF6BB5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6853A3F6" w14:textId="77777777" w:rsidR="0093175D" w:rsidRDefault="0093175D"/>
      </w:tc>
      <w:tc>
        <w:tcPr>
          <w:tcW w:w="3543" w:type="dxa"/>
          <w:vMerge/>
          <w:tcBorders>
            <w:left w:val="nil"/>
            <w:right w:val="nil"/>
          </w:tcBorders>
        </w:tcPr>
        <w:p w14:paraId="6BC6122B" w14:textId="77777777" w:rsidR="0093175D" w:rsidRDefault="0093175D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28B3FADA" w14:textId="4309CDD1" w:rsidR="0093175D" w:rsidRDefault="0093175D">
          <w:pPr>
            <w:jc w:val="right"/>
          </w:pPr>
          <w:r>
            <w:t xml:space="preserve">Version </w:t>
          </w:r>
          <w:fldSimple w:instr=" DOCPROPERTY &quot;Version&quot;  \* MERGEFORMAT ">
            <w:r w:rsidR="00004FCD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1BAB4128" w14:textId="77777777" w:rsidR="0093175D" w:rsidRDefault="0093175D">
          <w:pPr>
            <w:jc w:val="right"/>
          </w:pPr>
        </w:p>
      </w:tc>
    </w:tr>
    <w:tr w:rsidR="0093175D" w14:paraId="1647AB07" w14:textId="77777777" w:rsidTr="0093175D">
      <w:trPr>
        <w:cantSplit/>
        <w:trHeight w:val="516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6303BFDD" w14:textId="77777777" w:rsidR="0093175D" w:rsidRDefault="0093175D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21E47B92" w14:textId="77777777" w:rsidR="0093175D" w:rsidRDefault="0093175D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5565544C" w14:textId="77777777" w:rsidR="0093175D" w:rsidRDefault="0093175D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7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2B5FD3A8" w14:textId="77777777" w:rsidR="0093175D" w:rsidRDefault="0093175D">
          <w:pPr>
            <w:jc w:val="right"/>
          </w:pPr>
        </w:p>
      </w:tc>
    </w:tr>
  </w:tbl>
  <w:p w14:paraId="5678DA99" w14:textId="77777777" w:rsidR="0093175D" w:rsidRDefault="0093175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40AA1"/>
    <w:multiLevelType w:val="hybridMultilevel"/>
    <w:tmpl w:val="A6F44A10"/>
    <w:lvl w:ilvl="0" w:tplc="FDFE8246">
      <w:start w:val="1"/>
      <w:numFmt w:val="bullet"/>
      <w:pStyle w:val="Liste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CD80B55"/>
    <w:multiLevelType w:val="multilevel"/>
    <w:tmpl w:val="BD54E8F4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54022CC"/>
    <w:multiLevelType w:val="hybridMultilevel"/>
    <w:tmpl w:val="6AE08D06"/>
    <w:lvl w:ilvl="0" w:tplc="AA1A2B9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C1F3B"/>
    <w:multiLevelType w:val="hybridMultilevel"/>
    <w:tmpl w:val="BFC2EBE8"/>
    <w:lvl w:ilvl="0" w:tplc="AA1A2B98">
      <w:start w:val="1"/>
      <w:numFmt w:val="bullet"/>
      <w:pStyle w:val="Liste3"/>
      <w:lvlText w:val=""/>
      <w:lvlJc w:val="left"/>
      <w:pPr>
        <w:tabs>
          <w:tab w:val="num" w:pos="1758"/>
        </w:tabs>
        <w:ind w:left="175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62077BB5"/>
    <w:multiLevelType w:val="hybridMultilevel"/>
    <w:tmpl w:val="092C52F2"/>
    <w:lvl w:ilvl="0" w:tplc="AA1A2B98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56719B"/>
    <w:multiLevelType w:val="hybridMultilevel"/>
    <w:tmpl w:val="B7861464"/>
    <w:lvl w:ilvl="0" w:tplc="AA1A2B98">
      <w:start w:val="1"/>
      <w:numFmt w:val="bullet"/>
      <w:pStyle w:val="Liste4"/>
      <w:lvlText w:val=""/>
      <w:lvlJc w:val="left"/>
      <w:pPr>
        <w:tabs>
          <w:tab w:val="num" w:pos="2325"/>
        </w:tabs>
        <w:ind w:left="232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1623806432">
    <w:abstractNumId w:val="4"/>
  </w:num>
  <w:num w:numId="2" w16cid:durableId="990210015">
    <w:abstractNumId w:val="2"/>
  </w:num>
  <w:num w:numId="3" w16cid:durableId="765031820">
    <w:abstractNumId w:val="0"/>
  </w:num>
  <w:num w:numId="4" w16cid:durableId="1409115427">
    <w:abstractNumId w:val="3"/>
  </w:num>
  <w:num w:numId="5" w16cid:durableId="1308507897">
    <w:abstractNumId w:val="5"/>
  </w:num>
  <w:num w:numId="6" w16cid:durableId="503016516">
    <w:abstractNumId w:val="1"/>
  </w:num>
  <w:num w:numId="7" w16cid:durableId="834807544">
    <w:abstractNumId w:val="4"/>
    <w:lvlOverride w:ilvl="0">
      <w:startOverride w:val="1"/>
    </w:lvlOverride>
  </w:num>
  <w:num w:numId="8" w16cid:durableId="714617846">
    <w:abstractNumId w:val="4"/>
    <w:lvlOverride w:ilvl="0">
      <w:startOverride w:val="1"/>
    </w:lvlOverride>
  </w:num>
  <w:num w:numId="9" w16cid:durableId="557789177">
    <w:abstractNumId w:val="4"/>
    <w:lvlOverride w:ilvl="0">
      <w:startOverride w:val="1"/>
    </w:lvlOverride>
  </w:num>
  <w:num w:numId="10" w16cid:durableId="36891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0B"/>
    <w:rsid w:val="00001DAA"/>
    <w:rsid w:val="00004FCD"/>
    <w:rsid w:val="00027B00"/>
    <w:rsid w:val="000437FF"/>
    <w:rsid w:val="000455A1"/>
    <w:rsid w:val="00050CF5"/>
    <w:rsid w:val="0006437A"/>
    <w:rsid w:val="0007097A"/>
    <w:rsid w:val="00094CDA"/>
    <w:rsid w:val="000E177D"/>
    <w:rsid w:val="001001C2"/>
    <w:rsid w:val="00116895"/>
    <w:rsid w:val="0012005E"/>
    <w:rsid w:val="00161370"/>
    <w:rsid w:val="00162FFE"/>
    <w:rsid w:val="00182DDD"/>
    <w:rsid w:val="0019585A"/>
    <w:rsid w:val="001A0EB3"/>
    <w:rsid w:val="001F1B23"/>
    <w:rsid w:val="001F5DAE"/>
    <w:rsid w:val="001F7633"/>
    <w:rsid w:val="00212DD5"/>
    <w:rsid w:val="00252298"/>
    <w:rsid w:val="00254D64"/>
    <w:rsid w:val="002846FF"/>
    <w:rsid w:val="00286134"/>
    <w:rsid w:val="002C455D"/>
    <w:rsid w:val="002E019D"/>
    <w:rsid w:val="002E182F"/>
    <w:rsid w:val="003076CB"/>
    <w:rsid w:val="00345E87"/>
    <w:rsid w:val="003612B0"/>
    <w:rsid w:val="00387668"/>
    <w:rsid w:val="00396163"/>
    <w:rsid w:val="003A4979"/>
    <w:rsid w:val="003C56FF"/>
    <w:rsid w:val="003D37B3"/>
    <w:rsid w:val="003D512B"/>
    <w:rsid w:val="003E5B59"/>
    <w:rsid w:val="004331DA"/>
    <w:rsid w:val="00440452"/>
    <w:rsid w:val="00462DFB"/>
    <w:rsid w:val="00466BD1"/>
    <w:rsid w:val="00476382"/>
    <w:rsid w:val="0048049F"/>
    <w:rsid w:val="004870B4"/>
    <w:rsid w:val="004910D8"/>
    <w:rsid w:val="004C38A2"/>
    <w:rsid w:val="004D270F"/>
    <w:rsid w:val="004E52C2"/>
    <w:rsid w:val="004F5B10"/>
    <w:rsid w:val="00500B7F"/>
    <w:rsid w:val="0052181F"/>
    <w:rsid w:val="00536BF8"/>
    <w:rsid w:val="00543EC7"/>
    <w:rsid w:val="005468A8"/>
    <w:rsid w:val="00564EB2"/>
    <w:rsid w:val="00575DB8"/>
    <w:rsid w:val="0058363B"/>
    <w:rsid w:val="0059440E"/>
    <w:rsid w:val="005B63D0"/>
    <w:rsid w:val="00604869"/>
    <w:rsid w:val="006066EA"/>
    <w:rsid w:val="006119DA"/>
    <w:rsid w:val="00611A31"/>
    <w:rsid w:val="006148E6"/>
    <w:rsid w:val="006206CC"/>
    <w:rsid w:val="00621322"/>
    <w:rsid w:val="0062562C"/>
    <w:rsid w:val="0063412E"/>
    <w:rsid w:val="00651D24"/>
    <w:rsid w:val="00652309"/>
    <w:rsid w:val="00657519"/>
    <w:rsid w:val="0066167A"/>
    <w:rsid w:val="00674CD1"/>
    <w:rsid w:val="00684696"/>
    <w:rsid w:val="0068479C"/>
    <w:rsid w:val="006A1622"/>
    <w:rsid w:val="006A5925"/>
    <w:rsid w:val="006A6718"/>
    <w:rsid w:val="006C134A"/>
    <w:rsid w:val="00700665"/>
    <w:rsid w:val="007023D5"/>
    <w:rsid w:val="00706816"/>
    <w:rsid w:val="007113EC"/>
    <w:rsid w:val="00753F61"/>
    <w:rsid w:val="007807D3"/>
    <w:rsid w:val="007842DC"/>
    <w:rsid w:val="007A34DE"/>
    <w:rsid w:val="007D64B4"/>
    <w:rsid w:val="007E4389"/>
    <w:rsid w:val="007F6EF5"/>
    <w:rsid w:val="00802A13"/>
    <w:rsid w:val="0083162C"/>
    <w:rsid w:val="0085055D"/>
    <w:rsid w:val="00861E24"/>
    <w:rsid w:val="008B55C1"/>
    <w:rsid w:val="00916393"/>
    <w:rsid w:val="00923108"/>
    <w:rsid w:val="0093175D"/>
    <w:rsid w:val="00943E4C"/>
    <w:rsid w:val="0097048D"/>
    <w:rsid w:val="00972469"/>
    <w:rsid w:val="009819BC"/>
    <w:rsid w:val="0098571F"/>
    <w:rsid w:val="009A3051"/>
    <w:rsid w:val="009B168E"/>
    <w:rsid w:val="009B1F78"/>
    <w:rsid w:val="009F5233"/>
    <w:rsid w:val="00A0585F"/>
    <w:rsid w:val="00A1068A"/>
    <w:rsid w:val="00A22D7D"/>
    <w:rsid w:val="00A31B44"/>
    <w:rsid w:val="00A379B2"/>
    <w:rsid w:val="00A40D28"/>
    <w:rsid w:val="00A42088"/>
    <w:rsid w:val="00A43169"/>
    <w:rsid w:val="00A57A3A"/>
    <w:rsid w:val="00A64274"/>
    <w:rsid w:val="00A82E73"/>
    <w:rsid w:val="00AB0E40"/>
    <w:rsid w:val="00AC39D4"/>
    <w:rsid w:val="00AF231D"/>
    <w:rsid w:val="00AF3165"/>
    <w:rsid w:val="00B01EAC"/>
    <w:rsid w:val="00B06038"/>
    <w:rsid w:val="00B0663C"/>
    <w:rsid w:val="00B12EED"/>
    <w:rsid w:val="00B137EC"/>
    <w:rsid w:val="00B60D5D"/>
    <w:rsid w:val="00B63677"/>
    <w:rsid w:val="00B65B58"/>
    <w:rsid w:val="00B87C54"/>
    <w:rsid w:val="00B87CEF"/>
    <w:rsid w:val="00B916E5"/>
    <w:rsid w:val="00BB7331"/>
    <w:rsid w:val="00BD4B33"/>
    <w:rsid w:val="00BF3CDA"/>
    <w:rsid w:val="00C05C7D"/>
    <w:rsid w:val="00C144F1"/>
    <w:rsid w:val="00C1591E"/>
    <w:rsid w:val="00C35607"/>
    <w:rsid w:val="00C51EB3"/>
    <w:rsid w:val="00C62FEA"/>
    <w:rsid w:val="00C71C77"/>
    <w:rsid w:val="00C71FE2"/>
    <w:rsid w:val="00C7618C"/>
    <w:rsid w:val="00C82503"/>
    <w:rsid w:val="00C82C0B"/>
    <w:rsid w:val="00CB62CF"/>
    <w:rsid w:val="00CC09B4"/>
    <w:rsid w:val="00CD1B0C"/>
    <w:rsid w:val="00D31985"/>
    <w:rsid w:val="00D46751"/>
    <w:rsid w:val="00D53188"/>
    <w:rsid w:val="00D605A1"/>
    <w:rsid w:val="00D7651D"/>
    <w:rsid w:val="00D76FD9"/>
    <w:rsid w:val="00D87676"/>
    <w:rsid w:val="00DA45E4"/>
    <w:rsid w:val="00DC47C5"/>
    <w:rsid w:val="00DC47FB"/>
    <w:rsid w:val="00DC7541"/>
    <w:rsid w:val="00DD6134"/>
    <w:rsid w:val="00DE16EB"/>
    <w:rsid w:val="00DE428B"/>
    <w:rsid w:val="00E04D50"/>
    <w:rsid w:val="00E126F5"/>
    <w:rsid w:val="00E378D6"/>
    <w:rsid w:val="00E419E4"/>
    <w:rsid w:val="00E438BF"/>
    <w:rsid w:val="00E52DC0"/>
    <w:rsid w:val="00E671AB"/>
    <w:rsid w:val="00E71519"/>
    <w:rsid w:val="00E76917"/>
    <w:rsid w:val="00E8351C"/>
    <w:rsid w:val="00EB3E34"/>
    <w:rsid w:val="00EC1D66"/>
    <w:rsid w:val="00EC488A"/>
    <w:rsid w:val="00ED33A9"/>
    <w:rsid w:val="00ED3A09"/>
    <w:rsid w:val="00F15427"/>
    <w:rsid w:val="00F176E9"/>
    <w:rsid w:val="00F20AAF"/>
    <w:rsid w:val="00F56C97"/>
    <w:rsid w:val="00F60BC7"/>
    <w:rsid w:val="00F61250"/>
    <w:rsid w:val="00F744DB"/>
    <w:rsid w:val="00F75ABB"/>
    <w:rsid w:val="00F83FE5"/>
    <w:rsid w:val="00F970F3"/>
    <w:rsid w:val="00FC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4AEC2A55"/>
  <w15:chartTrackingRefBased/>
  <w15:docId w15:val="{B0AD16AB-21E1-403A-B1ED-63A93C15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Cs w:val="24"/>
      <w:lang w:val="en-US"/>
    </w:rPr>
  </w:style>
  <w:style w:type="paragraph" w:styleId="berschrift1">
    <w:name w:val="heading 1"/>
    <w:next w:val="Text1"/>
    <w:qFormat/>
    <w:pPr>
      <w:pageBreakBefore/>
      <w:widowControl w:val="0"/>
      <w:numPr>
        <w:numId w:val="6"/>
      </w:numPr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berschrift2">
    <w:name w:val="heading 2"/>
    <w:next w:val="Text2"/>
    <w:qFormat/>
    <w:pPr>
      <w:widowControl w:val="0"/>
      <w:numPr>
        <w:ilvl w:val="1"/>
        <w:numId w:val="6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berschrift3">
    <w:name w:val="heading 3"/>
    <w:next w:val="Text3"/>
    <w:qFormat/>
    <w:pPr>
      <w:widowControl w:val="0"/>
      <w:numPr>
        <w:ilvl w:val="2"/>
        <w:numId w:val="6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berschrift4">
    <w:name w:val="heading 4"/>
    <w:basedOn w:val="Standard"/>
    <w:next w:val="Text4"/>
    <w:qFormat/>
    <w:pPr>
      <w:keepNext/>
      <w:numPr>
        <w:ilvl w:val="3"/>
        <w:numId w:val="6"/>
      </w:numPr>
      <w:spacing w:before="120" w:after="120"/>
      <w:outlineLvl w:val="3"/>
    </w:pPr>
    <w:rPr>
      <w:b/>
      <w:bCs/>
      <w:sz w:val="22"/>
      <w:szCs w:val="2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sz w:val="22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b/>
      <w:bCs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sz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</w:pPr>
    <w:rPr>
      <w:rFonts w:ascii="Arial" w:hAnsi="Arial"/>
    </w:rPr>
  </w:style>
  <w:style w:type="paragraph" w:customStyle="1" w:styleId="Text3">
    <w:name w:val="Text3"/>
    <w:pPr>
      <w:ind w:left="851"/>
    </w:pPr>
    <w:rPr>
      <w:rFonts w:ascii="Arial" w:hAnsi="Arial"/>
    </w:rPr>
  </w:style>
  <w:style w:type="paragraph" w:customStyle="1" w:styleId="Text4">
    <w:name w:val="Text4"/>
    <w:pPr>
      <w:ind w:left="1134"/>
    </w:pPr>
    <w:rPr>
      <w:rFonts w:ascii="Arial" w:hAnsi="Arial"/>
    </w:rPr>
  </w:style>
  <w:style w:type="paragraph" w:customStyle="1" w:styleId="Liste1">
    <w:name w:val="Liste 1"/>
    <w:pPr>
      <w:numPr>
        <w:numId w:val="2"/>
      </w:numPr>
      <w:spacing w:after="60"/>
    </w:pPr>
    <w:rPr>
      <w:rFonts w:ascii="Arial" w:hAnsi="Arial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Liste2">
    <w:name w:val="List 2"/>
    <w:pPr>
      <w:numPr>
        <w:numId w:val="3"/>
      </w:numPr>
      <w:spacing w:after="60"/>
    </w:pPr>
    <w:rPr>
      <w:rFonts w:ascii="Arial" w:hAnsi="Arial"/>
    </w:rPr>
  </w:style>
  <w:style w:type="paragraph" w:styleId="Liste3">
    <w:name w:val="List 3"/>
    <w:pPr>
      <w:numPr>
        <w:numId w:val="4"/>
      </w:numPr>
      <w:tabs>
        <w:tab w:val="clear" w:pos="1758"/>
        <w:tab w:val="num" w:pos="1418"/>
      </w:tabs>
      <w:spacing w:after="60"/>
      <w:ind w:left="1418"/>
    </w:pPr>
    <w:rPr>
      <w:rFonts w:ascii="Arial" w:hAnsi="Arial"/>
    </w:rPr>
  </w:style>
  <w:style w:type="paragraph" w:styleId="Liste4">
    <w:name w:val="List 4"/>
    <w:pPr>
      <w:numPr>
        <w:numId w:val="5"/>
      </w:numPr>
      <w:tabs>
        <w:tab w:val="clear" w:pos="2325"/>
        <w:tab w:val="num" w:pos="1701"/>
      </w:tabs>
      <w:spacing w:after="60"/>
      <w:ind w:left="1701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1"/>
      </w:numPr>
      <w:spacing w:before="60" w:after="60"/>
      <w:outlineLvl w:val="1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Verzeichnis1">
    <w:name w:val="toc 1"/>
    <w:next w:val="Standard"/>
    <w:uiPriority w:val="39"/>
    <w:pPr>
      <w:tabs>
        <w:tab w:val="right" w:leader="dot" w:pos="9072"/>
      </w:tabs>
      <w:spacing w:before="120" w:after="120"/>
      <w:ind w:left="1134"/>
    </w:pPr>
    <w:rPr>
      <w:rFonts w:ascii="Arial" w:hAnsi="Arial"/>
      <w:noProof/>
      <w:u w:color="0057A3"/>
    </w:rPr>
  </w:style>
  <w:style w:type="paragraph" w:styleId="Verzeichnis2">
    <w:name w:val="toc 2"/>
    <w:next w:val="Standard"/>
    <w:uiPriority w:val="39"/>
    <w:pPr>
      <w:tabs>
        <w:tab w:val="right" w:leader="dot" w:pos="9072"/>
      </w:tabs>
      <w:spacing w:before="60" w:after="60"/>
      <w:ind w:left="1701"/>
      <w:outlineLvl w:val="1"/>
    </w:pPr>
    <w:rPr>
      <w:rFonts w:ascii="Helvetica" w:hAnsi="Helvetica"/>
      <w:noProof/>
      <w:szCs w:val="26"/>
      <w:u w:color="4CA5FF"/>
    </w:rPr>
  </w:style>
  <w:style w:type="paragraph" w:styleId="Verzeichnis3">
    <w:name w:val="toc 3"/>
    <w:next w:val="Standard"/>
    <w:semiHidden/>
    <w:pPr>
      <w:tabs>
        <w:tab w:val="right" w:leader="dot" w:pos="9072"/>
      </w:tabs>
      <w:ind w:left="2268"/>
    </w:pPr>
    <w:rPr>
      <w:rFonts w:ascii="Helvetica" w:hAnsi="Helvetica"/>
      <w:u w:color="99CDFF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character" w:customStyle="1" w:styleId="BesuchterHyperlink">
    <w:name w:val="BesuchterHyperlink"/>
    <w:rPr>
      <w:color w:val="800080"/>
      <w:u w:val="single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Funotentext">
    <w:name w:val="footnote text"/>
    <w:basedOn w:val="Standard"/>
    <w:semiHidden/>
    <w:rPr>
      <w:szCs w:val="20"/>
    </w:rPr>
  </w:style>
  <w:style w:type="character" w:styleId="Funotenzeichen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7</Pages>
  <Words>413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 Control Components &amp; Instruments</vt:lpstr>
    </vt:vector>
  </TitlesOfParts>
  <Manager/>
  <Company>IWK Verpackungstechnik GmbH</Company>
  <LinksUpToDate>false</LinksUpToDate>
  <CharactersWithSpaces>3706</CharactersWithSpaces>
  <SharedDoc>false</SharedDoc>
  <HLinks>
    <vt:vector size="72" baseType="variant">
      <vt:variant>
        <vt:i4>1441841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_Toc74047819</vt:lpwstr>
      </vt:variant>
      <vt:variant>
        <vt:i4>1507377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_Toc74047818</vt:lpwstr>
      </vt:variant>
      <vt:variant>
        <vt:i4>1572913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_Toc74047817</vt:lpwstr>
      </vt:variant>
      <vt:variant>
        <vt:i4>1638449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_Toc74047816</vt:lpwstr>
      </vt:variant>
      <vt:variant>
        <vt:i4>1703985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_Toc74047815</vt:lpwstr>
      </vt:variant>
      <vt:variant>
        <vt:i4>1769521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_Toc74047814</vt:lpwstr>
      </vt:variant>
      <vt:variant>
        <vt:i4>1835057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_Toc74047813</vt:lpwstr>
      </vt:variant>
      <vt:variant>
        <vt:i4>1900593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_Toc74047812</vt:lpwstr>
      </vt:variant>
      <vt:variant>
        <vt:i4>1966129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_Toc74047811</vt:lpwstr>
      </vt:variant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_Toc74047810</vt:lpwstr>
      </vt:variant>
      <vt:variant>
        <vt:i4>1441840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_Toc74047809</vt:lpwstr>
      </vt:variant>
      <vt:variant>
        <vt:i4>1507376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_Toc74047808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Control Components &amp; Instruments</dc:title>
  <dc:subject/>
  <dc:creator>IWK Qualification Department</dc:creator>
  <cp:keywords/>
  <cp:lastModifiedBy>Köhl, Corinna</cp:lastModifiedBy>
  <cp:revision>6</cp:revision>
  <cp:lastPrinted>2008-05-15T13:22:00Z</cp:lastPrinted>
  <dcterms:created xsi:type="dcterms:W3CDTF">2023-03-01T09:17:00Z</dcterms:created>
  <dcterms:modified xsi:type="dcterms:W3CDTF">2025-01-10T06:21:00Z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ustomer">
    <vt:lpwstr>[Name, country]</vt:lpwstr>
  </property>
  <property fmtid="{D5CDD505-2E9C-101B-9397-08002B2CF9AE}" pid="4" name="Order">
    <vt:lpwstr>XXXXX</vt:lpwstr>
  </property>
  <property fmtid="{D5CDD505-2E9C-101B-9397-08002B2CF9AE}" pid="5" name="Copyright">
    <vt:lpwstr>© Copyright by IWK Verpackungstechnik GmbH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02.09.2010</vt:lpwstr>
  </property>
  <property fmtid="{D5CDD505-2E9C-101B-9397-08002B2CF9AE}" pid="9" name="Bezeichnung">
    <vt:lpwstr>Cartoning machine, Tube filling machine, Filling platform</vt:lpwstr>
  </property>
</Properties>
</file>