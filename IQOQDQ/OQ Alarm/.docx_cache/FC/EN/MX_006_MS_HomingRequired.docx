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CE13C" w14:textId="77777777" w:rsidR="008B7A64" w:rsidRDefault="008B7A64" w:rsidP="006E37FB">
      <w:pPr>
        <w:rPr>
          <w:lang w:val="en-GB"/>
        </w:rPr>
      </w:pPr>
    </w:p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F944F7" w:rsidRPr="000165DA" w14:paraId="07CB9C8B" w14:textId="77777777" w:rsidTr="008B65A1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098BF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A91E4" w14:textId="77777777" w:rsidR="00F944F7" w:rsidRPr="000165DA" w:rsidRDefault="00F944F7" w:rsidP="008B65A1">
            <w:pPr>
              <w:pStyle w:val="Testnummer"/>
              <w:rPr>
                <w:lang w:val="en-GB"/>
              </w:rPr>
            </w:pPr>
            <w:r w:rsidRPr="000165DA">
              <w:rPr>
                <w:lang w:val="en-GB"/>
              </w:rPr>
              <w:t>OQ Alarm:</w:t>
            </w:r>
            <w:r w:rsidRPr="000165DA">
              <w:rPr>
                <w:rFonts w:cs="Arial"/>
                <w:sz w:val="16"/>
                <w:szCs w:val="16"/>
                <w:lang w:val="en-GB"/>
              </w:rPr>
              <w:t xml:space="preserve"> MX_006_MS_HomingNec</w:t>
            </w:r>
          </w:p>
        </w:tc>
      </w:tr>
      <w:tr w:rsidR="00F944F7" w:rsidRPr="000165DA" w14:paraId="71D5F2C2" w14:textId="77777777" w:rsidTr="008B65A1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12344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A5F8" w14:textId="77777777" w:rsidR="00F944F7" w:rsidRPr="000165DA" w:rsidRDefault="00F944F7" w:rsidP="008B65A1">
            <w:pPr>
              <w:pStyle w:val="Alarme"/>
              <w:rPr>
                <w:lang w:val="en-GB"/>
              </w:rPr>
            </w:pPr>
            <w:bookmarkStart w:id="0" w:name="_Toc8979624"/>
            <w:bookmarkStart w:id="1" w:name="_Toc34984980"/>
            <w:r>
              <w:rPr>
                <w:lang w:val="en-GB"/>
              </w:rPr>
              <w:t>Reference run is required</w:t>
            </w:r>
            <w:bookmarkEnd w:id="0"/>
            <w:bookmarkEnd w:id="1"/>
          </w:p>
        </w:tc>
      </w:tr>
      <w:tr w:rsidR="00F944F7" w:rsidRPr="000165DA" w14:paraId="6C108642" w14:textId="77777777" w:rsidTr="008B65A1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EEA3F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FD50C6" w14:textId="77777777" w:rsidR="00F944F7" w:rsidRPr="002F5B3C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Machine is </w:t>
            </w:r>
            <w:r>
              <w:rPr>
                <w:lang w:val="en-GB"/>
              </w:rPr>
              <w:t>ready for operation.</w:t>
            </w:r>
          </w:p>
        </w:tc>
      </w:tr>
      <w:tr w:rsidR="00F944F7" w:rsidRPr="000165DA" w14:paraId="60357EF4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730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7F642" w14:textId="77777777" w:rsidR="00F944F7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Start a reference run and press an </w:t>
            </w:r>
            <w:r w:rsidRPr="00ED3756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during the reference run</w:t>
            </w:r>
          </w:p>
          <w:p w14:paraId="6A2F1658" w14:textId="77777777" w:rsidR="00F944F7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After the machine has stopped unlock the emergency stop button and press reset</w:t>
            </w:r>
          </w:p>
          <w:p w14:paraId="2B791C0A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Leave the reference run menu by pressing the close button</w:t>
            </w:r>
          </w:p>
        </w:tc>
      </w:tr>
      <w:tr w:rsidR="00F944F7" w:rsidRPr="000165DA" w14:paraId="03E7B409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542FE0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DB164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1D7A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6841F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778F1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706A3EB4" w14:textId="77777777" w:rsidTr="008B65A1">
        <w:trPr>
          <w:cantSplit/>
          <w:trHeight w:val="371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F261C2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9D3AEC" w14:textId="77777777" w:rsidR="00F944F7" w:rsidRPr="000165DA" w:rsidRDefault="00F944F7" w:rsidP="00F944F7">
            <w:pPr>
              <w:pStyle w:val="Liste1"/>
              <w:rPr>
                <w:b/>
                <w:lang w:val="en-GB"/>
              </w:rPr>
            </w:pPr>
            <w:r w:rsidRPr="000165DA">
              <w:rPr>
                <w:lang w:val="en-GB"/>
              </w:rPr>
              <w:t>The following message appears</w:t>
            </w:r>
            <w:r w:rsidRPr="001D5739">
              <w:rPr>
                <w:sz w:val="16"/>
                <w:szCs w:val="16"/>
                <w:lang w:val="en-GB"/>
              </w:rPr>
              <w:t>: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A5BDA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2BE99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E6A590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6F50D78A" w14:textId="77777777" w:rsidTr="008B65A1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F484D7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F2E9" w14:textId="77777777" w:rsidR="00F944F7" w:rsidRPr="000165DA" w:rsidRDefault="00F944F7" w:rsidP="008B65A1">
            <w:pPr>
              <w:pStyle w:val="Meltext"/>
              <w:rPr>
                <w:szCs w:val="16"/>
                <w:lang w:val="en-GB"/>
              </w:rPr>
            </w:pPr>
            <w:r>
              <w:rPr>
                <w:lang w:val="en-GB"/>
              </w:rPr>
              <w:t>Reference run is required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BC76F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ED1A8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DD5D3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01C5C5CB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CBD0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95A5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Press </w:t>
            </w:r>
            <w:r>
              <w:t>the START</w:t>
            </w:r>
            <w:r w:rsidRPr="007A0011">
              <w:t>-button</w:t>
            </w:r>
          </w:p>
        </w:tc>
      </w:tr>
      <w:tr w:rsidR="00F944F7" w:rsidRPr="000165DA" w14:paraId="6FA626C5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41B120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4CAD4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60C51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36F72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7312B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1F586083" w14:textId="77777777" w:rsidTr="008B65A1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2A3FD6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DFE0B6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0165DA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  <w:t>cannot</w:t>
            </w:r>
            <w:r w:rsidRPr="000165DA">
              <w:rPr>
                <w:lang w:val="en-GB"/>
              </w:rPr>
              <w:t xml:space="preserve">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BC9C80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CCDA67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E37DA7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0EFE6964" w14:textId="77777777" w:rsidTr="008B65A1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B4A33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A3A61" w14:textId="77777777" w:rsidR="00F944F7" w:rsidRPr="000165DA" w:rsidRDefault="00F944F7" w:rsidP="008B65A1">
            <w:pPr>
              <w:pStyle w:val="Liste1"/>
              <w:rPr>
                <w:lang w:val="en-GB"/>
              </w:rPr>
            </w:pPr>
            <w:r w:rsidRPr="000165DA">
              <w:rPr>
                <w:lang w:val="en-GB"/>
              </w:rPr>
              <w:t xml:space="preserve">Perform </w:t>
            </w:r>
            <w:r>
              <w:rPr>
                <w:lang w:val="en-GB"/>
              </w:rPr>
              <w:t xml:space="preserve">a new </w:t>
            </w:r>
            <w:r w:rsidRPr="000165DA">
              <w:rPr>
                <w:lang w:val="en-GB"/>
              </w:rPr>
              <w:t>reference run</w:t>
            </w:r>
          </w:p>
        </w:tc>
      </w:tr>
      <w:tr w:rsidR="00F944F7" w:rsidRPr="000165DA" w14:paraId="27FE1767" w14:textId="77777777" w:rsidTr="008B65A1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DE61D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1B6A3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 w:rsidRPr="000165DA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8455C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9B277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05A1F" w14:textId="77777777" w:rsidR="00F944F7" w:rsidRPr="000165DA" w:rsidRDefault="00F944F7" w:rsidP="008B65A1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F944F7" w:rsidRPr="000165DA" w14:paraId="6D3F7ECE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D4907A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76BCA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Reference run is performed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AF0B8E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5B4B5C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66DD2B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3D2A5280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089EA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7B133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 w:rsidRPr="009F3959">
              <w:rPr>
                <w:lang w:val="en-GB"/>
              </w:rPr>
              <w:t>Message is cleared</w:t>
            </w: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85A72D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6B4549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4DD67D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  <w:tr w:rsidR="00F944F7" w:rsidRPr="000165DA" w14:paraId="7A09A7F3" w14:textId="77777777" w:rsidTr="008B65A1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ABD138" w14:textId="77777777" w:rsidR="00F944F7" w:rsidRPr="000165DA" w:rsidRDefault="00F944F7" w:rsidP="008B65A1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860738" w14:textId="77777777" w:rsidR="00F944F7" w:rsidRPr="009F3959" w:rsidRDefault="00F944F7" w:rsidP="008B65A1">
            <w:pPr>
              <w:pStyle w:val="Liste1"/>
              <w:rPr>
                <w:lang w:val="en-GB"/>
              </w:rPr>
            </w:pPr>
            <w:r w:rsidRPr="009F3959">
              <w:rPr>
                <w:lang w:val="en-GB"/>
              </w:rPr>
              <w:t>Machine status:</w:t>
            </w:r>
            <w:r w:rsidRPr="009F3959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CFB9D3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189C42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2F6A31" w14:textId="77777777" w:rsidR="00F944F7" w:rsidRPr="000165DA" w:rsidRDefault="00F944F7" w:rsidP="008B65A1">
            <w:pPr>
              <w:jc w:val="center"/>
              <w:rPr>
                <w:lang w:val="en-GB"/>
              </w:rPr>
            </w:pPr>
          </w:p>
        </w:tc>
      </w:tr>
    </w:tbl>
    <w:p w14:paraId="5F7D006C" w14:textId="77777777" w:rsidR="00186366" w:rsidRDefault="00186366" w:rsidP="006E37FB">
      <w:pPr>
        <w:rPr>
          <w:lang w:val="en-GB"/>
        </w:rPr>
      </w:pPr>
    </w:p>
    <w:sectPr w:rsidR="00186366" w:rsidSect="00B96EE0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3156" w14:textId="77777777" w:rsidR="00DA0A7E" w:rsidRDefault="00DA0A7E">
      <w:r>
        <w:separator/>
      </w:r>
    </w:p>
  </w:endnote>
  <w:endnote w:type="continuationSeparator" w:id="0">
    <w:p w14:paraId="342A1B6D" w14:textId="77777777" w:rsidR="00DA0A7E" w:rsidRDefault="00DA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A62B" w14:textId="77777777" w:rsidR="00DA0A7E" w:rsidRDefault="00DA0A7E">
      <w:r>
        <w:separator/>
      </w:r>
    </w:p>
  </w:footnote>
  <w:footnote w:type="continuationSeparator" w:id="0">
    <w:p w14:paraId="336BD00D" w14:textId="77777777" w:rsidR="00DA0A7E" w:rsidRDefault="00DA0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2A2290"/>
    <w:multiLevelType w:val="hybridMultilevel"/>
    <w:tmpl w:val="4C861DBC"/>
    <w:lvl w:ilvl="0" w:tplc="FDFE8246">
      <w:start w:val="1"/>
      <w:numFmt w:val="bullet"/>
      <w:pStyle w:val="List2"/>
      <w:lvlText w:val="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64"/>
        </w:tabs>
        <w:ind w:left="20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84"/>
        </w:tabs>
        <w:ind w:left="27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224"/>
        </w:tabs>
        <w:ind w:left="42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944"/>
        </w:tabs>
        <w:ind w:left="49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64"/>
        </w:tabs>
        <w:ind w:left="56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84"/>
        </w:tabs>
        <w:ind w:left="63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04"/>
        </w:tabs>
        <w:ind w:left="7104" w:hanging="360"/>
      </w:pPr>
      <w:rPr>
        <w:rFonts w:ascii="Wingdings" w:hAnsi="Wingdings" w:hint="default"/>
      </w:rPr>
    </w:lvl>
  </w:abstractNum>
  <w:abstractNum w:abstractNumId="2" w15:restartNumberingAfterBreak="0">
    <w:nsid w:val="2ACD2A5F"/>
    <w:multiLevelType w:val="hybridMultilevel"/>
    <w:tmpl w:val="821C07D8"/>
    <w:lvl w:ilvl="0" w:tplc="28A00BB4">
      <w:start w:val="1"/>
      <w:numFmt w:val="bullet"/>
      <w:lvlText w:val=""/>
      <w:lvlJc w:val="left"/>
      <w:pPr>
        <w:tabs>
          <w:tab w:val="num" w:pos="533"/>
        </w:tabs>
        <w:ind w:left="533" w:hanging="397"/>
      </w:pPr>
      <w:rPr>
        <w:rFonts w:ascii="Symbol" w:hAnsi="Symbol" w:hint="default"/>
      </w:rPr>
    </w:lvl>
    <w:lvl w:ilvl="1" w:tplc="04070019" w:tentative="1">
      <w:start w:val="1"/>
      <w:numFmt w:val="bullet"/>
      <w:lvlText w:val="o"/>
      <w:lvlJc w:val="left"/>
      <w:pPr>
        <w:tabs>
          <w:tab w:val="num" w:pos="1576"/>
        </w:tabs>
        <w:ind w:left="1576" w:hanging="360"/>
      </w:pPr>
      <w:rPr>
        <w:rFonts w:ascii="Courier New" w:hAnsi="Courier New" w:cs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296"/>
        </w:tabs>
        <w:ind w:left="2296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3016"/>
        </w:tabs>
        <w:ind w:left="3016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736"/>
        </w:tabs>
        <w:ind w:left="3736" w:hanging="360"/>
      </w:pPr>
      <w:rPr>
        <w:rFonts w:ascii="Courier New" w:hAnsi="Courier New" w:cs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456"/>
        </w:tabs>
        <w:ind w:left="4456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176"/>
        </w:tabs>
        <w:ind w:left="5176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896"/>
        </w:tabs>
        <w:ind w:left="5896" w:hanging="360"/>
      </w:pPr>
      <w:rPr>
        <w:rFonts w:ascii="Courier New" w:hAnsi="Courier New" w:cs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616"/>
        </w:tabs>
        <w:ind w:left="6616" w:hanging="360"/>
      </w:pPr>
      <w:rPr>
        <w:rFonts w:ascii="Wingdings" w:hAnsi="Wingdings" w:hint="default"/>
      </w:rPr>
    </w:lvl>
  </w:abstractNum>
  <w:abstractNum w:abstractNumId="3" w15:restartNumberingAfterBreak="0">
    <w:nsid w:val="2CD80B55"/>
    <w:multiLevelType w:val="multilevel"/>
    <w:tmpl w:val="6A4AF5F2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54022CC"/>
    <w:multiLevelType w:val="hybridMultilevel"/>
    <w:tmpl w:val="D342429A"/>
    <w:lvl w:ilvl="0" w:tplc="D65C38B8">
      <w:start w:val="1"/>
      <w:numFmt w:val="bullet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F245C5"/>
    <w:multiLevelType w:val="multilevel"/>
    <w:tmpl w:val="17DEF0AE"/>
    <w:styleLink w:val="CISLOVANIE"/>
    <w:lvl w:ilvl="0">
      <w:start w:val="1"/>
      <w:numFmt w:val="decimal"/>
      <w:lvlText w:val="%1"/>
      <w:lvlJc w:val="left"/>
      <w:pPr>
        <w:tabs>
          <w:tab w:val="num" w:pos="792"/>
        </w:tabs>
        <w:ind w:left="432" w:hanging="432"/>
      </w:pPr>
      <w:rPr>
        <w:rFonts w:ascii="Arial" w:hAnsi="Arial" w:hint="default"/>
        <w:b/>
        <w:sz w:val="24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576" w:hanging="576"/>
      </w:pPr>
      <w:rPr>
        <w:rFonts w:ascii="Arial" w:hAnsi="Arial" w:hint="default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  <w:rPr>
        <w:rFonts w:ascii="Arial" w:hAnsi="Arial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864" w:hanging="864"/>
      </w:pPr>
      <w:rPr>
        <w:rFonts w:ascii="Arial" w:hAnsi="Arial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8" w15:restartNumberingAfterBreak="0">
    <w:nsid w:val="6E697705"/>
    <w:multiLevelType w:val="hybridMultilevel"/>
    <w:tmpl w:val="8FB24966"/>
    <w:lvl w:ilvl="0" w:tplc="FFFFFFFF">
      <w:start w:val="1"/>
      <w:numFmt w:val="bullet"/>
      <w:pStyle w:val="List3"/>
      <w:lvlText w:val=""/>
      <w:lvlJc w:val="left"/>
      <w:pPr>
        <w:tabs>
          <w:tab w:val="num" w:pos="1211"/>
        </w:tabs>
        <w:ind w:left="1191" w:hanging="34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631"/>
        </w:tabs>
        <w:ind w:left="26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351"/>
        </w:tabs>
        <w:ind w:left="33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071"/>
        </w:tabs>
        <w:ind w:left="40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791"/>
        </w:tabs>
        <w:ind w:left="47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511"/>
        </w:tabs>
        <w:ind w:left="55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231"/>
        </w:tabs>
        <w:ind w:left="62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951"/>
        </w:tabs>
        <w:ind w:left="69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671"/>
        </w:tabs>
        <w:ind w:left="7671" w:hanging="360"/>
      </w:pPr>
      <w:rPr>
        <w:rFonts w:ascii="Wingdings" w:hAnsi="Wingdings" w:hint="default"/>
      </w:rPr>
    </w:lvl>
  </w:abstractNum>
  <w:abstractNum w:abstractNumId="9" w15:restartNumberingAfterBreak="0">
    <w:nsid w:val="7357254A"/>
    <w:multiLevelType w:val="multilevel"/>
    <w:tmpl w:val="0407001D"/>
    <w:styleLink w:val="Formatvorlag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/>
        <w:b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75157390"/>
    <w:multiLevelType w:val="hybridMultilevel"/>
    <w:tmpl w:val="432A0A8C"/>
    <w:lvl w:ilvl="0" w:tplc="FFFFFFFF">
      <w:start w:val="1"/>
      <w:numFmt w:val="decimal"/>
      <w:pStyle w:val="Step"/>
      <w:lvlText w:val="Step %1:"/>
      <w:lvlJc w:val="left"/>
      <w:pPr>
        <w:tabs>
          <w:tab w:val="num" w:pos="0"/>
        </w:tabs>
        <w:ind w:left="0" w:firstLine="357"/>
      </w:pPr>
      <w:rPr>
        <w:rFonts w:ascii="Arial" w:hAnsi="Arial" w:hint="default"/>
        <w:b/>
        <w:i w:val="0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C8F4B15"/>
    <w:multiLevelType w:val="singleLevel"/>
    <w:tmpl w:val="1EF62A80"/>
    <w:lvl w:ilvl="0">
      <w:start w:val="1"/>
      <w:numFmt w:val="decimal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</w:abstractNum>
  <w:abstractNum w:abstractNumId="12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55117445">
    <w:abstractNumId w:val="0"/>
  </w:num>
  <w:num w:numId="2" w16cid:durableId="1832597247">
    <w:abstractNumId w:val="6"/>
  </w:num>
  <w:num w:numId="3" w16cid:durableId="544875084">
    <w:abstractNumId w:val="3"/>
  </w:num>
  <w:num w:numId="4" w16cid:durableId="1674062009">
    <w:abstractNumId w:val="3"/>
  </w:num>
  <w:num w:numId="5" w16cid:durableId="2097169894">
    <w:abstractNumId w:val="5"/>
  </w:num>
  <w:num w:numId="6" w16cid:durableId="988292248">
    <w:abstractNumId w:val="1"/>
  </w:num>
  <w:num w:numId="7" w16cid:durableId="315842352">
    <w:abstractNumId w:val="8"/>
  </w:num>
  <w:num w:numId="8" w16cid:durableId="2041776355">
    <w:abstractNumId w:val="3"/>
  </w:num>
  <w:num w:numId="9" w16cid:durableId="32331485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83885621">
    <w:abstractNumId w:val="12"/>
  </w:num>
  <w:num w:numId="11" w16cid:durableId="1286934545">
    <w:abstractNumId w:val="9"/>
  </w:num>
  <w:num w:numId="12" w16cid:durableId="487479003">
    <w:abstractNumId w:val="7"/>
  </w:num>
  <w:num w:numId="13" w16cid:durableId="1465855205">
    <w:abstractNumId w:val="2"/>
  </w:num>
  <w:num w:numId="14" w16cid:durableId="121462657">
    <w:abstractNumId w:val="11"/>
  </w:num>
  <w:num w:numId="15" w16cid:durableId="830678839">
    <w:abstractNumId w:val="10"/>
  </w:num>
  <w:num w:numId="16" w16cid:durableId="522791311">
    <w:abstractNumId w:val="4"/>
  </w:num>
  <w:num w:numId="17" w16cid:durableId="398216786">
    <w:abstractNumId w:val="5"/>
  </w:num>
  <w:num w:numId="18" w16cid:durableId="1695374802">
    <w:abstractNumId w:val="5"/>
  </w:num>
  <w:num w:numId="19" w16cid:durableId="2102987761">
    <w:abstractNumId w:val="5"/>
  </w:num>
  <w:num w:numId="20" w16cid:durableId="1076199290">
    <w:abstractNumId w:val="5"/>
  </w:num>
  <w:num w:numId="21" w16cid:durableId="1224677219">
    <w:abstractNumId w:val="5"/>
  </w:num>
  <w:num w:numId="22" w16cid:durableId="1565411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3A47"/>
    <w:rsid w:val="0000534B"/>
    <w:rsid w:val="000054F4"/>
    <w:rsid w:val="00006C39"/>
    <w:rsid w:val="00011FF4"/>
    <w:rsid w:val="000127D4"/>
    <w:rsid w:val="00016004"/>
    <w:rsid w:val="000178D7"/>
    <w:rsid w:val="000220E8"/>
    <w:rsid w:val="00026E21"/>
    <w:rsid w:val="000307E1"/>
    <w:rsid w:val="0003313E"/>
    <w:rsid w:val="000360F7"/>
    <w:rsid w:val="00036204"/>
    <w:rsid w:val="00036EC7"/>
    <w:rsid w:val="00036F9A"/>
    <w:rsid w:val="00041BB4"/>
    <w:rsid w:val="00046A0F"/>
    <w:rsid w:val="000471AF"/>
    <w:rsid w:val="00047681"/>
    <w:rsid w:val="00050B1D"/>
    <w:rsid w:val="00051D39"/>
    <w:rsid w:val="0005387C"/>
    <w:rsid w:val="00053E57"/>
    <w:rsid w:val="000544CF"/>
    <w:rsid w:val="00055B93"/>
    <w:rsid w:val="000649C5"/>
    <w:rsid w:val="000659E9"/>
    <w:rsid w:val="000677FB"/>
    <w:rsid w:val="000718DB"/>
    <w:rsid w:val="00074A43"/>
    <w:rsid w:val="00075DF6"/>
    <w:rsid w:val="00080203"/>
    <w:rsid w:val="0009111E"/>
    <w:rsid w:val="00091903"/>
    <w:rsid w:val="000963DE"/>
    <w:rsid w:val="000A168F"/>
    <w:rsid w:val="000A2D7C"/>
    <w:rsid w:val="000A4BDF"/>
    <w:rsid w:val="000A79C7"/>
    <w:rsid w:val="000B1F83"/>
    <w:rsid w:val="000B522C"/>
    <w:rsid w:val="000B7D97"/>
    <w:rsid w:val="000C4FC5"/>
    <w:rsid w:val="000D1D0A"/>
    <w:rsid w:val="000E26B4"/>
    <w:rsid w:val="000E4549"/>
    <w:rsid w:val="000E55B1"/>
    <w:rsid w:val="000F2A9F"/>
    <w:rsid w:val="000F459B"/>
    <w:rsid w:val="000F49BC"/>
    <w:rsid w:val="000F5D58"/>
    <w:rsid w:val="00102486"/>
    <w:rsid w:val="001032F7"/>
    <w:rsid w:val="00110417"/>
    <w:rsid w:val="001115CF"/>
    <w:rsid w:val="00111FA5"/>
    <w:rsid w:val="00113E1D"/>
    <w:rsid w:val="00116AD4"/>
    <w:rsid w:val="00117AB6"/>
    <w:rsid w:val="00117BB4"/>
    <w:rsid w:val="00117D52"/>
    <w:rsid w:val="001279FC"/>
    <w:rsid w:val="00131B7F"/>
    <w:rsid w:val="00131D79"/>
    <w:rsid w:val="00133D37"/>
    <w:rsid w:val="001341EC"/>
    <w:rsid w:val="00140DD2"/>
    <w:rsid w:val="00141770"/>
    <w:rsid w:val="00141898"/>
    <w:rsid w:val="0014741E"/>
    <w:rsid w:val="001529B6"/>
    <w:rsid w:val="00154914"/>
    <w:rsid w:val="0015576D"/>
    <w:rsid w:val="00156B77"/>
    <w:rsid w:val="00157F3A"/>
    <w:rsid w:val="00164AC2"/>
    <w:rsid w:val="001725A5"/>
    <w:rsid w:val="001749B8"/>
    <w:rsid w:val="00175829"/>
    <w:rsid w:val="0017608D"/>
    <w:rsid w:val="001760AA"/>
    <w:rsid w:val="00176B19"/>
    <w:rsid w:val="00180F30"/>
    <w:rsid w:val="00181A71"/>
    <w:rsid w:val="00184A35"/>
    <w:rsid w:val="00186366"/>
    <w:rsid w:val="001936D1"/>
    <w:rsid w:val="00194ACD"/>
    <w:rsid w:val="001963FD"/>
    <w:rsid w:val="00196B9F"/>
    <w:rsid w:val="001A3750"/>
    <w:rsid w:val="001A68E4"/>
    <w:rsid w:val="001A6AB0"/>
    <w:rsid w:val="001A7538"/>
    <w:rsid w:val="001B1714"/>
    <w:rsid w:val="001B175E"/>
    <w:rsid w:val="001B1CC7"/>
    <w:rsid w:val="001B6EF2"/>
    <w:rsid w:val="001B705C"/>
    <w:rsid w:val="001C22F6"/>
    <w:rsid w:val="001C451B"/>
    <w:rsid w:val="001C6C42"/>
    <w:rsid w:val="001C70F0"/>
    <w:rsid w:val="001D11F1"/>
    <w:rsid w:val="001D217E"/>
    <w:rsid w:val="001D5739"/>
    <w:rsid w:val="001D6AC1"/>
    <w:rsid w:val="001E04A4"/>
    <w:rsid w:val="001E0B3B"/>
    <w:rsid w:val="001E1899"/>
    <w:rsid w:val="001E37C0"/>
    <w:rsid w:val="001E4F89"/>
    <w:rsid w:val="001E7CAC"/>
    <w:rsid w:val="001F0141"/>
    <w:rsid w:val="001F1195"/>
    <w:rsid w:val="001F2B20"/>
    <w:rsid w:val="001F3792"/>
    <w:rsid w:val="001F4BD0"/>
    <w:rsid w:val="002014FA"/>
    <w:rsid w:val="00202DE3"/>
    <w:rsid w:val="00204769"/>
    <w:rsid w:val="002104B6"/>
    <w:rsid w:val="0022112C"/>
    <w:rsid w:val="00221829"/>
    <w:rsid w:val="00221851"/>
    <w:rsid w:val="00223CFF"/>
    <w:rsid w:val="00230B75"/>
    <w:rsid w:val="00230D9C"/>
    <w:rsid w:val="0023459C"/>
    <w:rsid w:val="0023598A"/>
    <w:rsid w:val="00236915"/>
    <w:rsid w:val="00241261"/>
    <w:rsid w:val="00241779"/>
    <w:rsid w:val="00246934"/>
    <w:rsid w:val="002533DF"/>
    <w:rsid w:val="00254256"/>
    <w:rsid w:val="002552AD"/>
    <w:rsid w:val="00265D0E"/>
    <w:rsid w:val="00266A98"/>
    <w:rsid w:val="00271116"/>
    <w:rsid w:val="002742EA"/>
    <w:rsid w:val="0028318B"/>
    <w:rsid w:val="00284E2C"/>
    <w:rsid w:val="00290EB4"/>
    <w:rsid w:val="00292478"/>
    <w:rsid w:val="00295472"/>
    <w:rsid w:val="00295CBE"/>
    <w:rsid w:val="002967DB"/>
    <w:rsid w:val="002A0CEC"/>
    <w:rsid w:val="002A7CA3"/>
    <w:rsid w:val="002B26C8"/>
    <w:rsid w:val="002B3B13"/>
    <w:rsid w:val="002B456B"/>
    <w:rsid w:val="002B4F8B"/>
    <w:rsid w:val="002C210F"/>
    <w:rsid w:val="002C6D89"/>
    <w:rsid w:val="002C76DF"/>
    <w:rsid w:val="002D4DE8"/>
    <w:rsid w:val="002D5AC3"/>
    <w:rsid w:val="002D6BE2"/>
    <w:rsid w:val="002D7A1C"/>
    <w:rsid w:val="002E3A3A"/>
    <w:rsid w:val="002E629D"/>
    <w:rsid w:val="002E6BC4"/>
    <w:rsid w:val="002E7878"/>
    <w:rsid w:val="002F13FC"/>
    <w:rsid w:val="002F5685"/>
    <w:rsid w:val="002F5A85"/>
    <w:rsid w:val="00302CDD"/>
    <w:rsid w:val="003116A4"/>
    <w:rsid w:val="00313980"/>
    <w:rsid w:val="003172C3"/>
    <w:rsid w:val="00317B4A"/>
    <w:rsid w:val="003219D8"/>
    <w:rsid w:val="00322752"/>
    <w:rsid w:val="00323914"/>
    <w:rsid w:val="00325781"/>
    <w:rsid w:val="00327AD3"/>
    <w:rsid w:val="00333C5D"/>
    <w:rsid w:val="00334010"/>
    <w:rsid w:val="00334FE8"/>
    <w:rsid w:val="0033543E"/>
    <w:rsid w:val="0033702F"/>
    <w:rsid w:val="0034222E"/>
    <w:rsid w:val="00342F5B"/>
    <w:rsid w:val="00343355"/>
    <w:rsid w:val="00347663"/>
    <w:rsid w:val="00347DA9"/>
    <w:rsid w:val="00355CF2"/>
    <w:rsid w:val="00357910"/>
    <w:rsid w:val="00361173"/>
    <w:rsid w:val="003627D5"/>
    <w:rsid w:val="00362901"/>
    <w:rsid w:val="00365101"/>
    <w:rsid w:val="003807B1"/>
    <w:rsid w:val="00380ED0"/>
    <w:rsid w:val="003815B4"/>
    <w:rsid w:val="00382DFD"/>
    <w:rsid w:val="003860CF"/>
    <w:rsid w:val="00386DC3"/>
    <w:rsid w:val="00390FB2"/>
    <w:rsid w:val="003913BD"/>
    <w:rsid w:val="00391A82"/>
    <w:rsid w:val="003A2114"/>
    <w:rsid w:val="003A4F9D"/>
    <w:rsid w:val="003A6908"/>
    <w:rsid w:val="003A6A10"/>
    <w:rsid w:val="003B4396"/>
    <w:rsid w:val="003B631B"/>
    <w:rsid w:val="003B65A8"/>
    <w:rsid w:val="003C2950"/>
    <w:rsid w:val="003D0046"/>
    <w:rsid w:val="003D5606"/>
    <w:rsid w:val="003D6811"/>
    <w:rsid w:val="003E178C"/>
    <w:rsid w:val="003E1AFE"/>
    <w:rsid w:val="003E3A9D"/>
    <w:rsid w:val="003F24FC"/>
    <w:rsid w:val="003F63BC"/>
    <w:rsid w:val="003F7754"/>
    <w:rsid w:val="0040256F"/>
    <w:rsid w:val="00405A6D"/>
    <w:rsid w:val="0041032A"/>
    <w:rsid w:val="00413E95"/>
    <w:rsid w:val="004143D9"/>
    <w:rsid w:val="00415F6E"/>
    <w:rsid w:val="00416B2B"/>
    <w:rsid w:val="00421FAF"/>
    <w:rsid w:val="00425C44"/>
    <w:rsid w:val="00427EF2"/>
    <w:rsid w:val="00427FD4"/>
    <w:rsid w:val="00430F24"/>
    <w:rsid w:val="0044673B"/>
    <w:rsid w:val="004510B3"/>
    <w:rsid w:val="00454292"/>
    <w:rsid w:val="00455E34"/>
    <w:rsid w:val="004632E8"/>
    <w:rsid w:val="00464456"/>
    <w:rsid w:val="00475212"/>
    <w:rsid w:val="0048207E"/>
    <w:rsid w:val="0048304A"/>
    <w:rsid w:val="00484685"/>
    <w:rsid w:val="004945FA"/>
    <w:rsid w:val="004A0212"/>
    <w:rsid w:val="004A3ED4"/>
    <w:rsid w:val="004A4260"/>
    <w:rsid w:val="004A7F5B"/>
    <w:rsid w:val="004B218A"/>
    <w:rsid w:val="004B237C"/>
    <w:rsid w:val="004C0803"/>
    <w:rsid w:val="004C52D0"/>
    <w:rsid w:val="004C75CB"/>
    <w:rsid w:val="004D2643"/>
    <w:rsid w:val="004D71AE"/>
    <w:rsid w:val="004E0E66"/>
    <w:rsid w:val="004E1166"/>
    <w:rsid w:val="004E26A7"/>
    <w:rsid w:val="004F0A93"/>
    <w:rsid w:val="004F301A"/>
    <w:rsid w:val="004F441F"/>
    <w:rsid w:val="004F6A7C"/>
    <w:rsid w:val="004F7136"/>
    <w:rsid w:val="004F7AB3"/>
    <w:rsid w:val="0050437C"/>
    <w:rsid w:val="00510750"/>
    <w:rsid w:val="00511C5E"/>
    <w:rsid w:val="00512ED2"/>
    <w:rsid w:val="00513109"/>
    <w:rsid w:val="005201E8"/>
    <w:rsid w:val="00523456"/>
    <w:rsid w:val="0052545A"/>
    <w:rsid w:val="00530EB2"/>
    <w:rsid w:val="00533FA3"/>
    <w:rsid w:val="00536FF8"/>
    <w:rsid w:val="00537BFB"/>
    <w:rsid w:val="005422F1"/>
    <w:rsid w:val="00542678"/>
    <w:rsid w:val="00543EC9"/>
    <w:rsid w:val="005465F0"/>
    <w:rsid w:val="00550AA5"/>
    <w:rsid w:val="0055243D"/>
    <w:rsid w:val="005538D3"/>
    <w:rsid w:val="005579E0"/>
    <w:rsid w:val="00560E74"/>
    <w:rsid w:val="00561400"/>
    <w:rsid w:val="00563878"/>
    <w:rsid w:val="00563F32"/>
    <w:rsid w:val="00564012"/>
    <w:rsid w:val="00564F20"/>
    <w:rsid w:val="005651E9"/>
    <w:rsid w:val="0056529F"/>
    <w:rsid w:val="00565CC5"/>
    <w:rsid w:val="00573670"/>
    <w:rsid w:val="00577430"/>
    <w:rsid w:val="0058034D"/>
    <w:rsid w:val="00584082"/>
    <w:rsid w:val="005918DA"/>
    <w:rsid w:val="005920CC"/>
    <w:rsid w:val="005954D6"/>
    <w:rsid w:val="005A24EA"/>
    <w:rsid w:val="005A7535"/>
    <w:rsid w:val="005B072B"/>
    <w:rsid w:val="005B3357"/>
    <w:rsid w:val="005B5AF5"/>
    <w:rsid w:val="005C01E4"/>
    <w:rsid w:val="005C2239"/>
    <w:rsid w:val="005C6230"/>
    <w:rsid w:val="005C7359"/>
    <w:rsid w:val="005D3F28"/>
    <w:rsid w:val="005D5A10"/>
    <w:rsid w:val="005E21C3"/>
    <w:rsid w:val="005E591A"/>
    <w:rsid w:val="005E69B9"/>
    <w:rsid w:val="005F4471"/>
    <w:rsid w:val="005F4CE5"/>
    <w:rsid w:val="00605844"/>
    <w:rsid w:val="00605BA0"/>
    <w:rsid w:val="0060671E"/>
    <w:rsid w:val="00607DEC"/>
    <w:rsid w:val="00610D3A"/>
    <w:rsid w:val="00615B10"/>
    <w:rsid w:val="00616A2F"/>
    <w:rsid w:val="00620A9A"/>
    <w:rsid w:val="00620DC5"/>
    <w:rsid w:val="00622EC5"/>
    <w:rsid w:val="00626576"/>
    <w:rsid w:val="006310D5"/>
    <w:rsid w:val="006320C2"/>
    <w:rsid w:val="00633030"/>
    <w:rsid w:val="00634164"/>
    <w:rsid w:val="006401E8"/>
    <w:rsid w:val="00641340"/>
    <w:rsid w:val="00641E55"/>
    <w:rsid w:val="00662A92"/>
    <w:rsid w:val="006630D2"/>
    <w:rsid w:val="006650D4"/>
    <w:rsid w:val="00670E22"/>
    <w:rsid w:val="00677CD7"/>
    <w:rsid w:val="00677F77"/>
    <w:rsid w:val="00681F8E"/>
    <w:rsid w:val="00685F0E"/>
    <w:rsid w:val="00687F10"/>
    <w:rsid w:val="00690823"/>
    <w:rsid w:val="00692245"/>
    <w:rsid w:val="006A2734"/>
    <w:rsid w:val="006A3086"/>
    <w:rsid w:val="006A5CAF"/>
    <w:rsid w:val="006B1816"/>
    <w:rsid w:val="006B1C6E"/>
    <w:rsid w:val="006B2873"/>
    <w:rsid w:val="006B3F50"/>
    <w:rsid w:val="006D3F59"/>
    <w:rsid w:val="006D4916"/>
    <w:rsid w:val="006E004A"/>
    <w:rsid w:val="006E0FA1"/>
    <w:rsid w:val="006E37FB"/>
    <w:rsid w:val="006F0718"/>
    <w:rsid w:val="006F25C7"/>
    <w:rsid w:val="007036AD"/>
    <w:rsid w:val="0070388F"/>
    <w:rsid w:val="0071154A"/>
    <w:rsid w:val="00713E42"/>
    <w:rsid w:val="00714C03"/>
    <w:rsid w:val="00720F72"/>
    <w:rsid w:val="0072202F"/>
    <w:rsid w:val="007244AE"/>
    <w:rsid w:val="00726CF6"/>
    <w:rsid w:val="00733444"/>
    <w:rsid w:val="00740FEA"/>
    <w:rsid w:val="007437A6"/>
    <w:rsid w:val="00747445"/>
    <w:rsid w:val="00751ACB"/>
    <w:rsid w:val="0075223C"/>
    <w:rsid w:val="007527D7"/>
    <w:rsid w:val="0075666C"/>
    <w:rsid w:val="007570C9"/>
    <w:rsid w:val="00757773"/>
    <w:rsid w:val="00761D75"/>
    <w:rsid w:val="00773C4D"/>
    <w:rsid w:val="00774BFB"/>
    <w:rsid w:val="00783629"/>
    <w:rsid w:val="0078678E"/>
    <w:rsid w:val="0078778D"/>
    <w:rsid w:val="00794C2F"/>
    <w:rsid w:val="00795C05"/>
    <w:rsid w:val="0079752F"/>
    <w:rsid w:val="007A358D"/>
    <w:rsid w:val="007A7B95"/>
    <w:rsid w:val="007B03E9"/>
    <w:rsid w:val="007B309D"/>
    <w:rsid w:val="007B3925"/>
    <w:rsid w:val="007B4463"/>
    <w:rsid w:val="007B5E62"/>
    <w:rsid w:val="007B6A1F"/>
    <w:rsid w:val="007C2F69"/>
    <w:rsid w:val="007C717F"/>
    <w:rsid w:val="007C7901"/>
    <w:rsid w:val="007D1FC2"/>
    <w:rsid w:val="007D258C"/>
    <w:rsid w:val="007D6932"/>
    <w:rsid w:val="007E2660"/>
    <w:rsid w:val="007E42B6"/>
    <w:rsid w:val="007E53C9"/>
    <w:rsid w:val="007E6DFF"/>
    <w:rsid w:val="007F003D"/>
    <w:rsid w:val="007F4D09"/>
    <w:rsid w:val="008024C4"/>
    <w:rsid w:val="008025AC"/>
    <w:rsid w:val="00807625"/>
    <w:rsid w:val="00814178"/>
    <w:rsid w:val="0081614C"/>
    <w:rsid w:val="00820022"/>
    <w:rsid w:val="00821735"/>
    <w:rsid w:val="008265C8"/>
    <w:rsid w:val="00831257"/>
    <w:rsid w:val="008358A2"/>
    <w:rsid w:val="00835BA5"/>
    <w:rsid w:val="00836CD1"/>
    <w:rsid w:val="00841746"/>
    <w:rsid w:val="00841C0F"/>
    <w:rsid w:val="00842141"/>
    <w:rsid w:val="00846643"/>
    <w:rsid w:val="0085093B"/>
    <w:rsid w:val="00856F85"/>
    <w:rsid w:val="00865E3D"/>
    <w:rsid w:val="00866D49"/>
    <w:rsid w:val="0087110E"/>
    <w:rsid w:val="00876162"/>
    <w:rsid w:val="00876C76"/>
    <w:rsid w:val="00876F44"/>
    <w:rsid w:val="0088428C"/>
    <w:rsid w:val="00884793"/>
    <w:rsid w:val="008856AA"/>
    <w:rsid w:val="00886E34"/>
    <w:rsid w:val="008913AA"/>
    <w:rsid w:val="0089308C"/>
    <w:rsid w:val="00896C6F"/>
    <w:rsid w:val="00896D44"/>
    <w:rsid w:val="008A3A0C"/>
    <w:rsid w:val="008A4988"/>
    <w:rsid w:val="008B4DDC"/>
    <w:rsid w:val="008B65A1"/>
    <w:rsid w:val="008B7A64"/>
    <w:rsid w:val="008D2F72"/>
    <w:rsid w:val="008D5C6F"/>
    <w:rsid w:val="008E5437"/>
    <w:rsid w:val="008F30EA"/>
    <w:rsid w:val="008F4700"/>
    <w:rsid w:val="008F67A7"/>
    <w:rsid w:val="00901CBF"/>
    <w:rsid w:val="00901FB6"/>
    <w:rsid w:val="00902BB5"/>
    <w:rsid w:val="00903AC7"/>
    <w:rsid w:val="00907375"/>
    <w:rsid w:val="0091645D"/>
    <w:rsid w:val="00917732"/>
    <w:rsid w:val="00923376"/>
    <w:rsid w:val="00924067"/>
    <w:rsid w:val="009242DE"/>
    <w:rsid w:val="00925192"/>
    <w:rsid w:val="0093539A"/>
    <w:rsid w:val="00935AB7"/>
    <w:rsid w:val="009364CC"/>
    <w:rsid w:val="00941150"/>
    <w:rsid w:val="00943E46"/>
    <w:rsid w:val="00953D0B"/>
    <w:rsid w:val="00960675"/>
    <w:rsid w:val="009606AD"/>
    <w:rsid w:val="009609DF"/>
    <w:rsid w:val="00966A14"/>
    <w:rsid w:val="00975780"/>
    <w:rsid w:val="0098595A"/>
    <w:rsid w:val="00985C7C"/>
    <w:rsid w:val="009862C9"/>
    <w:rsid w:val="00987D61"/>
    <w:rsid w:val="00990C92"/>
    <w:rsid w:val="00991EFA"/>
    <w:rsid w:val="00993E35"/>
    <w:rsid w:val="009963E1"/>
    <w:rsid w:val="009A1EDF"/>
    <w:rsid w:val="009A410B"/>
    <w:rsid w:val="009A5B7D"/>
    <w:rsid w:val="009A73A2"/>
    <w:rsid w:val="009A75E5"/>
    <w:rsid w:val="009B0045"/>
    <w:rsid w:val="009B14A5"/>
    <w:rsid w:val="009B3166"/>
    <w:rsid w:val="009B5F1C"/>
    <w:rsid w:val="009C4145"/>
    <w:rsid w:val="009C6FDE"/>
    <w:rsid w:val="009C7064"/>
    <w:rsid w:val="009D0BB3"/>
    <w:rsid w:val="009D2556"/>
    <w:rsid w:val="009D513B"/>
    <w:rsid w:val="009D6E25"/>
    <w:rsid w:val="009E0F07"/>
    <w:rsid w:val="009E2DCC"/>
    <w:rsid w:val="009E348F"/>
    <w:rsid w:val="009F3663"/>
    <w:rsid w:val="00A0661D"/>
    <w:rsid w:val="00A146DA"/>
    <w:rsid w:val="00A1570A"/>
    <w:rsid w:val="00A2164F"/>
    <w:rsid w:val="00A26DA2"/>
    <w:rsid w:val="00A311D4"/>
    <w:rsid w:val="00A31591"/>
    <w:rsid w:val="00A32532"/>
    <w:rsid w:val="00A402FB"/>
    <w:rsid w:val="00A52CA1"/>
    <w:rsid w:val="00A56750"/>
    <w:rsid w:val="00A60A0F"/>
    <w:rsid w:val="00A767AF"/>
    <w:rsid w:val="00A77C5F"/>
    <w:rsid w:val="00A80B05"/>
    <w:rsid w:val="00A80E30"/>
    <w:rsid w:val="00A82286"/>
    <w:rsid w:val="00A84534"/>
    <w:rsid w:val="00A854DC"/>
    <w:rsid w:val="00A9040A"/>
    <w:rsid w:val="00A91CCE"/>
    <w:rsid w:val="00A94713"/>
    <w:rsid w:val="00A9539A"/>
    <w:rsid w:val="00A96DE3"/>
    <w:rsid w:val="00A96F33"/>
    <w:rsid w:val="00AA2610"/>
    <w:rsid w:val="00AA69E3"/>
    <w:rsid w:val="00AB0A93"/>
    <w:rsid w:val="00AB0FA4"/>
    <w:rsid w:val="00AB2D0B"/>
    <w:rsid w:val="00AB7FD6"/>
    <w:rsid w:val="00AC1740"/>
    <w:rsid w:val="00AC59A7"/>
    <w:rsid w:val="00AD1B69"/>
    <w:rsid w:val="00AD2AE1"/>
    <w:rsid w:val="00AD3DCF"/>
    <w:rsid w:val="00AD3ED4"/>
    <w:rsid w:val="00AD5B32"/>
    <w:rsid w:val="00AE1C04"/>
    <w:rsid w:val="00AE4760"/>
    <w:rsid w:val="00AE4EC8"/>
    <w:rsid w:val="00AE5CFB"/>
    <w:rsid w:val="00AF0DBD"/>
    <w:rsid w:val="00AF1025"/>
    <w:rsid w:val="00AF3ADE"/>
    <w:rsid w:val="00AF4C97"/>
    <w:rsid w:val="00AF5BC9"/>
    <w:rsid w:val="00AF6D7E"/>
    <w:rsid w:val="00AF7CB2"/>
    <w:rsid w:val="00B02576"/>
    <w:rsid w:val="00B03710"/>
    <w:rsid w:val="00B07543"/>
    <w:rsid w:val="00B0797E"/>
    <w:rsid w:val="00B11411"/>
    <w:rsid w:val="00B13ABD"/>
    <w:rsid w:val="00B21381"/>
    <w:rsid w:val="00B316EE"/>
    <w:rsid w:val="00B33FAA"/>
    <w:rsid w:val="00B36329"/>
    <w:rsid w:val="00B37FCD"/>
    <w:rsid w:val="00B4004F"/>
    <w:rsid w:val="00B4042A"/>
    <w:rsid w:val="00B40540"/>
    <w:rsid w:val="00B60463"/>
    <w:rsid w:val="00B606AF"/>
    <w:rsid w:val="00B61104"/>
    <w:rsid w:val="00B71698"/>
    <w:rsid w:val="00B76B82"/>
    <w:rsid w:val="00B80A88"/>
    <w:rsid w:val="00B8506E"/>
    <w:rsid w:val="00B90D36"/>
    <w:rsid w:val="00B91158"/>
    <w:rsid w:val="00B927E0"/>
    <w:rsid w:val="00B93BF0"/>
    <w:rsid w:val="00B9421D"/>
    <w:rsid w:val="00B96514"/>
    <w:rsid w:val="00B96EE0"/>
    <w:rsid w:val="00B9740D"/>
    <w:rsid w:val="00B97604"/>
    <w:rsid w:val="00B978B9"/>
    <w:rsid w:val="00BA3FEB"/>
    <w:rsid w:val="00BB1FB5"/>
    <w:rsid w:val="00BB52D9"/>
    <w:rsid w:val="00BC1814"/>
    <w:rsid w:val="00BC582E"/>
    <w:rsid w:val="00BC7ADB"/>
    <w:rsid w:val="00BD0BFF"/>
    <w:rsid w:val="00BD2BD5"/>
    <w:rsid w:val="00BD443D"/>
    <w:rsid w:val="00BE07C1"/>
    <w:rsid w:val="00BE3C0B"/>
    <w:rsid w:val="00BE45A0"/>
    <w:rsid w:val="00BE7F88"/>
    <w:rsid w:val="00BF34F8"/>
    <w:rsid w:val="00BF5129"/>
    <w:rsid w:val="00BF54EE"/>
    <w:rsid w:val="00BF7F77"/>
    <w:rsid w:val="00C00842"/>
    <w:rsid w:val="00C029EC"/>
    <w:rsid w:val="00C02B37"/>
    <w:rsid w:val="00C076A0"/>
    <w:rsid w:val="00C12AFE"/>
    <w:rsid w:val="00C133BD"/>
    <w:rsid w:val="00C20FFC"/>
    <w:rsid w:val="00C23C6D"/>
    <w:rsid w:val="00C24C5F"/>
    <w:rsid w:val="00C26818"/>
    <w:rsid w:val="00C32806"/>
    <w:rsid w:val="00C329EF"/>
    <w:rsid w:val="00C37FEB"/>
    <w:rsid w:val="00C43226"/>
    <w:rsid w:val="00C43B75"/>
    <w:rsid w:val="00C4426C"/>
    <w:rsid w:val="00C47BDB"/>
    <w:rsid w:val="00C50B76"/>
    <w:rsid w:val="00C56040"/>
    <w:rsid w:val="00C60B06"/>
    <w:rsid w:val="00C62D05"/>
    <w:rsid w:val="00C65AD4"/>
    <w:rsid w:val="00C66CF0"/>
    <w:rsid w:val="00C7102A"/>
    <w:rsid w:val="00C730C8"/>
    <w:rsid w:val="00C733E5"/>
    <w:rsid w:val="00C740B7"/>
    <w:rsid w:val="00C77E75"/>
    <w:rsid w:val="00C82D5C"/>
    <w:rsid w:val="00C82F6E"/>
    <w:rsid w:val="00C84463"/>
    <w:rsid w:val="00C854AC"/>
    <w:rsid w:val="00C90806"/>
    <w:rsid w:val="00C9345F"/>
    <w:rsid w:val="00C94B61"/>
    <w:rsid w:val="00CA1317"/>
    <w:rsid w:val="00CA21A1"/>
    <w:rsid w:val="00CA3095"/>
    <w:rsid w:val="00CA6367"/>
    <w:rsid w:val="00CA7D27"/>
    <w:rsid w:val="00CB132D"/>
    <w:rsid w:val="00CB7107"/>
    <w:rsid w:val="00CC0BBE"/>
    <w:rsid w:val="00CC1372"/>
    <w:rsid w:val="00CC137F"/>
    <w:rsid w:val="00CC384D"/>
    <w:rsid w:val="00CC5091"/>
    <w:rsid w:val="00CD0705"/>
    <w:rsid w:val="00CD7962"/>
    <w:rsid w:val="00CE43D8"/>
    <w:rsid w:val="00CE4F7D"/>
    <w:rsid w:val="00CE6E30"/>
    <w:rsid w:val="00CF3A00"/>
    <w:rsid w:val="00CF721A"/>
    <w:rsid w:val="00CF7DB3"/>
    <w:rsid w:val="00D05E2E"/>
    <w:rsid w:val="00D13700"/>
    <w:rsid w:val="00D16810"/>
    <w:rsid w:val="00D17A9A"/>
    <w:rsid w:val="00D20BDF"/>
    <w:rsid w:val="00D23224"/>
    <w:rsid w:val="00D300FB"/>
    <w:rsid w:val="00D30276"/>
    <w:rsid w:val="00D3039A"/>
    <w:rsid w:val="00D360B1"/>
    <w:rsid w:val="00D36A12"/>
    <w:rsid w:val="00D37834"/>
    <w:rsid w:val="00D43296"/>
    <w:rsid w:val="00D455D9"/>
    <w:rsid w:val="00D4657D"/>
    <w:rsid w:val="00D46D5F"/>
    <w:rsid w:val="00D518BD"/>
    <w:rsid w:val="00D53C68"/>
    <w:rsid w:val="00D57037"/>
    <w:rsid w:val="00D62C9A"/>
    <w:rsid w:val="00D63398"/>
    <w:rsid w:val="00D76811"/>
    <w:rsid w:val="00D810E5"/>
    <w:rsid w:val="00D86D7D"/>
    <w:rsid w:val="00D93BB9"/>
    <w:rsid w:val="00D943DA"/>
    <w:rsid w:val="00DA0A7E"/>
    <w:rsid w:val="00DA5D74"/>
    <w:rsid w:val="00DB0C72"/>
    <w:rsid w:val="00DB0E68"/>
    <w:rsid w:val="00DB4639"/>
    <w:rsid w:val="00DB7B3C"/>
    <w:rsid w:val="00DB7B5A"/>
    <w:rsid w:val="00DC00A3"/>
    <w:rsid w:val="00DC010F"/>
    <w:rsid w:val="00DC01E6"/>
    <w:rsid w:val="00DC04A7"/>
    <w:rsid w:val="00DC4EFF"/>
    <w:rsid w:val="00DC674C"/>
    <w:rsid w:val="00DD0AB9"/>
    <w:rsid w:val="00DD3230"/>
    <w:rsid w:val="00DE139F"/>
    <w:rsid w:val="00DE1852"/>
    <w:rsid w:val="00DE2B2C"/>
    <w:rsid w:val="00DE7D2F"/>
    <w:rsid w:val="00DF21E2"/>
    <w:rsid w:val="00DF6C38"/>
    <w:rsid w:val="00DF6EE9"/>
    <w:rsid w:val="00E00963"/>
    <w:rsid w:val="00E02D98"/>
    <w:rsid w:val="00E13267"/>
    <w:rsid w:val="00E13894"/>
    <w:rsid w:val="00E13F26"/>
    <w:rsid w:val="00E1769F"/>
    <w:rsid w:val="00E2124F"/>
    <w:rsid w:val="00E22D29"/>
    <w:rsid w:val="00E235BF"/>
    <w:rsid w:val="00E25757"/>
    <w:rsid w:val="00E266AB"/>
    <w:rsid w:val="00E46B95"/>
    <w:rsid w:val="00E47824"/>
    <w:rsid w:val="00E52B50"/>
    <w:rsid w:val="00E55442"/>
    <w:rsid w:val="00E569DE"/>
    <w:rsid w:val="00E623A2"/>
    <w:rsid w:val="00E62AC0"/>
    <w:rsid w:val="00E62D29"/>
    <w:rsid w:val="00E64F12"/>
    <w:rsid w:val="00E654DA"/>
    <w:rsid w:val="00E75A88"/>
    <w:rsid w:val="00E775A3"/>
    <w:rsid w:val="00E80051"/>
    <w:rsid w:val="00E82FCC"/>
    <w:rsid w:val="00E92AB6"/>
    <w:rsid w:val="00EA0404"/>
    <w:rsid w:val="00EA1267"/>
    <w:rsid w:val="00EA12B6"/>
    <w:rsid w:val="00EA2EDF"/>
    <w:rsid w:val="00EA5425"/>
    <w:rsid w:val="00EA72B5"/>
    <w:rsid w:val="00EB457C"/>
    <w:rsid w:val="00EB7B44"/>
    <w:rsid w:val="00EC0E1D"/>
    <w:rsid w:val="00EC3A47"/>
    <w:rsid w:val="00ED3756"/>
    <w:rsid w:val="00ED7245"/>
    <w:rsid w:val="00EE03FA"/>
    <w:rsid w:val="00EE6C90"/>
    <w:rsid w:val="00EF1E9C"/>
    <w:rsid w:val="00EF516B"/>
    <w:rsid w:val="00EF5E36"/>
    <w:rsid w:val="00F01098"/>
    <w:rsid w:val="00F0110B"/>
    <w:rsid w:val="00F01824"/>
    <w:rsid w:val="00F113FC"/>
    <w:rsid w:val="00F12122"/>
    <w:rsid w:val="00F13D1B"/>
    <w:rsid w:val="00F21289"/>
    <w:rsid w:val="00F2145E"/>
    <w:rsid w:val="00F2621D"/>
    <w:rsid w:val="00F33719"/>
    <w:rsid w:val="00F35850"/>
    <w:rsid w:val="00F371A6"/>
    <w:rsid w:val="00F377D5"/>
    <w:rsid w:val="00F41F7A"/>
    <w:rsid w:val="00F445AD"/>
    <w:rsid w:val="00F541A3"/>
    <w:rsid w:val="00F541AD"/>
    <w:rsid w:val="00F55A67"/>
    <w:rsid w:val="00F61D3C"/>
    <w:rsid w:val="00F67639"/>
    <w:rsid w:val="00F73FFE"/>
    <w:rsid w:val="00F8187D"/>
    <w:rsid w:val="00F84509"/>
    <w:rsid w:val="00F84E83"/>
    <w:rsid w:val="00F8733A"/>
    <w:rsid w:val="00F944F7"/>
    <w:rsid w:val="00F94EFF"/>
    <w:rsid w:val="00F95D75"/>
    <w:rsid w:val="00FA75A5"/>
    <w:rsid w:val="00FB02A5"/>
    <w:rsid w:val="00FB1F54"/>
    <w:rsid w:val="00FB29D9"/>
    <w:rsid w:val="00FB3539"/>
    <w:rsid w:val="00FB36CF"/>
    <w:rsid w:val="00FB62E2"/>
    <w:rsid w:val="00FC132A"/>
    <w:rsid w:val="00FC26DE"/>
    <w:rsid w:val="00FC32FD"/>
    <w:rsid w:val="00FC553E"/>
    <w:rsid w:val="00FC5ABB"/>
    <w:rsid w:val="00FD0041"/>
    <w:rsid w:val="00FD11F4"/>
    <w:rsid w:val="00FD2D3C"/>
    <w:rsid w:val="00FD3E8E"/>
    <w:rsid w:val="00FD5AA5"/>
    <w:rsid w:val="00FE1F3D"/>
    <w:rsid w:val="00FE2CE8"/>
    <w:rsid w:val="00FF2118"/>
    <w:rsid w:val="00FF36E5"/>
    <w:rsid w:val="00FF3C4A"/>
    <w:rsid w:val="00FF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3AC33"/>
  <w15:chartTrackingRefBased/>
  <w15:docId w15:val="{AF38C5F0-6505-4FCB-8FE8-9B07961D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4D"/>
    <w:rPr>
      <w:rFonts w:ascii="Arial" w:hAnsi="Arial"/>
      <w:szCs w:val="24"/>
      <w:lang w:eastAsia="de-DE" w:bidi="ar-SA"/>
    </w:rPr>
  </w:style>
  <w:style w:type="paragraph" w:styleId="Heading1">
    <w:name w:val="heading 1"/>
    <w:next w:val="Text1"/>
    <w:qFormat/>
    <w:pPr>
      <w:pageBreakBefore/>
      <w:widowControl w:val="0"/>
      <w:numPr>
        <w:numId w:val="3"/>
      </w:numPr>
      <w:tabs>
        <w:tab w:val="clear" w:pos="567"/>
      </w:tabs>
      <w:spacing w:before="240" w:after="240"/>
      <w:outlineLvl w:val="0"/>
    </w:pPr>
    <w:rPr>
      <w:rFonts w:ascii="Arial" w:hAnsi="Arial" w:cs="Arial"/>
      <w:b/>
      <w:bCs/>
      <w:sz w:val="28"/>
      <w:szCs w:val="32"/>
      <w:lang w:val="de-DE" w:eastAsia="de-DE" w:bidi="ar-SA"/>
    </w:rPr>
  </w:style>
  <w:style w:type="paragraph" w:styleId="Heading2">
    <w:name w:val="heading 2"/>
    <w:next w:val="Text2"/>
    <w:qFormat/>
    <w:rsid w:val="004D71AE"/>
    <w:pPr>
      <w:widowControl w:val="0"/>
      <w:numPr>
        <w:ilvl w:val="1"/>
        <w:numId w:val="4"/>
      </w:numPr>
      <w:spacing w:before="240" w:after="240"/>
      <w:outlineLvl w:val="1"/>
    </w:pPr>
    <w:rPr>
      <w:rFonts w:ascii="Arial" w:hAnsi="Arial" w:cs="Arial"/>
      <w:b/>
      <w:bCs/>
      <w:sz w:val="24"/>
      <w:szCs w:val="28"/>
      <w:lang w:val="de-DE" w:eastAsia="de-DE" w:bidi="ar-SA"/>
    </w:rPr>
  </w:style>
  <w:style w:type="paragraph" w:styleId="Heading3">
    <w:name w:val="heading 3"/>
    <w:next w:val="Text3"/>
    <w:qFormat/>
    <w:pPr>
      <w:widowControl w:val="0"/>
      <w:numPr>
        <w:ilvl w:val="2"/>
        <w:numId w:val="8"/>
      </w:numPr>
      <w:tabs>
        <w:tab w:val="clear" w:pos="1134"/>
        <w:tab w:val="num" w:pos="851"/>
      </w:tabs>
      <w:spacing w:before="120" w:after="120"/>
      <w:ind w:left="851" w:hanging="851"/>
      <w:outlineLvl w:val="2"/>
    </w:pPr>
    <w:rPr>
      <w:rFonts w:ascii="Arial" w:hAnsi="Arial"/>
      <w:b/>
      <w:sz w:val="24"/>
      <w:lang w:val="de-DE" w:eastAsia="de-DE" w:bidi="ar-SA"/>
    </w:rPr>
  </w:style>
  <w:style w:type="paragraph" w:styleId="Heading4">
    <w:name w:val="heading 4"/>
    <w:basedOn w:val="Normal"/>
    <w:next w:val="Text4"/>
    <w:qFormat/>
    <w:pPr>
      <w:keepNext/>
      <w:spacing w:before="120" w:after="120"/>
      <w:ind w:left="1701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1">
    <w:name w:val="Text1"/>
    <w:pPr>
      <w:widowControl w:val="0"/>
    </w:pPr>
    <w:rPr>
      <w:rFonts w:ascii="Arial" w:hAnsi="Arial"/>
      <w:lang w:val="de-DE" w:eastAsia="de-DE" w:bidi="ar-SA"/>
    </w:rPr>
  </w:style>
  <w:style w:type="paragraph" w:customStyle="1" w:styleId="Text2">
    <w:name w:val="Text2"/>
    <w:pPr>
      <w:widowControl w:val="0"/>
      <w:ind w:left="567"/>
    </w:pPr>
    <w:rPr>
      <w:rFonts w:ascii="Arial" w:hAnsi="Arial"/>
      <w:lang w:val="de-DE" w:eastAsia="de-DE" w:bidi="ar-SA"/>
    </w:rPr>
  </w:style>
  <w:style w:type="paragraph" w:customStyle="1" w:styleId="Text3">
    <w:name w:val="Text3"/>
    <w:pPr>
      <w:ind w:left="851"/>
    </w:pPr>
    <w:rPr>
      <w:rFonts w:ascii="Arial" w:hAnsi="Arial"/>
      <w:lang w:val="de-DE" w:eastAsia="de-DE" w:bidi="ar-SA"/>
    </w:rPr>
  </w:style>
  <w:style w:type="paragraph" w:customStyle="1" w:styleId="Text4">
    <w:name w:val="Text4"/>
    <w:pPr>
      <w:ind w:left="1701"/>
    </w:pPr>
    <w:rPr>
      <w:rFonts w:ascii="Arial" w:hAnsi="Arial"/>
      <w:lang w:val="de-DE" w:eastAsia="de-DE" w:bidi="ar-SA"/>
    </w:r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Liste1">
    <w:name w:val="Liste 1"/>
    <w:link w:val="Liste1Char"/>
    <w:pPr>
      <w:numPr>
        <w:numId w:val="5"/>
      </w:numPr>
      <w:spacing w:after="60"/>
    </w:pPr>
    <w:rPr>
      <w:rFonts w:ascii="Arial" w:hAnsi="Arial"/>
      <w:lang w:val="de-DE" w:eastAsia="de-DE" w:bidi="ar-SA"/>
    </w:rPr>
  </w:style>
  <w:style w:type="paragraph" w:styleId="List2">
    <w:name w:val="List 2"/>
    <w:pPr>
      <w:numPr>
        <w:numId w:val="6"/>
      </w:numPr>
      <w:spacing w:after="60"/>
    </w:pPr>
    <w:rPr>
      <w:rFonts w:ascii="Arial" w:hAnsi="Arial"/>
      <w:lang w:val="de-DE" w:eastAsia="de-DE" w:bidi="ar-SA"/>
    </w:rPr>
  </w:style>
  <w:style w:type="paragraph" w:styleId="List3">
    <w:name w:val="List 3"/>
    <w:pPr>
      <w:numPr>
        <w:numId w:val="7"/>
      </w:numPr>
      <w:spacing w:after="60"/>
    </w:pPr>
    <w:rPr>
      <w:rFonts w:ascii="Arial" w:hAnsi="Arial"/>
      <w:lang w:val="de-DE" w:eastAsia="de-DE" w:bidi="ar-SA"/>
    </w:rPr>
  </w:style>
  <w:style w:type="paragraph" w:styleId="List4">
    <w:name w:val="List 4"/>
    <w:pPr>
      <w:tabs>
        <w:tab w:val="num" w:pos="2325"/>
      </w:tabs>
      <w:spacing w:after="60"/>
      <w:ind w:left="2325" w:hanging="567"/>
    </w:pPr>
    <w:rPr>
      <w:rFonts w:ascii="Arial" w:hAnsi="Arial"/>
      <w:lang w:val="de-DE" w:eastAsia="de-DE" w:bidi="ar-SA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  <w:lang w:val="de-DE" w:eastAsia="de-DE" w:bidi="ar-SA"/>
    </w:rPr>
  </w:style>
  <w:style w:type="paragraph" w:customStyle="1" w:styleId="Nummerierung2">
    <w:name w:val="Nummerierung 2"/>
    <w:pPr>
      <w:widowControl w:val="0"/>
      <w:numPr>
        <w:numId w:val="2"/>
      </w:numPr>
      <w:spacing w:before="60" w:after="60"/>
    </w:pPr>
    <w:rPr>
      <w:rFonts w:ascii="Arial" w:hAnsi="Arial"/>
      <w:lang w:val="de-DE" w:eastAsia="de-DE" w:bidi="ar-SA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  <w:lang w:val="de-DE" w:eastAsia="de-DE" w:bidi="ar-SA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  <w:lang w:val="de-DE" w:eastAsia="de-DE" w:bidi="ar-SA"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  <w:lang w:val="de-DE" w:eastAsia="de-DE" w:bidi="ar-SA"/>
    </w:rPr>
  </w:style>
  <w:style w:type="paragraph" w:customStyle="1" w:styleId="Tabellentext">
    <w:name w:val="Tabellentext"/>
    <w:pPr>
      <w:spacing w:before="60" w:after="240"/>
    </w:pPr>
    <w:rPr>
      <w:rFonts w:ascii="Arial" w:hAnsi="Arial"/>
      <w:lang w:val="de-DE" w:eastAsia="de-DE" w:bidi="ar-SA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  <w:lang w:val="de-DE" w:eastAsia="de-DE" w:bidi="ar-SA"/>
    </w:rPr>
  </w:style>
  <w:style w:type="paragraph" w:customStyle="1" w:styleId="Testnummer">
    <w:name w:val="Testnummer"/>
    <w:link w:val="TestnummerChar"/>
    <w:pPr>
      <w:tabs>
        <w:tab w:val="left" w:pos="1701"/>
      </w:tabs>
      <w:spacing w:before="60" w:after="60"/>
    </w:pPr>
    <w:rPr>
      <w:rFonts w:ascii="Arial" w:hAnsi="Arial"/>
      <w:b/>
      <w:lang w:val="de-DE" w:eastAsia="de-DE" w:bidi="ar-SA"/>
    </w:rPr>
  </w:style>
  <w:style w:type="paragraph" w:styleId="TOC1">
    <w:name w:val="toc 1"/>
    <w:next w:val="Normal"/>
    <w:semiHidden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  <w:lang w:val="de-DE" w:eastAsia="de-DE" w:bidi="ar-SA"/>
    </w:rPr>
  </w:style>
  <w:style w:type="paragraph" w:styleId="TOC2">
    <w:name w:val="toc 2"/>
    <w:next w:val="Normal"/>
    <w:semiHidden/>
    <w:pPr>
      <w:tabs>
        <w:tab w:val="right" w:leader="dot" w:pos="9072"/>
      </w:tabs>
      <w:spacing w:before="60" w:after="60"/>
      <w:ind w:left="2268" w:hanging="567"/>
    </w:pPr>
    <w:rPr>
      <w:rFonts w:ascii="Helvetica" w:hAnsi="Helvetica"/>
      <w:noProof/>
      <w:szCs w:val="26"/>
      <w:u w:color="4CA5FF"/>
      <w:lang w:val="de-DE" w:eastAsia="de-DE" w:bidi="ar-SA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  <w:lang w:val="de-DE" w:eastAsia="de-DE" w:bidi="ar-SA"/>
    </w:rPr>
  </w:style>
  <w:style w:type="paragraph" w:customStyle="1" w:styleId="Alarme">
    <w:name w:val="Alarme"/>
    <w:link w:val="AlarmeChar"/>
    <w:pPr>
      <w:numPr>
        <w:numId w:val="1"/>
      </w:numPr>
      <w:spacing w:before="60" w:after="60"/>
    </w:pPr>
    <w:rPr>
      <w:rFonts w:ascii="Arial" w:hAnsi="Arial"/>
      <w:b/>
      <w:lang w:val="de-DE" w:eastAsia="de-DE" w:bidi="ar-SA"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Alarme1">
    <w:name w:val="Alarme 1"/>
    <w:basedOn w:val="Alarme"/>
    <w:pPr>
      <w:numPr>
        <w:numId w:val="0"/>
      </w:numPr>
    </w:pPr>
    <w:rPr>
      <w:lang w:val="en-US"/>
    </w:rPr>
  </w:style>
  <w:style w:type="character" w:styleId="FollowedHyperlink">
    <w:name w:val="FollowedHyperlink"/>
    <w:rPr>
      <w:color w:val="800080"/>
      <w:u w:val="single"/>
    </w:rPr>
  </w:style>
  <w:style w:type="paragraph" w:styleId="TOC4">
    <w:name w:val="toc 4"/>
    <w:basedOn w:val="Normal"/>
    <w:next w:val="Normal"/>
    <w:autoRedefine/>
    <w:semiHidden/>
    <w:rsid w:val="003913BD"/>
    <w:pPr>
      <w:ind w:left="2977" w:hanging="567"/>
    </w:pPr>
    <w:rPr>
      <w:rFonts w:ascii="Helvetica" w:hAnsi="Helvetica"/>
      <w:i/>
      <w:szCs w:val="20"/>
      <w:lang w:val="de-DE"/>
    </w:rPr>
  </w:style>
  <w:style w:type="paragraph" w:styleId="FootnoteText">
    <w:name w:val="footnote text"/>
    <w:basedOn w:val="Normal"/>
    <w:semiHidden/>
    <w:rPr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ascii="Times New Roman" w:hAnsi="Times New Roman"/>
      <w:sz w:val="24"/>
      <w:lang w:val="de-DE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ascii="Times New Roman" w:hAnsi="Times New Roman"/>
      <w:sz w:val="24"/>
      <w:lang w:val="de-DE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ascii="Times New Roman" w:hAnsi="Times New Roman"/>
      <w:sz w:val="24"/>
      <w:lang w:val="de-DE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ascii="Times New Roman" w:hAnsi="Times New Roman"/>
      <w:sz w:val="24"/>
      <w:lang w:val="de-DE"/>
    </w:rPr>
  </w:style>
  <w:style w:type="paragraph" w:customStyle="1" w:styleId="GW002">
    <w:name w:val="GW002"/>
    <w:basedOn w:val="Heading1"/>
    <w:next w:val="Text2"/>
    <w:rsid w:val="00C7102A"/>
    <w:pPr>
      <w:numPr>
        <w:numId w:val="0"/>
      </w:numPr>
    </w:pPr>
  </w:style>
  <w:style w:type="paragraph" w:customStyle="1" w:styleId="AufzhlungPunkt">
    <w:name w:val="Aufzählung Punkt"/>
    <w:basedOn w:val="Normal"/>
    <w:rsid w:val="00B606AF"/>
    <w:pPr>
      <w:numPr>
        <w:numId w:val="10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  <w:style w:type="paragraph" w:customStyle="1" w:styleId="GW001">
    <w:name w:val="GW001"/>
    <w:basedOn w:val="Normal"/>
    <w:rsid w:val="00B606AF"/>
    <w:pPr>
      <w:keepNext/>
      <w:spacing w:before="240" w:after="60"/>
    </w:pPr>
    <w:rPr>
      <w:rFonts w:ascii="Helvetica" w:hAnsi="Helvetica"/>
      <w:b/>
      <w:sz w:val="24"/>
      <w:szCs w:val="20"/>
      <w:lang w:val="de-DE"/>
    </w:rPr>
  </w:style>
  <w:style w:type="paragraph" w:styleId="DocumentMap">
    <w:name w:val="Document Map"/>
    <w:basedOn w:val="Normal"/>
    <w:semiHidden/>
    <w:rsid w:val="00985C7C"/>
    <w:pPr>
      <w:shd w:val="clear" w:color="auto" w:fill="000080"/>
    </w:pPr>
    <w:rPr>
      <w:rFonts w:ascii="Tahoma" w:hAnsi="Tahoma" w:cs="Tahoma"/>
    </w:rPr>
  </w:style>
  <w:style w:type="paragraph" w:customStyle="1" w:styleId="Formatvorlage4">
    <w:name w:val="Formatvorlage4"/>
    <w:basedOn w:val="Normal"/>
    <w:next w:val="TOC1"/>
    <w:rsid w:val="00B4042A"/>
    <w:rPr>
      <w:b/>
      <w:bCs/>
      <w:lang w:val="en-GB"/>
    </w:rPr>
  </w:style>
  <w:style w:type="numbering" w:customStyle="1" w:styleId="Formatvorlage1">
    <w:name w:val="Formatvorlage1"/>
    <w:basedOn w:val="NoList"/>
    <w:rsid w:val="002D4DE8"/>
    <w:pPr>
      <w:numPr>
        <w:numId w:val="11"/>
      </w:numPr>
    </w:pPr>
  </w:style>
  <w:style w:type="paragraph" w:customStyle="1" w:styleId="Content1">
    <w:name w:val="Content 1"/>
    <w:basedOn w:val="Normal"/>
    <w:next w:val="TOC1"/>
    <w:rsid w:val="002D4DE8"/>
    <w:pPr>
      <w:ind w:left="180"/>
    </w:pPr>
    <w:rPr>
      <w:b/>
      <w:lang w:val="en-GB"/>
    </w:rPr>
  </w:style>
  <w:style w:type="paragraph" w:customStyle="1" w:styleId="Content2">
    <w:name w:val="Content 2"/>
    <w:basedOn w:val="Normal"/>
    <w:next w:val="TOC2"/>
    <w:rsid w:val="002D4DE8"/>
    <w:pPr>
      <w:ind w:left="708"/>
    </w:pPr>
    <w:rPr>
      <w:lang w:val="en-GB"/>
    </w:rPr>
  </w:style>
  <w:style w:type="numbering" w:customStyle="1" w:styleId="CISLOVANIE">
    <w:name w:val="CISLOVANIE"/>
    <w:basedOn w:val="NoList"/>
    <w:rsid w:val="002D4DE8"/>
    <w:pPr>
      <w:numPr>
        <w:numId w:val="12"/>
      </w:numPr>
    </w:pPr>
  </w:style>
  <w:style w:type="character" w:styleId="PageNumber">
    <w:name w:val="page number"/>
    <w:basedOn w:val="DefaultParagraphFont"/>
    <w:rsid w:val="002D4DE8"/>
  </w:style>
  <w:style w:type="paragraph" w:customStyle="1" w:styleId="Formatvorlage">
    <w:name w:val="Formatvorlage"/>
    <w:basedOn w:val="TOC1"/>
    <w:next w:val="TOC1"/>
    <w:rsid w:val="002D4DE8"/>
    <w:pPr>
      <w:numPr>
        <w:numId w:val="13"/>
      </w:numPr>
      <w:spacing w:line="360" w:lineRule="auto"/>
    </w:pPr>
    <w:rPr>
      <w:b/>
      <w:szCs w:val="24"/>
      <w:lang w:val="en-US"/>
    </w:rPr>
  </w:style>
  <w:style w:type="character" w:customStyle="1" w:styleId="Liste1Char">
    <w:name w:val="Liste 1 Char"/>
    <w:link w:val="Liste1"/>
    <w:rsid w:val="00953D0B"/>
    <w:rPr>
      <w:rFonts w:ascii="Arial" w:hAnsi="Arial"/>
      <w:lang w:val="de-DE" w:eastAsia="de-DE" w:bidi="ar-SA"/>
    </w:rPr>
  </w:style>
  <w:style w:type="paragraph" w:customStyle="1" w:styleId="Step">
    <w:name w:val="Step"/>
    <w:basedOn w:val="Normal"/>
    <w:rsid w:val="00343355"/>
    <w:pPr>
      <w:numPr>
        <w:numId w:val="15"/>
      </w:numPr>
    </w:pPr>
  </w:style>
  <w:style w:type="table" w:styleId="TableGrid">
    <w:name w:val="Table Grid"/>
    <w:basedOn w:val="TableNormal"/>
    <w:rsid w:val="003433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ltext">
    <w:name w:val="Meltext"/>
    <w:basedOn w:val="Liste1"/>
    <w:link w:val="MeltextChar"/>
    <w:rsid w:val="006E37F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6E37FB"/>
    <w:rPr>
      <w:rFonts w:ascii="Arial" w:hAnsi="Arial" w:cs="Arial"/>
      <w:b/>
      <w:szCs w:val="24"/>
      <w:lang w:val="fr-FR" w:eastAsia="de-DE" w:bidi="ar-SA"/>
    </w:rPr>
  </w:style>
  <w:style w:type="character" w:customStyle="1" w:styleId="AlarmeChar">
    <w:name w:val="Alarme Char"/>
    <w:link w:val="Alarme"/>
    <w:rsid w:val="006E37FB"/>
    <w:rPr>
      <w:rFonts w:ascii="Arial" w:hAnsi="Arial"/>
      <w:b/>
      <w:lang w:val="de-DE" w:eastAsia="de-DE" w:bidi="ar-SA"/>
    </w:rPr>
  </w:style>
  <w:style w:type="paragraph" w:customStyle="1" w:styleId="Message">
    <w:name w:val="Message"/>
    <w:basedOn w:val="Liste1"/>
    <w:link w:val="MessageChar"/>
    <w:rsid w:val="006E37FB"/>
    <w:pPr>
      <w:numPr>
        <w:numId w:val="0"/>
      </w:numPr>
      <w:jc w:val="center"/>
    </w:pPr>
    <w:rPr>
      <w:rFonts w:cs="Arial"/>
      <w:b/>
      <w:color w:val="000000"/>
      <w:szCs w:val="24"/>
      <w:lang w:val="en-GB"/>
    </w:rPr>
  </w:style>
  <w:style w:type="character" w:customStyle="1" w:styleId="MessageChar">
    <w:name w:val="Message Char"/>
    <w:link w:val="Message"/>
    <w:rsid w:val="006E37FB"/>
    <w:rPr>
      <w:rFonts w:ascii="Arial" w:hAnsi="Arial" w:cs="Arial"/>
      <w:b/>
      <w:color w:val="000000"/>
      <w:szCs w:val="24"/>
      <w:lang w:val="en-GB" w:eastAsia="de-DE" w:bidi="ar-SA"/>
    </w:rPr>
  </w:style>
  <w:style w:type="character" w:customStyle="1" w:styleId="TestnummerChar">
    <w:name w:val="Testnummer Char"/>
    <w:link w:val="Testnummer"/>
    <w:rsid w:val="00F944F7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1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kumente%20und%20Einstellungen\26\Anwendungsdaten\Microsoft\Vorlagen\Vorlage%20IW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1</Pages>
  <Words>116</Words>
  <Characters>663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Manager/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 Dr. M. Lanza</dc:creator>
  <cp:keywords/>
  <dc:description/>
  <cp:lastModifiedBy>Preephim, Chatuphon</cp:lastModifiedBy>
  <cp:revision>2</cp:revision>
  <cp:lastPrinted>2009-03-10T02:16:00Z</cp:lastPrinted>
  <dcterms:created xsi:type="dcterms:W3CDTF">2026-09-04T09:21:00Z</dcterms:created>
  <dcterms:modified xsi:type="dcterms:W3CDTF">2026-09-04T09:21:00Z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1</vt:lpwstr>
  </property>
  <property fmtid="{D5CDD505-2E9C-101B-9397-08002B2CF9AE}" pid="3" name="Copyright">
    <vt:lpwstr>© Copyright by IWK Verpackungstechnik GmbH 2008</vt:lpwstr>
  </property>
  <property fmtid="{D5CDD505-2E9C-101B-9397-08002B2CF9AE}" pid="4" name="Order">
    <vt:lpwstr>42021</vt:lpwstr>
  </property>
  <property fmtid="{D5CDD505-2E9C-101B-9397-08002B2CF9AE}" pid="5" name="Machine">
    <vt:lpwstr>Cartopac SC 5</vt:lpwstr>
  </property>
  <property fmtid="{D5CDD505-2E9C-101B-9397-08002B2CF9AE}" pid="6" name="Customer">
    <vt:lpwstr>Biofarma, Turkey</vt:lpwstr>
  </property>
  <property fmtid="{D5CDD505-2E9C-101B-9397-08002B2CF9AE}" pid="7" name="Baunummer">
    <vt:lpwstr>3</vt:lpwstr>
  </property>
  <property fmtid="{D5CDD505-2E9C-101B-9397-08002B2CF9AE}" pid="8" name="TemplateVersion">
    <vt:lpwstr>10.06.2008</vt:lpwstr>
  </property>
</Properties>
</file>