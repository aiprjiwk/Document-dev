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0"/>
        <w:gridCol w:w="1620"/>
        <w:gridCol w:w="903"/>
        <w:gridCol w:w="14"/>
      </w:tblGrid>
      <w:tr w:rsidR="00E5341E" w:rsidRPr="00DD156E" w14:paraId="75D58580" w14:textId="77777777" w:rsidTr="00D84BA7">
        <w:trPr>
          <w:gridAfter w:val="1"/>
          <w:wAfter w:w="14" w:type="dxa"/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3C9E6E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96A219" w14:textId="77777777" w:rsidR="00E5341E" w:rsidRPr="00B027E7" w:rsidRDefault="00E5341E" w:rsidP="00235914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DD156E">
              <w:rPr>
                <w:lang w:val="en-GB"/>
              </w:rPr>
              <w:t>OQ Alarm</w:t>
            </w:r>
            <w:r w:rsidRPr="00DD156E">
              <w:rPr>
                <w:sz w:val="16"/>
                <w:szCs w:val="16"/>
                <w:lang w:val="en-GB"/>
              </w:rPr>
              <w:t>:</w:t>
            </w:r>
            <w:r w:rsidRPr="00DD156E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850489" w:rsidRPr="00850489">
              <w:rPr>
                <w:rFonts w:cs="Arial"/>
                <w:sz w:val="16"/>
                <w:szCs w:val="16"/>
                <w:lang w:val="en-GB"/>
              </w:rPr>
              <w:t>MX_405_MS_CompressedAirLow</w:t>
            </w:r>
          </w:p>
        </w:tc>
      </w:tr>
      <w:tr w:rsidR="00E5341E" w:rsidRPr="00DD156E" w14:paraId="5F984C3C" w14:textId="77777777" w:rsidTr="00D84BA7">
        <w:trPr>
          <w:gridAfter w:val="1"/>
          <w:wAfter w:w="14" w:type="dxa"/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7956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</w:p>
        </w:tc>
        <w:tc>
          <w:tcPr>
            <w:tcW w:w="75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9935" w14:textId="77777777" w:rsidR="00E5341E" w:rsidRPr="00DD156E" w:rsidRDefault="00850489" w:rsidP="00235914">
            <w:pPr>
              <w:pStyle w:val="Alarme"/>
              <w:rPr>
                <w:lang w:val="en-GB"/>
              </w:rPr>
            </w:pPr>
            <w:r w:rsidRPr="00850489">
              <w:rPr>
                <w:lang w:val="en-GB"/>
              </w:rPr>
              <w:t>Air pressure low at main valve of the robot</w:t>
            </w:r>
          </w:p>
        </w:tc>
      </w:tr>
      <w:tr w:rsidR="00E5341E" w:rsidRPr="00DD156E" w14:paraId="2902D656" w14:textId="77777777" w:rsidTr="00D84BA7">
        <w:trPr>
          <w:gridAfter w:val="1"/>
          <w:wAfter w:w="14" w:type="dxa"/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8CA9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6E1AB1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Machine </w:t>
            </w:r>
            <w:r>
              <w:rPr>
                <w:lang w:val="en-GB"/>
              </w:rPr>
              <w:t xml:space="preserve">is </w:t>
            </w:r>
            <w:r w:rsidRPr="00DD156E">
              <w:rPr>
                <w:lang w:val="en-GB"/>
              </w:rPr>
              <w:t>running</w:t>
            </w:r>
            <w:r w:rsidR="004D7AE9">
              <w:rPr>
                <w:lang w:val="en-GB"/>
              </w:rPr>
              <w:t xml:space="preserve"> without product</w:t>
            </w:r>
            <w:r w:rsidRPr="00DD156E">
              <w:rPr>
                <w:lang w:val="en-GB"/>
              </w:rPr>
              <w:t>.</w:t>
            </w:r>
          </w:p>
        </w:tc>
      </w:tr>
      <w:tr w:rsidR="00E5341E" w:rsidRPr="00DD156E" w14:paraId="67E0569F" w14:textId="77777777" w:rsidTr="00D84BA7">
        <w:trPr>
          <w:gridAfter w:val="1"/>
          <w:wAfter w:w="14" w:type="dxa"/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7981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34904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Register current pressure at service unit: ___ bar</w:t>
            </w:r>
          </w:p>
          <w:p w14:paraId="73C501BB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Reduce pressure under 4 bar.</w:t>
            </w:r>
          </w:p>
        </w:tc>
      </w:tr>
      <w:tr w:rsidR="00E5341E" w:rsidRPr="00DD156E" w14:paraId="3BEECCDF" w14:textId="77777777" w:rsidTr="00D84BA7">
        <w:trPr>
          <w:gridAfter w:val="1"/>
          <w:wAfter w:w="14" w:type="dxa"/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67FCFC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1269D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3316C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BD4A7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9CB08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5341E" w:rsidRPr="00DD156E" w14:paraId="50226037" w14:textId="77777777" w:rsidTr="00D84BA7">
        <w:trPr>
          <w:gridAfter w:val="1"/>
          <w:wAfter w:w="14" w:type="dxa"/>
          <w:cantSplit/>
          <w:trHeight w:val="287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364E1E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5FBD32" w14:textId="77777777" w:rsidR="00E5341E" w:rsidRPr="00DD156E" w:rsidRDefault="00E5341E" w:rsidP="00235914">
            <w:pPr>
              <w:pStyle w:val="Liste1"/>
              <w:rPr>
                <w:b/>
                <w:lang w:val="en-GB"/>
              </w:rPr>
            </w:pPr>
            <w:r w:rsidRPr="00DD156E">
              <w:rPr>
                <w:lang w:val="en-GB"/>
              </w:rPr>
              <w:t>Machine stops immediately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EA2160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0F1D2B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DEC46C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1AF6C161" w14:textId="77777777" w:rsidTr="00D84BA7">
        <w:trPr>
          <w:gridAfter w:val="1"/>
          <w:wAfter w:w="14" w:type="dxa"/>
          <w:cantSplit/>
          <w:trHeight w:val="338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D1F6EB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FA8682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073411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656057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2DE6AA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48DD9DC5" w14:textId="77777777" w:rsidTr="00D84BA7">
        <w:trPr>
          <w:gridAfter w:val="1"/>
          <w:wAfter w:w="14" w:type="dxa"/>
          <w:cantSplit/>
          <w:trHeight w:val="353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6573DE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AC604" w14:textId="77777777" w:rsidR="00E5341E" w:rsidRPr="000E4549" w:rsidRDefault="00850489" w:rsidP="00235914">
            <w:pPr>
              <w:pStyle w:val="Meltext"/>
              <w:rPr>
                <w:szCs w:val="16"/>
                <w:lang w:val="en-GB"/>
              </w:rPr>
            </w:pPr>
            <w:r w:rsidRPr="00850489">
              <w:rPr>
                <w:lang w:val="en-GB"/>
              </w:rPr>
              <w:t>Air pressure low at main valve of the robot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2B7466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D4AF1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0C9E1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28BEE008" w14:textId="77777777" w:rsidTr="00D84BA7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7105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2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EC095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E5341E" w:rsidRPr="00DD156E" w14:paraId="1C9628BD" w14:textId="77777777" w:rsidTr="00D84BA7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56CD2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C8CEF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75BBB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6E388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3C700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5341E" w:rsidRPr="00DD156E" w14:paraId="6C555945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5970D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0B6FF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Pr="00DD156E">
              <w:rPr>
                <w:lang w:val="en-GB"/>
              </w:rPr>
              <w:t>Machine</w:t>
            </w:r>
            <w:r>
              <w:rPr>
                <w:lang w:val="en-GB"/>
              </w:rPr>
              <w:br/>
            </w:r>
            <w:r w:rsidRPr="00DD156E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93658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6A269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18B2E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13D94A70" w14:textId="77777777" w:rsidTr="00D84BA7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EAC1F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3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DE512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Set pressure</w:t>
            </w:r>
            <w:r>
              <w:rPr>
                <w:lang w:val="en-GB"/>
              </w:rPr>
              <w:t xml:space="preserve"> at the service unit to the registered value</w:t>
            </w:r>
            <w:r w:rsidRPr="00DD156E">
              <w:rPr>
                <w:lang w:val="en-GB"/>
              </w:rPr>
              <w:t>.</w:t>
            </w:r>
          </w:p>
          <w:p w14:paraId="15B9CC24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r w:rsidRPr="008A6316">
              <w:rPr>
                <w:lang w:val="en-GB"/>
              </w:rPr>
              <w:t>the RESET-button</w:t>
            </w:r>
          </w:p>
        </w:tc>
      </w:tr>
      <w:tr w:rsidR="00E5341E" w:rsidRPr="00DD156E" w14:paraId="702DB75D" w14:textId="77777777" w:rsidTr="00D84BA7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209577F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E6E71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FAD95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3005F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3526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2279A2" w:rsidRPr="00DD156E" w14:paraId="2687973C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E04C58" w14:textId="77777777" w:rsidR="002279A2" w:rsidRPr="00DD156E" w:rsidRDefault="002279A2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92A0" w14:textId="77777777" w:rsidR="002279A2" w:rsidRPr="00C95957" w:rsidRDefault="002279A2" w:rsidP="00404FD0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AE182B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EE8FB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B65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7FCBD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</w:tr>
      <w:tr w:rsidR="002279A2" w:rsidRPr="00DD156E" w14:paraId="1781A80B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19198" w14:textId="77777777" w:rsidR="002279A2" w:rsidRPr="00DD156E" w:rsidRDefault="002279A2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B41EC" w14:textId="77777777" w:rsidR="002279A2" w:rsidRPr="00C95957" w:rsidRDefault="002279A2" w:rsidP="002279A2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CBC12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7E75E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3B920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</w:tr>
    </w:tbl>
    <w:p w14:paraId="64185B70" w14:textId="77777777" w:rsidR="006E37FB" w:rsidRDefault="006E37FB" w:rsidP="00796DD3">
      <w:pPr>
        <w:rPr>
          <w:lang w:val="en-GB"/>
        </w:rPr>
      </w:pPr>
    </w:p>
    <w:sectPr w:rsidR="006E37FB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2D24" w14:textId="77777777" w:rsidR="0095408B" w:rsidRDefault="0095408B">
      <w:r>
        <w:separator/>
      </w:r>
    </w:p>
  </w:endnote>
  <w:endnote w:type="continuationSeparator" w:id="0">
    <w:p w14:paraId="582C8196" w14:textId="77777777" w:rsidR="0095408B" w:rsidRDefault="00954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EA6FA" w14:textId="77777777" w:rsidR="0095408B" w:rsidRDefault="0095408B">
      <w:r>
        <w:separator/>
      </w:r>
    </w:p>
  </w:footnote>
  <w:footnote w:type="continuationSeparator" w:id="0">
    <w:p w14:paraId="0B749682" w14:textId="77777777" w:rsidR="0095408B" w:rsidRDefault="009540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178956">
    <w:abstractNumId w:val="0"/>
  </w:num>
  <w:num w:numId="2" w16cid:durableId="690103906">
    <w:abstractNumId w:val="6"/>
  </w:num>
  <w:num w:numId="3" w16cid:durableId="1169714883">
    <w:abstractNumId w:val="3"/>
  </w:num>
  <w:num w:numId="4" w16cid:durableId="2060937915">
    <w:abstractNumId w:val="3"/>
  </w:num>
  <w:num w:numId="5" w16cid:durableId="1494488265">
    <w:abstractNumId w:val="5"/>
  </w:num>
  <w:num w:numId="6" w16cid:durableId="188958414">
    <w:abstractNumId w:val="1"/>
  </w:num>
  <w:num w:numId="7" w16cid:durableId="321549442">
    <w:abstractNumId w:val="8"/>
  </w:num>
  <w:num w:numId="8" w16cid:durableId="1651522017">
    <w:abstractNumId w:val="3"/>
  </w:num>
  <w:num w:numId="9" w16cid:durableId="90256575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8959034">
    <w:abstractNumId w:val="12"/>
  </w:num>
  <w:num w:numId="11" w16cid:durableId="1804618068">
    <w:abstractNumId w:val="9"/>
  </w:num>
  <w:num w:numId="12" w16cid:durableId="1927491551">
    <w:abstractNumId w:val="7"/>
  </w:num>
  <w:num w:numId="13" w16cid:durableId="785663109">
    <w:abstractNumId w:val="2"/>
  </w:num>
  <w:num w:numId="14" w16cid:durableId="1851292282">
    <w:abstractNumId w:val="11"/>
  </w:num>
  <w:num w:numId="15" w16cid:durableId="1698847958">
    <w:abstractNumId w:val="10"/>
  </w:num>
  <w:num w:numId="16" w16cid:durableId="1137065001">
    <w:abstractNumId w:val="4"/>
  </w:num>
  <w:num w:numId="17" w16cid:durableId="685330203">
    <w:abstractNumId w:val="5"/>
  </w:num>
  <w:num w:numId="18" w16cid:durableId="379327248">
    <w:abstractNumId w:val="5"/>
  </w:num>
  <w:num w:numId="19" w16cid:durableId="186217918">
    <w:abstractNumId w:val="5"/>
  </w:num>
  <w:num w:numId="20" w16cid:durableId="1462266931">
    <w:abstractNumId w:val="5"/>
  </w:num>
  <w:num w:numId="21" w16cid:durableId="616565115">
    <w:abstractNumId w:val="5"/>
  </w:num>
  <w:num w:numId="22" w16cid:durableId="18469015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11FF4"/>
    <w:rsid w:val="000127D4"/>
    <w:rsid w:val="00016004"/>
    <w:rsid w:val="000178D7"/>
    <w:rsid w:val="000220E8"/>
    <w:rsid w:val="00026E21"/>
    <w:rsid w:val="000307E1"/>
    <w:rsid w:val="0003313E"/>
    <w:rsid w:val="000360F7"/>
    <w:rsid w:val="00036204"/>
    <w:rsid w:val="00036EC7"/>
    <w:rsid w:val="00036F9A"/>
    <w:rsid w:val="00041BB4"/>
    <w:rsid w:val="00046A0F"/>
    <w:rsid w:val="00047681"/>
    <w:rsid w:val="00050B1D"/>
    <w:rsid w:val="00051D39"/>
    <w:rsid w:val="0005387C"/>
    <w:rsid w:val="00053E57"/>
    <w:rsid w:val="000544CF"/>
    <w:rsid w:val="00055B93"/>
    <w:rsid w:val="000649C5"/>
    <w:rsid w:val="000659E9"/>
    <w:rsid w:val="000677FB"/>
    <w:rsid w:val="000718DB"/>
    <w:rsid w:val="00074148"/>
    <w:rsid w:val="00074A43"/>
    <w:rsid w:val="00075DF6"/>
    <w:rsid w:val="00080203"/>
    <w:rsid w:val="0009111E"/>
    <w:rsid w:val="00091903"/>
    <w:rsid w:val="000A168F"/>
    <w:rsid w:val="000A2D7C"/>
    <w:rsid w:val="000A4BDF"/>
    <w:rsid w:val="000A79C7"/>
    <w:rsid w:val="000B1F83"/>
    <w:rsid w:val="000B522C"/>
    <w:rsid w:val="000B7D97"/>
    <w:rsid w:val="000C4FC5"/>
    <w:rsid w:val="000D1D0A"/>
    <w:rsid w:val="000E26B4"/>
    <w:rsid w:val="000E4549"/>
    <w:rsid w:val="000E55B1"/>
    <w:rsid w:val="000F2A9F"/>
    <w:rsid w:val="000F459B"/>
    <w:rsid w:val="000F49BC"/>
    <w:rsid w:val="000F5D58"/>
    <w:rsid w:val="00102486"/>
    <w:rsid w:val="001032F7"/>
    <w:rsid w:val="00110417"/>
    <w:rsid w:val="001115CF"/>
    <w:rsid w:val="00111FA5"/>
    <w:rsid w:val="00113E1D"/>
    <w:rsid w:val="00116AD4"/>
    <w:rsid w:val="00117AB6"/>
    <w:rsid w:val="00117BB4"/>
    <w:rsid w:val="00117D52"/>
    <w:rsid w:val="001279FC"/>
    <w:rsid w:val="00131B7F"/>
    <w:rsid w:val="00131D79"/>
    <w:rsid w:val="00133D37"/>
    <w:rsid w:val="001341EC"/>
    <w:rsid w:val="00140DD2"/>
    <w:rsid w:val="00141770"/>
    <w:rsid w:val="00141898"/>
    <w:rsid w:val="0014741E"/>
    <w:rsid w:val="001529B6"/>
    <w:rsid w:val="00154914"/>
    <w:rsid w:val="0015576D"/>
    <w:rsid w:val="00156B77"/>
    <w:rsid w:val="00157F3A"/>
    <w:rsid w:val="00164AC2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936D1"/>
    <w:rsid w:val="00194ACD"/>
    <w:rsid w:val="001963FD"/>
    <w:rsid w:val="00196B9F"/>
    <w:rsid w:val="001A3750"/>
    <w:rsid w:val="001A68E4"/>
    <w:rsid w:val="001A6AB0"/>
    <w:rsid w:val="001A7538"/>
    <w:rsid w:val="001B1714"/>
    <w:rsid w:val="001B175E"/>
    <w:rsid w:val="001B1CC7"/>
    <w:rsid w:val="001B6EF2"/>
    <w:rsid w:val="001B705C"/>
    <w:rsid w:val="001C22F6"/>
    <w:rsid w:val="001C451B"/>
    <w:rsid w:val="001C6C42"/>
    <w:rsid w:val="001C70F0"/>
    <w:rsid w:val="001D11F1"/>
    <w:rsid w:val="001D217E"/>
    <w:rsid w:val="001D6AC1"/>
    <w:rsid w:val="001E04A4"/>
    <w:rsid w:val="001E0B3B"/>
    <w:rsid w:val="001E1899"/>
    <w:rsid w:val="001E37C0"/>
    <w:rsid w:val="001E4F89"/>
    <w:rsid w:val="001E7CAC"/>
    <w:rsid w:val="001F0141"/>
    <w:rsid w:val="001F1195"/>
    <w:rsid w:val="001F2B20"/>
    <w:rsid w:val="001F3792"/>
    <w:rsid w:val="001F4BD0"/>
    <w:rsid w:val="002014FA"/>
    <w:rsid w:val="00202DE3"/>
    <w:rsid w:val="00204769"/>
    <w:rsid w:val="002104B6"/>
    <w:rsid w:val="0022112C"/>
    <w:rsid w:val="00221829"/>
    <w:rsid w:val="00221851"/>
    <w:rsid w:val="00223CFF"/>
    <w:rsid w:val="002279A2"/>
    <w:rsid w:val="00230B75"/>
    <w:rsid w:val="00230D9C"/>
    <w:rsid w:val="0023459C"/>
    <w:rsid w:val="00235914"/>
    <w:rsid w:val="0023598A"/>
    <w:rsid w:val="00236915"/>
    <w:rsid w:val="00241261"/>
    <w:rsid w:val="00241779"/>
    <w:rsid w:val="00246934"/>
    <w:rsid w:val="002533DF"/>
    <w:rsid w:val="002552AD"/>
    <w:rsid w:val="00265D0E"/>
    <w:rsid w:val="00266A98"/>
    <w:rsid w:val="00271116"/>
    <w:rsid w:val="002742EA"/>
    <w:rsid w:val="00284E2C"/>
    <w:rsid w:val="00290EB4"/>
    <w:rsid w:val="002921EE"/>
    <w:rsid w:val="00292478"/>
    <w:rsid w:val="00295CBE"/>
    <w:rsid w:val="002967DB"/>
    <w:rsid w:val="002A0CEC"/>
    <w:rsid w:val="002A7CA3"/>
    <w:rsid w:val="002B26C8"/>
    <w:rsid w:val="002B3B13"/>
    <w:rsid w:val="002B456B"/>
    <w:rsid w:val="002B4F8B"/>
    <w:rsid w:val="002C210F"/>
    <w:rsid w:val="002C45EB"/>
    <w:rsid w:val="002C6D89"/>
    <w:rsid w:val="002C76DF"/>
    <w:rsid w:val="002D4DE8"/>
    <w:rsid w:val="002D5AC3"/>
    <w:rsid w:val="002D6BE2"/>
    <w:rsid w:val="002D7A1C"/>
    <w:rsid w:val="002E3A3A"/>
    <w:rsid w:val="002E629D"/>
    <w:rsid w:val="002E6BC4"/>
    <w:rsid w:val="002E7878"/>
    <w:rsid w:val="002F13FC"/>
    <w:rsid w:val="002F5685"/>
    <w:rsid w:val="002F5A85"/>
    <w:rsid w:val="00302CDD"/>
    <w:rsid w:val="003116A4"/>
    <w:rsid w:val="003172C3"/>
    <w:rsid w:val="00317B4A"/>
    <w:rsid w:val="003219D8"/>
    <w:rsid w:val="00322752"/>
    <w:rsid w:val="00323914"/>
    <w:rsid w:val="00325781"/>
    <w:rsid w:val="00327AD3"/>
    <w:rsid w:val="00333C5D"/>
    <w:rsid w:val="00334010"/>
    <w:rsid w:val="00334FE8"/>
    <w:rsid w:val="0033543E"/>
    <w:rsid w:val="0033702F"/>
    <w:rsid w:val="0034222E"/>
    <w:rsid w:val="00342F5B"/>
    <w:rsid w:val="00343355"/>
    <w:rsid w:val="00347DA9"/>
    <w:rsid w:val="00355CF2"/>
    <w:rsid w:val="00357910"/>
    <w:rsid w:val="00361173"/>
    <w:rsid w:val="003627D5"/>
    <w:rsid w:val="00362901"/>
    <w:rsid w:val="00365101"/>
    <w:rsid w:val="003807B1"/>
    <w:rsid w:val="00380ED0"/>
    <w:rsid w:val="003815B4"/>
    <w:rsid w:val="00382DFD"/>
    <w:rsid w:val="003860CF"/>
    <w:rsid w:val="00386DC3"/>
    <w:rsid w:val="00390FB2"/>
    <w:rsid w:val="003913BD"/>
    <w:rsid w:val="00391A82"/>
    <w:rsid w:val="003A2114"/>
    <w:rsid w:val="003A4F9D"/>
    <w:rsid w:val="003A6908"/>
    <w:rsid w:val="003A6A10"/>
    <w:rsid w:val="003B4396"/>
    <w:rsid w:val="003B631B"/>
    <w:rsid w:val="003B65A8"/>
    <w:rsid w:val="003C2950"/>
    <w:rsid w:val="003D0046"/>
    <w:rsid w:val="003D5606"/>
    <w:rsid w:val="003D6811"/>
    <w:rsid w:val="003E178C"/>
    <w:rsid w:val="003E1AFE"/>
    <w:rsid w:val="003E3A9D"/>
    <w:rsid w:val="003F63BC"/>
    <w:rsid w:val="003F7754"/>
    <w:rsid w:val="0040256F"/>
    <w:rsid w:val="00404FD0"/>
    <w:rsid w:val="00405A6D"/>
    <w:rsid w:val="0041032A"/>
    <w:rsid w:val="00413E95"/>
    <w:rsid w:val="004143D9"/>
    <w:rsid w:val="00415F6E"/>
    <w:rsid w:val="00416B2B"/>
    <w:rsid w:val="00421FAF"/>
    <w:rsid w:val="00425C44"/>
    <w:rsid w:val="00427EF2"/>
    <w:rsid w:val="00427FD4"/>
    <w:rsid w:val="00430F24"/>
    <w:rsid w:val="0044673B"/>
    <w:rsid w:val="004510B3"/>
    <w:rsid w:val="00454292"/>
    <w:rsid w:val="00455E34"/>
    <w:rsid w:val="00464456"/>
    <w:rsid w:val="00475212"/>
    <w:rsid w:val="0048207E"/>
    <w:rsid w:val="0048304A"/>
    <w:rsid w:val="00484685"/>
    <w:rsid w:val="004945FA"/>
    <w:rsid w:val="004A0212"/>
    <w:rsid w:val="004A3ED4"/>
    <w:rsid w:val="004A4260"/>
    <w:rsid w:val="004A7B8C"/>
    <w:rsid w:val="004A7F5B"/>
    <w:rsid w:val="004B218A"/>
    <w:rsid w:val="004B237C"/>
    <w:rsid w:val="004C0803"/>
    <w:rsid w:val="004C52D0"/>
    <w:rsid w:val="004C75CB"/>
    <w:rsid w:val="004D2643"/>
    <w:rsid w:val="004D71AE"/>
    <w:rsid w:val="004D7AE9"/>
    <w:rsid w:val="004E0E66"/>
    <w:rsid w:val="004E1166"/>
    <w:rsid w:val="004E26A7"/>
    <w:rsid w:val="004F0A93"/>
    <w:rsid w:val="004F301A"/>
    <w:rsid w:val="004F441F"/>
    <w:rsid w:val="004F6A7C"/>
    <w:rsid w:val="004F7136"/>
    <w:rsid w:val="004F7AB3"/>
    <w:rsid w:val="0050437C"/>
    <w:rsid w:val="00510750"/>
    <w:rsid w:val="00511C5E"/>
    <w:rsid w:val="00512ED2"/>
    <w:rsid w:val="00513109"/>
    <w:rsid w:val="005201E8"/>
    <w:rsid w:val="0052545A"/>
    <w:rsid w:val="00530EB2"/>
    <w:rsid w:val="00533FA3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E0"/>
    <w:rsid w:val="00560E74"/>
    <w:rsid w:val="00561400"/>
    <w:rsid w:val="00563878"/>
    <w:rsid w:val="00563F32"/>
    <w:rsid w:val="00564012"/>
    <w:rsid w:val="00564F20"/>
    <w:rsid w:val="005651E9"/>
    <w:rsid w:val="0056529F"/>
    <w:rsid w:val="00565CC5"/>
    <w:rsid w:val="0057308F"/>
    <w:rsid w:val="00573670"/>
    <w:rsid w:val="00577430"/>
    <w:rsid w:val="0058034D"/>
    <w:rsid w:val="00584082"/>
    <w:rsid w:val="005918DA"/>
    <w:rsid w:val="005920CC"/>
    <w:rsid w:val="005954D6"/>
    <w:rsid w:val="005A24EA"/>
    <w:rsid w:val="005A7535"/>
    <w:rsid w:val="005B072B"/>
    <w:rsid w:val="005B3357"/>
    <w:rsid w:val="005B5AF5"/>
    <w:rsid w:val="005C01E4"/>
    <w:rsid w:val="005C2239"/>
    <w:rsid w:val="005C6230"/>
    <w:rsid w:val="005C7359"/>
    <w:rsid w:val="005D3F28"/>
    <w:rsid w:val="005D5A10"/>
    <w:rsid w:val="005E21C3"/>
    <w:rsid w:val="005E591A"/>
    <w:rsid w:val="005E69B9"/>
    <w:rsid w:val="005F4CE5"/>
    <w:rsid w:val="00605844"/>
    <w:rsid w:val="00605BA0"/>
    <w:rsid w:val="0060671E"/>
    <w:rsid w:val="00607DEC"/>
    <w:rsid w:val="00610D3A"/>
    <w:rsid w:val="00615B10"/>
    <w:rsid w:val="00616A2F"/>
    <w:rsid w:val="00620A9A"/>
    <w:rsid w:val="00620DC5"/>
    <w:rsid w:val="00622EC5"/>
    <w:rsid w:val="006310D5"/>
    <w:rsid w:val="006320C2"/>
    <w:rsid w:val="00633030"/>
    <w:rsid w:val="00634164"/>
    <w:rsid w:val="006401E8"/>
    <w:rsid w:val="00641340"/>
    <w:rsid w:val="00641E55"/>
    <w:rsid w:val="00662A92"/>
    <w:rsid w:val="006630D2"/>
    <w:rsid w:val="006650D4"/>
    <w:rsid w:val="00666151"/>
    <w:rsid w:val="00677CD7"/>
    <w:rsid w:val="00677F77"/>
    <w:rsid w:val="00681F8E"/>
    <w:rsid w:val="00685F0E"/>
    <w:rsid w:val="00687F10"/>
    <w:rsid w:val="00690823"/>
    <w:rsid w:val="00692245"/>
    <w:rsid w:val="006A2734"/>
    <w:rsid w:val="006A3086"/>
    <w:rsid w:val="006A5CAF"/>
    <w:rsid w:val="006B1816"/>
    <w:rsid w:val="006B1C6E"/>
    <w:rsid w:val="006B2873"/>
    <w:rsid w:val="006B3F50"/>
    <w:rsid w:val="006D3F59"/>
    <w:rsid w:val="006E004A"/>
    <w:rsid w:val="006E0FA1"/>
    <w:rsid w:val="006E37FB"/>
    <w:rsid w:val="006F0718"/>
    <w:rsid w:val="006F25C7"/>
    <w:rsid w:val="007036AD"/>
    <w:rsid w:val="0070388F"/>
    <w:rsid w:val="0071154A"/>
    <w:rsid w:val="00713E42"/>
    <w:rsid w:val="007158CD"/>
    <w:rsid w:val="00720F72"/>
    <w:rsid w:val="0072202F"/>
    <w:rsid w:val="007244AE"/>
    <w:rsid w:val="00726CF6"/>
    <w:rsid w:val="00733444"/>
    <w:rsid w:val="00740FEA"/>
    <w:rsid w:val="007437A6"/>
    <w:rsid w:val="00747445"/>
    <w:rsid w:val="00751ACB"/>
    <w:rsid w:val="0075223C"/>
    <w:rsid w:val="007527D7"/>
    <w:rsid w:val="0075666C"/>
    <w:rsid w:val="007570C9"/>
    <w:rsid w:val="00757773"/>
    <w:rsid w:val="00761D75"/>
    <w:rsid w:val="00773C4D"/>
    <w:rsid w:val="00774BFB"/>
    <w:rsid w:val="00783629"/>
    <w:rsid w:val="0078678E"/>
    <w:rsid w:val="0078778D"/>
    <w:rsid w:val="00794C2F"/>
    <w:rsid w:val="00794D1D"/>
    <w:rsid w:val="00795C05"/>
    <w:rsid w:val="00796DD3"/>
    <w:rsid w:val="0079752F"/>
    <w:rsid w:val="007A358D"/>
    <w:rsid w:val="007A7B95"/>
    <w:rsid w:val="007B03E9"/>
    <w:rsid w:val="007B309D"/>
    <w:rsid w:val="007B3925"/>
    <w:rsid w:val="007B4463"/>
    <w:rsid w:val="007B5E62"/>
    <w:rsid w:val="007B6A1F"/>
    <w:rsid w:val="007C2F69"/>
    <w:rsid w:val="007C717F"/>
    <w:rsid w:val="007C7901"/>
    <w:rsid w:val="007D1FC2"/>
    <w:rsid w:val="007D258C"/>
    <w:rsid w:val="007D6932"/>
    <w:rsid w:val="007E2660"/>
    <w:rsid w:val="007E42B6"/>
    <w:rsid w:val="007E6DFF"/>
    <w:rsid w:val="007F003D"/>
    <w:rsid w:val="007F4D09"/>
    <w:rsid w:val="008024C4"/>
    <w:rsid w:val="008025AC"/>
    <w:rsid w:val="00807625"/>
    <w:rsid w:val="00814178"/>
    <w:rsid w:val="0081614C"/>
    <w:rsid w:val="00820022"/>
    <w:rsid w:val="00821735"/>
    <w:rsid w:val="008265C8"/>
    <w:rsid w:val="00831257"/>
    <w:rsid w:val="00835641"/>
    <w:rsid w:val="008358A2"/>
    <w:rsid w:val="00835BA5"/>
    <w:rsid w:val="00836CD1"/>
    <w:rsid w:val="00841746"/>
    <w:rsid w:val="00841C0F"/>
    <w:rsid w:val="00842141"/>
    <w:rsid w:val="008424CD"/>
    <w:rsid w:val="00846643"/>
    <w:rsid w:val="00850489"/>
    <w:rsid w:val="0085093B"/>
    <w:rsid w:val="00856F85"/>
    <w:rsid w:val="00865E3D"/>
    <w:rsid w:val="00866D49"/>
    <w:rsid w:val="0087110E"/>
    <w:rsid w:val="00876162"/>
    <w:rsid w:val="00876C76"/>
    <w:rsid w:val="00876F44"/>
    <w:rsid w:val="00881545"/>
    <w:rsid w:val="0088428C"/>
    <w:rsid w:val="00884793"/>
    <w:rsid w:val="008856AA"/>
    <w:rsid w:val="00886E34"/>
    <w:rsid w:val="008913AA"/>
    <w:rsid w:val="0089308C"/>
    <w:rsid w:val="00896C6F"/>
    <w:rsid w:val="00896D44"/>
    <w:rsid w:val="008A3A0C"/>
    <w:rsid w:val="008A4110"/>
    <w:rsid w:val="008A4988"/>
    <w:rsid w:val="008B4DDC"/>
    <w:rsid w:val="008D2F72"/>
    <w:rsid w:val="008D5C6F"/>
    <w:rsid w:val="008E5437"/>
    <w:rsid w:val="008F30EA"/>
    <w:rsid w:val="008F4700"/>
    <w:rsid w:val="008F67A7"/>
    <w:rsid w:val="00901CBF"/>
    <w:rsid w:val="00901FB6"/>
    <w:rsid w:val="00902BB5"/>
    <w:rsid w:val="00903AC7"/>
    <w:rsid w:val="00907375"/>
    <w:rsid w:val="0091645D"/>
    <w:rsid w:val="00917732"/>
    <w:rsid w:val="00923376"/>
    <w:rsid w:val="009242DE"/>
    <w:rsid w:val="00925192"/>
    <w:rsid w:val="0093539A"/>
    <w:rsid w:val="00935AB7"/>
    <w:rsid w:val="009364CC"/>
    <w:rsid w:val="00941150"/>
    <w:rsid w:val="00943E46"/>
    <w:rsid w:val="00953D0B"/>
    <w:rsid w:val="0095408B"/>
    <w:rsid w:val="009606AD"/>
    <w:rsid w:val="009609DF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73A2"/>
    <w:rsid w:val="009A75E5"/>
    <w:rsid w:val="009B0045"/>
    <w:rsid w:val="009B14A5"/>
    <w:rsid w:val="009B3166"/>
    <w:rsid w:val="009B5F1C"/>
    <w:rsid w:val="009C4145"/>
    <w:rsid w:val="009C6FDE"/>
    <w:rsid w:val="009C7064"/>
    <w:rsid w:val="009D0BB3"/>
    <w:rsid w:val="009D2556"/>
    <w:rsid w:val="009D513B"/>
    <w:rsid w:val="009D6E25"/>
    <w:rsid w:val="009E0F07"/>
    <w:rsid w:val="009E2DCC"/>
    <w:rsid w:val="009E348F"/>
    <w:rsid w:val="009F3663"/>
    <w:rsid w:val="00A146DA"/>
    <w:rsid w:val="00A1570A"/>
    <w:rsid w:val="00A2164F"/>
    <w:rsid w:val="00A26DA2"/>
    <w:rsid w:val="00A311D4"/>
    <w:rsid w:val="00A31591"/>
    <w:rsid w:val="00A32532"/>
    <w:rsid w:val="00A402FB"/>
    <w:rsid w:val="00A52CA1"/>
    <w:rsid w:val="00A56750"/>
    <w:rsid w:val="00A60A0F"/>
    <w:rsid w:val="00A767AF"/>
    <w:rsid w:val="00A77C5F"/>
    <w:rsid w:val="00A80B05"/>
    <w:rsid w:val="00A80E30"/>
    <w:rsid w:val="00A82286"/>
    <w:rsid w:val="00A838E3"/>
    <w:rsid w:val="00A84534"/>
    <w:rsid w:val="00A854DC"/>
    <w:rsid w:val="00A9040A"/>
    <w:rsid w:val="00A91CCE"/>
    <w:rsid w:val="00A94713"/>
    <w:rsid w:val="00A9539A"/>
    <w:rsid w:val="00A96DE3"/>
    <w:rsid w:val="00A96F33"/>
    <w:rsid w:val="00AA2610"/>
    <w:rsid w:val="00AB0A93"/>
    <w:rsid w:val="00AB0FA4"/>
    <w:rsid w:val="00AB2D0B"/>
    <w:rsid w:val="00AB7FD6"/>
    <w:rsid w:val="00AC1740"/>
    <w:rsid w:val="00AC59A7"/>
    <w:rsid w:val="00AD1B69"/>
    <w:rsid w:val="00AD2AE1"/>
    <w:rsid w:val="00AD3DCF"/>
    <w:rsid w:val="00AD3ED4"/>
    <w:rsid w:val="00AD5B32"/>
    <w:rsid w:val="00AE182B"/>
    <w:rsid w:val="00AE1C04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576"/>
    <w:rsid w:val="00B03710"/>
    <w:rsid w:val="00B07543"/>
    <w:rsid w:val="00B0797E"/>
    <w:rsid w:val="00B11411"/>
    <w:rsid w:val="00B13ABD"/>
    <w:rsid w:val="00B21381"/>
    <w:rsid w:val="00B2290F"/>
    <w:rsid w:val="00B22AC0"/>
    <w:rsid w:val="00B316EE"/>
    <w:rsid w:val="00B33FAA"/>
    <w:rsid w:val="00B36329"/>
    <w:rsid w:val="00B37FCD"/>
    <w:rsid w:val="00B4004F"/>
    <w:rsid w:val="00B4042A"/>
    <w:rsid w:val="00B40540"/>
    <w:rsid w:val="00B60463"/>
    <w:rsid w:val="00B606AF"/>
    <w:rsid w:val="00B61104"/>
    <w:rsid w:val="00B71698"/>
    <w:rsid w:val="00B76B82"/>
    <w:rsid w:val="00B80A88"/>
    <w:rsid w:val="00B8506E"/>
    <w:rsid w:val="00B90D36"/>
    <w:rsid w:val="00B91158"/>
    <w:rsid w:val="00B927E0"/>
    <w:rsid w:val="00B93BF0"/>
    <w:rsid w:val="00B9421D"/>
    <w:rsid w:val="00B96514"/>
    <w:rsid w:val="00B96EE0"/>
    <w:rsid w:val="00B9740D"/>
    <w:rsid w:val="00B97604"/>
    <w:rsid w:val="00B978B9"/>
    <w:rsid w:val="00BA3FEB"/>
    <w:rsid w:val="00BB1FB5"/>
    <w:rsid w:val="00BB52D9"/>
    <w:rsid w:val="00BC1814"/>
    <w:rsid w:val="00BC582E"/>
    <w:rsid w:val="00BD0BFF"/>
    <w:rsid w:val="00BD2BD5"/>
    <w:rsid w:val="00BD443D"/>
    <w:rsid w:val="00BE07C1"/>
    <w:rsid w:val="00BE3C0B"/>
    <w:rsid w:val="00BE45A0"/>
    <w:rsid w:val="00BE7F88"/>
    <w:rsid w:val="00BF34F8"/>
    <w:rsid w:val="00BF5129"/>
    <w:rsid w:val="00BF54EE"/>
    <w:rsid w:val="00BF7F77"/>
    <w:rsid w:val="00C00842"/>
    <w:rsid w:val="00C029EC"/>
    <w:rsid w:val="00C02B37"/>
    <w:rsid w:val="00C076A0"/>
    <w:rsid w:val="00C12AFE"/>
    <w:rsid w:val="00C133BD"/>
    <w:rsid w:val="00C20FFC"/>
    <w:rsid w:val="00C23C6D"/>
    <w:rsid w:val="00C24C5F"/>
    <w:rsid w:val="00C26818"/>
    <w:rsid w:val="00C32806"/>
    <w:rsid w:val="00C329EF"/>
    <w:rsid w:val="00C37FEB"/>
    <w:rsid w:val="00C43226"/>
    <w:rsid w:val="00C43B75"/>
    <w:rsid w:val="00C4426C"/>
    <w:rsid w:val="00C47BDB"/>
    <w:rsid w:val="00C50B76"/>
    <w:rsid w:val="00C52D25"/>
    <w:rsid w:val="00C56040"/>
    <w:rsid w:val="00C60B06"/>
    <w:rsid w:val="00C62D05"/>
    <w:rsid w:val="00C65AD4"/>
    <w:rsid w:val="00C66CF0"/>
    <w:rsid w:val="00C7102A"/>
    <w:rsid w:val="00C730C8"/>
    <w:rsid w:val="00C733E5"/>
    <w:rsid w:val="00C740B7"/>
    <w:rsid w:val="00C77E75"/>
    <w:rsid w:val="00C82D5C"/>
    <w:rsid w:val="00C82F6E"/>
    <w:rsid w:val="00C84463"/>
    <w:rsid w:val="00C854AC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7107"/>
    <w:rsid w:val="00CC0BBE"/>
    <w:rsid w:val="00CC1372"/>
    <w:rsid w:val="00CC137F"/>
    <w:rsid w:val="00CC384D"/>
    <w:rsid w:val="00CD0705"/>
    <w:rsid w:val="00CD7962"/>
    <w:rsid w:val="00CD7AA1"/>
    <w:rsid w:val="00CE43D8"/>
    <w:rsid w:val="00CE4F7D"/>
    <w:rsid w:val="00CE6E30"/>
    <w:rsid w:val="00CF3A00"/>
    <w:rsid w:val="00CF721A"/>
    <w:rsid w:val="00CF7DB3"/>
    <w:rsid w:val="00D05E2E"/>
    <w:rsid w:val="00D13700"/>
    <w:rsid w:val="00D16810"/>
    <w:rsid w:val="00D17A9A"/>
    <w:rsid w:val="00D20BDF"/>
    <w:rsid w:val="00D300FB"/>
    <w:rsid w:val="00D30276"/>
    <w:rsid w:val="00D3039A"/>
    <w:rsid w:val="00D360B1"/>
    <w:rsid w:val="00D36A12"/>
    <w:rsid w:val="00D36AA9"/>
    <w:rsid w:val="00D37834"/>
    <w:rsid w:val="00D43296"/>
    <w:rsid w:val="00D455D9"/>
    <w:rsid w:val="00D4657D"/>
    <w:rsid w:val="00D46D5F"/>
    <w:rsid w:val="00D518BD"/>
    <w:rsid w:val="00D53C68"/>
    <w:rsid w:val="00D57037"/>
    <w:rsid w:val="00D62C9A"/>
    <w:rsid w:val="00D63398"/>
    <w:rsid w:val="00D76811"/>
    <w:rsid w:val="00D810E5"/>
    <w:rsid w:val="00D84BA7"/>
    <w:rsid w:val="00D86D7D"/>
    <w:rsid w:val="00D93BB9"/>
    <w:rsid w:val="00D943DA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74C"/>
    <w:rsid w:val="00DD0AB9"/>
    <w:rsid w:val="00DD3230"/>
    <w:rsid w:val="00DE139F"/>
    <w:rsid w:val="00DE1852"/>
    <w:rsid w:val="00DE2B2C"/>
    <w:rsid w:val="00DE7D2F"/>
    <w:rsid w:val="00DF21E2"/>
    <w:rsid w:val="00DF6C38"/>
    <w:rsid w:val="00DF6EE9"/>
    <w:rsid w:val="00E00963"/>
    <w:rsid w:val="00E02D98"/>
    <w:rsid w:val="00E13267"/>
    <w:rsid w:val="00E13894"/>
    <w:rsid w:val="00E13F26"/>
    <w:rsid w:val="00E1769F"/>
    <w:rsid w:val="00E2124F"/>
    <w:rsid w:val="00E22D29"/>
    <w:rsid w:val="00E235BF"/>
    <w:rsid w:val="00E25757"/>
    <w:rsid w:val="00E266AB"/>
    <w:rsid w:val="00E40F6E"/>
    <w:rsid w:val="00E46B95"/>
    <w:rsid w:val="00E47824"/>
    <w:rsid w:val="00E52B50"/>
    <w:rsid w:val="00E5341E"/>
    <w:rsid w:val="00E55442"/>
    <w:rsid w:val="00E569DE"/>
    <w:rsid w:val="00E623A2"/>
    <w:rsid w:val="00E62AC0"/>
    <w:rsid w:val="00E62D29"/>
    <w:rsid w:val="00E64F12"/>
    <w:rsid w:val="00E654DA"/>
    <w:rsid w:val="00E75A88"/>
    <w:rsid w:val="00E775A3"/>
    <w:rsid w:val="00E80051"/>
    <w:rsid w:val="00E82FCC"/>
    <w:rsid w:val="00E92AB6"/>
    <w:rsid w:val="00EA0404"/>
    <w:rsid w:val="00EA1267"/>
    <w:rsid w:val="00EA12B6"/>
    <w:rsid w:val="00EA2EDF"/>
    <w:rsid w:val="00EA5425"/>
    <w:rsid w:val="00EA72B5"/>
    <w:rsid w:val="00EB457C"/>
    <w:rsid w:val="00EB7B44"/>
    <w:rsid w:val="00EC0E1D"/>
    <w:rsid w:val="00EC3A47"/>
    <w:rsid w:val="00ED7245"/>
    <w:rsid w:val="00EE03FA"/>
    <w:rsid w:val="00EF1E9C"/>
    <w:rsid w:val="00EF516B"/>
    <w:rsid w:val="00EF5E36"/>
    <w:rsid w:val="00F01098"/>
    <w:rsid w:val="00F0110B"/>
    <w:rsid w:val="00F01824"/>
    <w:rsid w:val="00F113FC"/>
    <w:rsid w:val="00F12122"/>
    <w:rsid w:val="00F13D1B"/>
    <w:rsid w:val="00F21289"/>
    <w:rsid w:val="00F2145E"/>
    <w:rsid w:val="00F2621D"/>
    <w:rsid w:val="00F33719"/>
    <w:rsid w:val="00F35850"/>
    <w:rsid w:val="00F371A6"/>
    <w:rsid w:val="00F377D5"/>
    <w:rsid w:val="00F41F7A"/>
    <w:rsid w:val="00F445AD"/>
    <w:rsid w:val="00F541A3"/>
    <w:rsid w:val="00F55A67"/>
    <w:rsid w:val="00F61D3C"/>
    <w:rsid w:val="00F67639"/>
    <w:rsid w:val="00F73FFE"/>
    <w:rsid w:val="00F8187D"/>
    <w:rsid w:val="00F84509"/>
    <w:rsid w:val="00F84E83"/>
    <w:rsid w:val="00F8733A"/>
    <w:rsid w:val="00F94EFF"/>
    <w:rsid w:val="00F95D75"/>
    <w:rsid w:val="00FA75A5"/>
    <w:rsid w:val="00FB02A5"/>
    <w:rsid w:val="00FB1F54"/>
    <w:rsid w:val="00FB29D9"/>
    <w:rsid w:val="00FB3539"/>
    <w:rsid w:val="00FB36CF"/>
    <w:rsid w:val="00FB62E2"/>
    <w:rsid w:val="00FC132A"/>
    <w:rsid w:val="00FC26DE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189AA"/>
  <w15:chartTrackingRefBased/>
  <w15:docId w15:val="{33BDEA2F-F191-45A2-8E9D-0AD3CC023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6E37F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E37FB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6E37FB"/>
    <w:rPr>
      <w:rFonts w:ascii="Arial" w:hAnsi="Arial"/>
      <w:b/>
      <w:lang w:val="de-DE" w:eastAsia="de-DE" w:bidi="ar-SA"/>
    </w:rPr>
  </w:style>
  <w:style w:type="paragraph" w:customStyle="1" w:styleId="Message">
    <w:name w:val="Message"/>
    <w:basedOn w:val="Liste1"/>
    <w:link w:val="MessageChar"/>
    <w:rsid w:val="006E37FB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6E37FB"/>
    <w:rPr>
      <w:rFonts w:ascii="Arial" w:hAnsi="Arial" w:cs="Arial"/>
      <w:b/>
      <w:color w:val="000000"/>
      <w:szCs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110</Words>
  <Characters>630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Manager/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 Dr. M. Lanza</dc:creator>
  <cp:keywords/>
  <dc:description/>
  <cp:lastModifiedBy>Preephim, Chatuphon</cp:lastModifiedBy>
  <cp:revision>2</cp:revision>
  <cp:lastPrinted>2009-03-10T02:16:00Z</cp:lastPrinted>
  <dcterms:created xsi:type="dcterms:W3CDTF">2026-09-04T09:21:00Z</dcterms:created>
  <dcterms:modified xsi:type="dcterms:W3CDTF">2026-09-04T09:21:00Z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  <property fmtid="{D5CDD505-2E9C-101B-9397-08002B2CF9AE}" pid="3" name="Copyright">
    <vt:lpwstr>© Copyright by IWK Verpackungstechnik GmbH 2008</vt:lpwstr>
  </property>
  <property fmtid="{D5CDD505-2E9C-101B-9397-08002B2CF9AE}" pid="4" name="Order">
    <vt:lpwstr>42021</vt:lpwstr>
  </property>
  <property fmtid="{D5CDD505-2E9C-101B-9397-08002B2CF9AE}" pid="5" name="Machine">
    <vt:lpwstr>Cartopac SC 5</vt:lpwstr>
  </property>
  <property fmtid="{D5CDD505-2E9C-101B-9397-08002B2CF9AE}" pid="6" name="Customer">
    <vt:lpwstr>Biofarma, Turkey</vt:lpwstr>
  </property>
  <property fmtid="{D5CDD505-2E9C-101B-9397-08002B2CF9AE}" pid="7" name="Baunummer">
    <vt:lpwstr>3</vt:lpwstr>
  </property>
  <property fmtid="{D5CDD505-2E9C-101B-9397-08002B2CF9AE}" pid="8" name="TemplateVersion">
    <vt:lpwstr>10.06.2008</vt:lpwstr>
  </property>
</Properties>
</file>