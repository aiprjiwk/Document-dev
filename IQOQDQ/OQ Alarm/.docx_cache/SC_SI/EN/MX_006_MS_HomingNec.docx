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7F0D" w14:textId="77777777" w:rsidR="008B7A64" w:rsidRDefault="008B7A64" w:rsidP="006E37FB">
      <w:pPr>
        <w:rPr>
          <w:lang w:val="en-GB"/>
        </w:rPr>
      </w:pPr>
    </w:p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F944F7" w:rsidRPr="000165DA" w14:paraId="326885B6" w14:textId="77777777" w:rsidTr="008B65A1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F4E2E6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B185D8" w14:textId="77777777" w:rsidR="00F944F7" w:rsidRPr="000165DA" w:rsidRDefault="00F944F7" w:rsidP="008B65A1">
            <w:pPr>
              <w:pStyle w:val="Testnummer"/>
              <w:rPr>
                <w:lang w:val="en-GB"/>
              </w:rPr>
            </w:pPr>
            <w:r w:rsidRPr="000165DA">
              <w:rPr>
                <w:lang w:val="en-GB"/>
              </w:rPr>
              <w:t>OQ Alarm:</w:t>
            </w:r>
            <w:r w:rsidRPr="000165DA">
              <w:rPr>
                <w:rFonts w:cs="Arial"/>
                <w:sz w:val="16"/>
                <w:szCs w:val="16"/>
                <w:lang w:val="en-GB"/>
              </w:rPr>
              <w:t xml:space="preserve"> MX_006_MS_HomingNec</w:t>
            </w:r>
          </w:p>
        </w:tc>
      </w:tr>
      <w:tr w:rsidR="00F944F7" w:rsidRPr="000165DA" w14:paraId="3F4B987C" w14:textId="77777777" w:rsidTr="008B65A1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7393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D426" w14:textId="77777777" w:rsidR="00F944F7" w:rsidRPr="000165DA" w:rsidRDefault="00F944F7" w:rsidP="008B65A1">
            <w:pPr>
              <w:pStyle w:val="Alarme"/>
              <w:rPr>
                <w:lang w:val="en-GB"/>
              </w:rPr>
            </w:pPr>
            <w:bookmarkStart w:id="0" w:name="_Toc8979624"/>
            <w:bookmarkStart w:id="1" w:name="_Toc34984980"/>
            <w:r>
              <w:rPr>
                <w:lang w:val="en-GB"/>
              </w:rPr>
              <w:t>Reference run is required</w:t>
            </w:r>
            <w:bookmarkEnd w:id="0"/>
            <w:bookmarkEnd w:id="1"/>
          </w:p>
        </w:tc>
      </w:tr>
      <w:tr w:rsidR="00F944F7" w:rsidRPr="000165DA" w14:paraId="410BE9C0" w14:textId="77777777" w:rsidTr="008B65A1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AF5A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4F587" w14:textId="77777777" w:rsidR="00F944F7" w:rsidRPr="002F5B3C" w:rsidRDefault="00F944F7" w:rsidP="008B65A1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Machine is </w:t>
            </w:r>
            <w:r>
              <w:rPr>
                <w:lang w:val="en-GB"/>
              </w:rPr>
              <w:t>ready for operation.</w:t>
            </w:r>
          </w:p>
        </w:tc>
      </w:tr>
      <w:tr w:rsidR="00F944F7" w:rsidRPr="000165DA" w14:paraId="25AA0B8D" w14:textId="77777777" w:rsidTr="008B65A1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3CF3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F3B8" w14:textId="77777777" w:rsidR="00F944F7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Start a reference run and press an </w:t>
            </w:r>
            <w:r w:rsidRPr="00ED3756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during the reference run</w:t>
            </w:r>
          </w:p>
          <w:p w14:paraId="1733B197" w14:textId="77777777" w:rsidR="00F944F7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After the machine has stopped unlock the emergency stop button and press reset</w:t>
            </w:r>
          </w:p>
          <w:p w14:paraId="3530A155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Leave the reference run menu by pressing the close button</w:t>
            </w:r>
          </w:p>
        </w:tc>
      </w:tr>
      <w:tr w:rsidR="00F944F7" w:rsidRPr="000165DA" w14:paraId="003C6420" w14:textId="77777777" w:rsidTr="008B65A1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89F99E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CA42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3817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1BCB3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D9B2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944F7" w:rsidRPr="000165DA" w14:paraId="6670C659" w14:textId="77777777" w:rsidTr="008B65A1">
        <w:trPr>
          <w:cantSplit/>
          <w:trHeight w:val="371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D9C6D0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ACF353" w14:textId="77777777" w:rsidR="00F944F7" w:rsidRPr="000165DA" w:rsidRDefault="00F944F7" w:rsidP="00F944F7">
            <w:pPr>
              <w:pStyle w:val="Liste1"/>
              <w:rPr>
                <w:b/>
                <w:lang w:val="en-GB"/>
              </w:rPr>
            </w:pPr>
            <w:r w:rsidRPr="000165DA">
              <w:rPr>
                <w:lang w:val="en-GB"/>
              </w:rPr>
              <w:t>The following message appears</w:t>
            </w:r>
            <w:r w:rsidRPr="001D5739">
              <w:rPr>
                <w:sz w:val="16"/>
                <w:szCs w:val="16"/>
                <w:lang w:val="en-GB"/>
              </w:rPr>
              <w:t>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FFB69B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D3106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E8F6B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5A6BE76E" w14:textId="77777777" w:rsidTr="008B65A1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6334E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EB30" w14:textId="77777777" w:rsidR="00F944F7" w:rsidRPr="000165DA" w:rsidRDefault="00F944F7" w:rsidP="008B65A1">
            <w:pPr>
              <w:pStyle w:val="Meltext"/>
              <w:rPr>
                <w:szCs w:val="16"/>
                <w:lang w:val="en-GB"/>
              </w:rPr>
            </w:pPr>
            <w:r>
              <w:rPr>
                <w:lang w:val="en-GB"/>
              </w:rPr>
              <w:t>Reference run is required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D5E97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28BA3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3E2AE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7BB6515C" w14:textId="77777777" w:rsidTr="008B65A1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45F8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2138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F944F7" w:rsidRPr="000165DA" w14:paraId="6162BC29" w14:textId="77777777" w:rsidTr="008B65A1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C5C2578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62791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747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6212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404E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944F7" w:rsidRPr="000165DA" w14:paraId="6FF5F9C1" w14:textId="77777777" w:rsidTr="008B65A1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D96A35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CC29A6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0165DA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0165DA">
              <w:rPr>
                <w:lang w:val="en-GB"/>
              </w:rPr>
              <w:t xml:space="preserve">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66C090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F62670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2D4D2A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0889479F" w14:textId="77777777" w:rsidTr="008B65A1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557A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069A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Perform </w:t>
            </w:r>
            <w:r>
              <w:rPr>
                <w:lang w:val="en-GB"/>
              </w:rPr>
              <w:t xml:space="preserve">a new </w:t>
            </w:r>
            <w:r w:rsidRPr="000165DA">
              <w:rPr>
                <w:lang w:val="en-GB"/>
              </w:rPr>
              <w:t>reference run</w:t>
            </w:r>
          </w:p>
        </w:tc>
      </w:tr>
      <w:tr w:rsidR="00F944F7" w:rsidRPr="000165DA" w14:paraId="45A2293B" w14:textId="77777777" w:rsidTr="008B65A1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8D540A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BCBA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1524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03A9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F2E5B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944F7" w:rsidRPr="000165DA" w14:paraId="7613CC85" w14:textId="77777777" w:rsidTr="008B65A1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4A3E8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F591" w14:textId="77777777" w:rsidR="00F944F7" w:rsidRPr="009F3959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Reference run is performed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97FEF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DDFDF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24527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5441B471" w14:textId="77777777" w:rsidTr="008B65A1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9A051F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36B5F" w14:textId="77777777" w:rsidR="00F944F7" w:rsidRPr="009F3959" w:rsidRDefault="00F944F7" w:rsidP="008B65A1">
            <w:pPr>
              <w:pStyle w:val="Liste1"/>
              <w:rPr>
                <w:lang w:val="en-GB"/>
              </w:rPr>
            </w:pPr>
            <w:r w:rsidRPr="009F3959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B181E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9135C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C88FCF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15AECE9F" w14:textId="77777777" w:rsidTr="008B65A1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B42E63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6475EA" w14:textId="77777777" w:rsidR="00F944F7" w:rsidRPr="009F3959" w:rsidRDefault="00F944F7" w:rsidP="008B65A1">
            <w:pPr>
              <w:pStyle w:val="Liste1"/>
              <w:rPr>
                <w:lang w:val="en-GB"/>
              </w:rPr>
            </w:pPr>
            <w:r w:rsidRPr="009F3959">
              <w:rPr>
                <w:lang w:val="en-GB"/>
              </w:rPr>
              <w:t>Machine status:</w:t>
            </w:r>
            <w:r w:rsidRPr="009F3959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0C65DA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AC3FD9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1A5800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</w:tbl>
    <w:p w14:paraId="6E395C56" w14:textId="77777777" w:rsidR="00186366" w:rsidRDefault="00186366" w:rsidP="006E37FB">
      <w:pPr>
        <w:rPr>
          <w:lang w:val="en-GB"/>
        </w:rPr>
      </w:pPr>
    </w:p>
    <w:sectPr w:rsidR="00186366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808D" w14:textId="77777777" w:rsidR="004242C0" w:rsidRDefault="004242C0">
      <w:r>
        <w:separator/>
      </w:r>
    </w:p>
  </w:endnote>
  <w:endnote w:type="continuationSeparator" w:id="0">
    <w:p w14:paraId="7CA44F08" w14:textId="77777777" w:rsidR="004242C0" w:rsidRDefault="00424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6151B" w14:textId="77777777" w:rsidR="004242C0" w:rsidRDefault="004242C0">
      <w:r>
        <w:separator/>
      </w:r>
    </w:p>
  </w:footnote>
  <w:footnote w:type="continuationSeparator" w:id="0">
    <w:p w14:paraId="680C4F40" w14:textId="77777777" w:rsidR="004242C0" w:rsidRDefault="004242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2554453">
    <w:abstractNumId w:val="0"/>
  </w:num>
  <w:num w:numId="2" w16cid:durableId="489296606">
    <w:abstractNumId w:val="6"/>
  </w:num>
  <w:num w:numId="3" w16cid:durableId="1941989390">
    <w:abstractNumId w:val="3"/>
  </w:num>
  <w:num w:numId="4" w16cid:durableId="971906666">
    <w:abstractNumId w:val="3"/>
  </w:num>
  <w:num w:numId="5" w16cid:durableId="151990248">
    <w:abstractNumId w:val="5"/>
  </w:num>
  <w:num w:numId="6" w16cid:durableId="137304721">
    <w:abstractNumId w:val="1"/>
  </w:num>
  <w:num w:numId="7" w16cid:durableId="1740863610">
    <w:abstractNumId w:val="8"/>
  </w:num>
  <w:num w:numId="8" w16cid:durableId="1134984460">
    <w:abstractNumId w:val="3"/>
  </w:num>
  <w:num w:numId="9" w16cid:durableId="205758128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039942">
    <w:abstractNumId w:val="12"/>
  </w:num>
  <w:num w:numId="11" w16cid:durableId="613948211">
    <w:abstractNumId w:val="9"/>
  </w:num>
  <w:num w:numId="12" w16cid:durableId="628123082">
    <w:abstractNumId w:val="7"/>
  </w:num>
  <w:num w:numId="13" w16cid:durableId="1021974938">
    <w:abstractNumId w:val="2"/>
  </w:num>
  <w:num w:numId="14" w16cid:durableId="1856651849">
    <w:abstractNumId w:val="11"/>
  </w:num>
  <w:num w:numId="15" w16cid:durableId="782071555">
    <w:abstractNumId w:val="10"/>
  </w:num>
  <w:num w:numId="16" w16cid:durableId="166360476">
    <w:abstractNumId w:val="4"/>
  </w:num>
  <w:num w:numId="17" w16cid:durableId="719860871">
    <w:abstractNumId w:val="5"/>
  </w:num>
  <w:num w:numId="18" w16cid:durableId="1413239394">
    <w:abstractNumId w:val="5"/>
  </w:num>
  <w:num w:numId="19" w16cid:durableId="969752373">
    <w:abstractNumId w:val="5"/>
  </w:num>
  <w:num w:numId="20" w16cid:durableId="242497961">
    <w:abstractNumId w:val="5"/>
  </w:num>
  <w:num w:numId="21" w16cid:durableId="1508714083">
    <w:abstractNumId w:val="5"/>
  </w:num>
  <w:num w:numId="22" w16cid:durableId="1875069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06C39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1A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963DE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F2A9F"/>
    <w:rsid w:val="000F459B"/>
    <w:rsid w:val="000F49BC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86366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D11F1"/>
    <w:rsid w:val="001D217E"/>
    <w:rsid w:val="001D5739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14FA"/>
    <w:rsid w:val="00202DE3"/>
    <w:rsid w:val="00204769"/>
    <w:rsid w:val="002104B6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533DF"/>
    <w:rsid w:val="00254256"/>
    <w:rsid w:val="002552AD"/>
    <w:rsid w:val="00265D0E"/>
    <w:rsid w:val="00266A98"/>
    <w:rsid w:val="00271116"/>
    <w:rsid w:val="002742EA"/>
    <w:rsid w:val="0028318B"/>
    <w:rsid w:val="00284E2C"/>
    <w:rsid w:val="00290EB4"/>
    <w:rsid w:val="00292478"/>
    <w:rsid w:val="00295472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3980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663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24FC"/>
    <w:rsid w:val="003F63BC"/>
    <w:rsid w:val="003F7754"/>
    <w:rsid w:val="0040256F"/>
    <w:rsid w:val="00405A6D"/>
    <w:rsid w:val="0041032A"/>
    <w:rsid w:val="00413E95"/>
    <w:rsid w:val="004143D9"/>
    <w:rsid w:val="00415F6E"/>
    <w:rsid w:val="00416B2B"/>
    <w:rsid w:val="00421FAF"/>
    <w:rsid w:val="004242C0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8207E"/>
    <w:rsid w:val="0048304A"/>
    <w:rsid w:val="00484685"/>
    <w:rsid w:val="004945FA"/>
    <w:rsid w:val="004A0212"/>
    <w:rsid w:val="004A3ED4"/>
    <w:rsid w:val="004A4260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3456"/>
    <w:rsid w:val="0052545A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471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26576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70E22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D4916"/>
    <w:rsid w:val="006E004A"/>
    <w:rsid w:val="006E0FA1"/>
    <w:rsid w:val="006E37FB"/>
    <w:rsid w:val="006F0718"/>
    <w:rsid w:val="006F25C7"/>
    <w:rsid w:val="007036AD"/>
    <w:rsid w:val="0070388F"/>
    <w:rsid w:val="0071154A"/>
    <w:rsid w:val="00713E42"/>
    <w:rsid w:val="00714C03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1D75"/>
    <w:rsid w:val="00773C4D"/>
    <w:rsid w:val="00774BFB"/>
    <w:rsid w:val="00783629"/>
    <w:rsid w:val="0078678E"/>
    <w:rsid w:val="0078778D"/>
    <w:rsid w:val="00794C2F"/>
    <w:rsid w:val="00795C05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53C9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B65A1"/>
    <w:rsid w:val="008B7A64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067"/>
    <w:rsid w:val="009242DE"/>
    <w:rsid w:val="00925192"/>
    <w:rsid w:val="0093539A"/>
    <w:rsid w:val="00935AB7"/>
    <w:rsid w:val="009364CC"/>
    <w:rsid w:val="00941150"/>
    <w:rsid w:val="00943E46"/>
    <w:rsid w:val="00953D0B"/>
    <w:rsid w:val="00960675"/>
    <w:rsid w:val="009606AD"/>
    <w:rsid w:val="009609DF"/>
    <w:rsid w:val="00966A14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0661D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A69E3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C7ADB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137F"/>
    <w:rsid w:val="00CC384D"/>
    <w:rsid w:val="00CC5091"/>
    <w:rsid w:val="00CD0705"/>
    <w:rsid w:val="00CD7962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23224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810E5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E1D"/>
    <w:rsid w:val="00EC3A47"/>
    <w:rsid w:val="00ED025C"/>
    <w:rsid w:val="00ED3756"/>
    <w:rsid w:val="00ED7245"/>
    <w:rsid w:val="00EE03FA"/>
    <w:rsid w:val="00EE6C90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1F7A"/>
    <w:rsid w:val="00F445AD"/>
    <w:rsid w:val="00F541A3"/>
    <w:rsid w:val="00F541AD"/>
    <w:rsid w:val="00F55A67"/>
    <w:rsid w:val="00F61D3C"/>
    <w:rsid w:val="00F67639"/>
    <w:rsid w:val="00F73FFE"/>
    <w:rsid w:val="00F8187D"/>
    <w:rsid w:val="00F84509"/>
    <w:rsid w:val="00F84E83"/>
    <w:rsid w:val="00F8733A"/>
    <w:rsid w:val="00F944F7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FB278"/>
  <w15:chartTrackingRefBased/>
  <w15:docId w15:val="{DB94921B-0E6E-454B-935E-B885BAFE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link w:val="TestnummerCha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  <w:style w:type="character" w:customStyle="1" w:styleId="TestnummerChar">
    <w:name w:val="Testnummer Char"/>
    <w:link w:val="Testnummer"/>
    <w:rsid w:val="00F944F7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116</Words>
  <Characters>663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2009-03-10T02:16:00Z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