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0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1260"/>
        <w:gridCol w:w="1620"/>
        <w:gridCol w:w="903"/>
        <w:gridCol w:w="14"/>
      </w:tblGrid>
      <w:tr w:rsidR="00E5341E" w:rsidRPr="00DD156E" w14:paraId="11A00FBC" w14:textId="77777777" w:rsidTr="00D84BA7">
        <w:trPr>
          <w:gridAfter w:val="1"/>
          <w:wAfter w:w="14" w:type="dxa"/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C93BF1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Description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0D486B" w14:textId="77777777" w:rsidR="00E5341E" w:rsidRPr="00B027E7" w:rsidRDefault="00E5341E" w:rsidP="00235914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DD156E">
              <w:rPr>
                <w:lang w:val="en-GB"/>
              </w:rPr>
              <w:t>OQ Alarm</w:t>
            </w:r>
            <w:r w:rsidRPr="00DD156E">
              <w:rPr>
                <w:sz w:val="16"/>
                <w:szCs w:val="16"/>
                <w:lang w:val="en-GB"/>
              </w:rPr>
              <w:t>:</w:t>
            </w:r>
            <w:r w:rsidRPr="00DD156E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B027E7">
              <w:rPr>
                <w:rFonts w:cs="Arial"/>
                <w:sz w:val="16"/>
                <w:szCs w:val="16"/>
                <w:lang w:val="en-GB"/>
              </w:rPr>
              <w:t>MX_005_MS_CompressedAirLow</w:t>
            </w:r>
          </w:p>
        </w:tc>
      </w:tr>
      <w:tr w:rsidR="00E5341E" w:rsidRPr="00DD156E" w14:paraId="6FA69EBD" w14:textId="77777777" w:rsidTr="00D84BA7">
        <w:trPr>
          <w:gridAfter w:val="1"/>
          <w:wAfter w:w="14" w:type="dxa"/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5120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</w:p>
        </w:tc>
        <w:tc>
          <w:tcPr>
            <w:tcW w:w="753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D0A72" w14:textId="77777777" w:rsidR="00E5341E" w:rsidRPr="00DD156E" w:rsidRDefault="00E5341E" w:rsidP="00235914">
            <w:pPr>
              <w:pStyle w:val="Alarme"/>
              <w:rPr>
                <w:lang w:val="en-GB"/>
              </w:rPr>
            </w:pPr>
            <w:bookmarkStart w:id="0" w:name="_Toc259608050"/>
            <w:r>
              <w:rPr>
                <w:lang w:val="en-GB"/>
              </w:rPr>
              <w:t>Compressed air low</w:t>
            </w:r>
            <w:bookmarkEnd w:id="0"/>
          </w:p>
        </w:tc>
      </w:tr>
      <w:tr w:rsidR="00E5341E" w:rsidRPr="00DD156E" w14:paraId="3C29FE1C" w14:textId="77777777" w:rsidTr="00D84BA7">
        <w:trPr>
          <w:gridAfter w:val="1"/>
          <w:wAfter w:w="14" w:type="dxa"/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4A501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Prerequisites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DB0A61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 xml:space="preserve">Machine </w:t>
            </w:r>
            <w:r>
              <w:rPr>
                <w:lang w:val="en-GB"/>
              </w:rPr>
              <w:t xml:space="preserve">is </w:t>
            </w:r>
            <w:r w:rsidRPr="00DD156E">
              <w:rPr>
                <w:lang w:val="en-GB"/>
              </w:rPr>
              <w:t>running</w:t>
            </w:r>
            <w:r w:rsidR="004D7AE9">
              <w:rPr>
                <w:lang w:val="en-GB"/>
              </w:rPr>
              <w:t xml:space="preserve"> without product</w:t>
            </w:r>
            <w:r w:rsidRPr="00DD156E">
              <w:rPr>
                <w:lang w:val="en-GB"/>
              </w:rPr>
              <w:t>.</w:t>
            </w:r>
          </w:p>
        </w:tc>
      </w:tr>
      <w:tr w:rsidR="00E5341E" w:rsidRPr="00DD156E" w14:paraId="4ABF42B6" w14:textId="77777777" w:rsidTr="00D84BA7">
        <w:trPr>
          <w:gridAfter w:val="1"/>
          <w:wAfter w:w="14" w:type="dxa"/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64DF7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Step 1</w:t>
            </w:r>
          </w:p>
        </w:tc>
        <w:tc>
          <w:tcPr>
            <w:tcW w:w="753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9D5BF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Register current pressure at service unit: ___ bar</w:t>
            </w:r>
          </w:p>
          <w:p w14:paraId="43B9D222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Reduce pressure under 4 bar.</w:t>
            </w:r>
          </w:p>
        </w:tc>
      </w:tr>
      <w:tr w:rsidR="00E5341E" w:rsidRPr="00DD156E" w14:paraId="7EEA0677" w14:textId="77777777" w:rsidTr="00D84BA7">
        <w:trPr>
          <w:gridAfter w:val="1"/>
          <w:wAfter w:w="14" w:type="dxa"/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6F0A39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7F8D6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1F233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55ACF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9673A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E5341E" w:rsidRPr="00DD156E" w14:paraId="4FA3CF99" w14:textId="77777777" w:rsidTr="00D84BA7">
        <w:trPr>
          <w:gridAfter w:val="1"/>
          <w:wAfter w:w="14" w:type="dxa"/>
          <w:cantSplit/>
          <w:trHeight w:val="287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0700BC" w14:textId="77777777" w:rsidR="00E5341E" w:rsidRPr="00DD156E" w:rsidRDefault="00E5341E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B40FB9" w14:textId="77777777" w:rsidR="00E5341E" w:rsidRPr="00DD156E" w:rsidRDefault="00E5341E" w:rsidP="00235914">
            <w:pPr>
              <w:pStyle w:val="Liste1"/>
              <w:rPr>
                <w:b/>
                <w:lang w:val="en-GB"/>
              </w:rPr>
            </w:pPr>
            <w:r w:rsidRPr="00DD156E">
              <w:rPr>
                <w:lang w:val="en-GB"/>
              </w:rPr>
              <w:t>Machine stops immediately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CC2DE9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0A074F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C715FF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</w:tr>
      <w:tr w:rsidR="00E5341E" w:rsidRPr="00DD156E" w14:paraId="6E607E28" w14:textId="77777777" w:rsidTr="00D84BA7">
        <w:trPr>
          <w:gridAfter w:val="1"/>
          <w:wAfter w:w="14" w:type="dxa"/>
          <w:cantSplit/>
          <w:trHeight w:val="338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5FF314" w14:textId="77777777" w:rsidR="00E5341E" w:rsidRPr="00DD156E" w:rsidRDefault="00E5341E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FD1F95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B15E62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7ECBD7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5EC2B6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</w:tr>
      <w:tr w:rsidR="00E5341E" w:rsidRPr="00DD156E" w14:paraId="50307F3C" w14:textId="77777777" w:rsidTr="00D84BA7">
        <w:trPr>
          <w:gridAfter w:val="1"/>
          <w:wAfter w:w="14" w:type="dxa"/>
          <w:cantSplit/>
          <w:trHeight w:val="353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D4ADA9" w14:textId="77777777" w:rsidR="00E5341E" w:rsidRPr="00DD156E" w:rsidRDefault="00E5341E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6D9E1" w14:textId="77777777" w:rsidR="00E5341E" w:rsidRPr="000E4549" w:rsidRDefault="00E5341E" w:rsidP="00235914">
            <w:pPr>
              <w:pStyle w:val="Meltext"/>
              <w:rPr>
                <w:szCs w:val="16"/>
                <w:lang w:val="en-GB"/>
              </w:rPr>
            </w:pPr>
            <w:r>
              <w:rPr>
                <w:lang w:val="en-GB"/>
              </w:rPr>
              <w:t>Compressed air low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B14A08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71DEB7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79C2BB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</w:tr>
      <w:tr w:rsidR="00E5341E" w:rsidRPr="00DD156E" w14:paraId="52C6BBE4" w14:textId="77777777" w:rsidTr="00D84BA7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E1203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Step 2</w:t>
            </w:r>
          </w:p>
        </w:tc>
        <w:tc>
          <w:tcPr>
            <w:tcW w:w="7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5E88A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</w:t>
            </w:r>
            <w:r w:rsidRPr="007A0011">
              <w:t>-button</w:t>
            </w:r>
          </w:p>
        </w:tc>
      </w:tr>
      <w:tr w:rsidR="00E5341E" w:rsidRPr="00DD156E" w14:paraId="68DB7E2A" w14:textId="77777777" w:rsidTr="00D84BA7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F7CA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8D1AE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0DD1F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FD118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4F99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E5341E" w:rsidRPr="00DD156E" w14:paraId="70E62475" w14:textId="77777777" w:rsidTr="00D84BA7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40C71" w14:textId="77777777" w:rsidR="00E5341E" w:rsidRPr="00DD156E" w:rsidRDefault="00E5341E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E1635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The </w:t>
            </w:r>
            <w:r w:rsidRPr="00DD156E">
              <w:rPr>
                <w:lang w:val="en-GB"/>
              </w:rPr>
              <w:t>Machine</w:t>
            </w:r>
            <w:r>
              <w:rPr>
                <w:lang w:val="en-GB"/>
              </w:rPr>
              <w:br/>
            </w:r>
            <w:r w:rsidRPr="00DD156E">
              <w:rPr>
                <w:lang w:val="en-GB"/>
              </w:rPr>
              <w:t>cannot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6A9D8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EC551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4AC62" w14:textId="77777777" w:rsidR="00E5341E" w:rsidRPr="00DD156E" w:rsidRDefault="00E5341E" w:rsidP="00235914">
            <w:pPr>
              <w:jc w:val="center"/>
              <w:rPr>
                <w:lang w:val="en-GB"/>
              </w:rPr>
            </w:pPr>
          </w:p>
        </w:tc>
      </w:tr>
      <w:tr w:rsidR="00E5341E" w:rsidRPr="00DD156E" w14:paraId="0F0B81B8" w14:textId="77777777" w:rsidTr="00D84BA7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19C2E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Step 3</w:t>
            </w:r>
          </w:p>
        </w:tc>
        <w:tc>
          <w:tcPr>
            <w:tcW w:w="7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17E54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Set pressure</w:t>
            </w:r>
            <w:r>
              <w:rPr>
                <w:lang w:val="en-GB"/>
              </w:rPr>
              <w:t xml:space="preserve"> at the service unit to the registered value</w:t>
            </w:r>
            <w:r w:rsidRPr="00DD156E">
              <w:rPr>
                <w:lang w:val="en-GB"/>
              </w:rPr>
              <w:t>.</w:t>
            </w:r>
          </w:p>
          <w:p w14:paraId="5C7852C0" w14:textId="77777777" w:rsidR="00E5341E" w:rsidRPr="00DD156E" w:rsidRDefault="00E5341E" w:rsidP="00235914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 xml:space="preserve">Press </w:t>
            </w:r>
            <w:r w:rsidRPr="008A6316">
              <w:rPr>
                <w:lang w:val="en-GB"/>
              </w:rPr>
              <w:t>the RESET-button</w:t>
            </w:r>
          </w:p>
        </w:tc>
      </w:tr>
      <w:tr w:rsidR="00E5341E" w:rsidRPr="00DD156E" w14:paraId="6CBA3219" w14:textId="77777777" w:rsidTr="00D84BA7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77C2DE2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Result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9203B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624D7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028CA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9D8AC" w14:textId="77777777" w:rsidR="00E5341E" w:rsidRPr="00DD156E" w:rsidRDefault="00E5341E" w:rsidP="00235914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2279A2" w:rsidRPr="00DD156E" w14:paraId="3605BC39" w14:textId="77777777" w:rsidTr="00D84BA7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20CD56" w14:textId="77777777" w:rsidR="002279A2" w:rsidRPr="00DD156E" w:rsidRDefault="002279A2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23795" w14:textId="77777777" w:rsidR="002279A2" w:rsidRPr="00C95957" w:rsidRDefault="002279A2" w:rsidP="00404FD0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Message is cleared</w:t>
            </w:r>
            <w:r w:rsidR="00AE182B">
              <w:rPr>
                <w:lang w:val="en-GB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B12B7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9CA2E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  <w:tc>
          <w:tcPr>
            <w:tcW w:w="9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DF611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</w:tr>
      <w:tr w:rsidR="002279A2" w:rsidRPr="00DD156E" w14:paraId="274C5C93" w14:textId="77777777" w:rsidTr="00D84BA7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2AC94" w14:textId="77777777" w:rsidR="002279A2" w:rsidRPr="00DD156E" w:rsidRDefault="002279A2" w:rsidP="0023591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36364" w14:textId="77777777" w:rsidR="002279A2" w:rsidRPr="00C95957" w:rsidRDefault="002279A2" w:rsidP="002279A2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Machine status:</w:t>
            </w:r>
            <w:r w:rsidRPr="00C95957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89A97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F7397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  <w:tc>
          <w:tcPr>
            <w:tcW w:w="9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22E6F" w14:textId="77777777" w:rsidR="002279A2" w:rsidRPr="00DD156E" w:rsidRDefault="002279A2" w:rsidP="00235914">
            <w:pPr>
              <w:jc w:val="center"/>
              <w:rPr>
                <w:lang w:val="en-GB"/>
              </w:rPr>
            </w:pPr>
          </w:p>
        </w:tc>
      </w:tr>
    </w:tbl>
    <w:p w14:paraId="37883DCF" w14:textId="77777777" w:rsidR="006E37FB" w:rsidRDefault="006E37FB" w:rsidP="00796DD3">
      <w:pPr>
        <w:rPr>
          <w:lang w:val="en-GB"/>
        </w:rPr>
      </w:pPr>
    </w:p>
    <w:sectPr w:rsidR="006E37FB" w:rsidSect="00B96EE0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78CD2" w14:textId="77777777" w:rsidR="008F6C89" w:rsidRDefault="008F6C89">
      <w:r>
        <w:separator/>
      </w:r>
    </w:p>
  </w:endnote>
  <w:endnote w:type="continuationSeparator" w:id="0">
    <w:p w14:paraId="55998B3F" w14:textId="77777777" w:rsidR="008F6C89" w:rsidRDefault="008F6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AF0FB" w14:textId="77777777" w:rsidR="008F6C89" w:rsidRDefault="008F6C89">
      <w:r>
        <w:separator/>
      </w:r>
    </w:p>
  </w:footnote>
  <w:footnote w:type="continuationSeparator" w:id="0">
    <w:p w14:paraId="2A53CA6E" w14:textId="77777777" w:rsidR="008F6C89" w:rsidRDefault="008F6C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A2290"/>
    <w:multiLevelType w:val="hybridMultilevel"/>
    <w:tmpl w:val="4C861DBC"/>
    <w:lvl w:ilvl="0" w:tplc="FDFE8246">
      <w:start w:val="1"/>
      <w:numFmt w:val="bullet"/>
      <w:pStyle w:val="List2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2" w15:restartNumberingAfterBreak="0">
    <w:nsid w:val="2ACD2A5F"/>
    <w:multiLevelType w:val="hybridMultilevel"/>
    <w:tmpl w:val="821C07D8"/>
    <w:lvl w:ilvl="0" w:tplc="28A00BB4">
      <w:start w:val="1"/>
      <w:numFmt w:val="bullet"/>
      <w:lvlText w:val=""/>
      <w:lvlJc w:val="left"/>
      <w:pPr>
        <w:tabs>
          <w:tab w:val="num" w:pos="533"/>
        </w:tabs>
        <w:ind w:left="533" w:hanging="397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576"/>
        </w:tabs>
        <w:ind w:left="1576" w:hanging="360"/>
      </w:pPr>
      <w:rPr>
        <w:rFonts w:ascii="Courier New" w:hAnsi="Courier New" w:cs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296"/>
        </w:tabs>
        <w:ind w:left="2296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3016"/>
        </w:tabs>
        <w:ind w:left="3016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736"/>
        </w:tabs>
        <w:ind w:left="3736" w:hanging="360"/>
      </w:pPr>
      <w:rPr>
        <w:rFonts w:ascii="Courier New" w:hAnsi="Courier New" w:cs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456"/>
        </w:tabs>
        <w:ind w:left="4456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176"/>
        </w:tabs>
        <w:ind w:left="5176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896"/>
        </w:tabs>
        <w:ind w:left="5896" w:hanging="360"/>
      </w:pPr>
      <w:rPr>
        <w:rFonts w:ascii="Courier New" w:hAnsi="Courier New" w:cs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616"/>
        </w:tabs>
        <w:ind w:left="6616" w:hanging="360"/>
      </w:pPr>
      <w:rPr>
        <w:rFonts w:ascii="Wingdings" w:hAnsi="Wingdings" w:hint="default"/>
      </w:rPr>
    </w:lvl>
  </w:abstractNum>
  <w:abstractNum w:abstractNumId="3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354022CC"/>
    <w:multiLevelType w:val="hybridMultilevel"/>
    <w:tmpl w:val="D342429A"/>
    <w:lvl w:ilvl="0" w:tplc="D65C38B8">
      <w:start w:val="1"/>
      <w:numFmt w:val="bullet"/>
      <w:lvlText w:val=""/>
      <w:lvlJc w:val="left"/>
      <w:pPr>
        <w:tabs>
          <w:tab w:val="num" w:pos="624"/>
        </w:tabs>
        <w:ind w:left="624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F245C5"/>
    <w:multiLevelType w:val="multilevel"/>
    <w:tmpl w:val="17DEF0AE"/>
    <w:styleLink w:val="CISLOVANIE"/>
    <w:lvl w:ilvl="0">
      <w:start w:val="1"/>
      <w:numFmt w:val="decimal"/>
      <w:lvlText w:val="%1"/>
      <w:lvlJc w:val="left"/>
      <w:pPr>
        <w:tabs>
          <w:tab w:val="num" w:pos="792"/>
        </w:tabs>
        <w:ind w:left="432" w:hanging="432"/>
      </w:pPr>
      <w:rPr>
        <w:rFonts w:ascii="Arial" w:hAnsi="Arial" w:hint="default"/>
        <w:b/>
        <w:sz w:val="24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576" w:hanging="576"/>
      </w:pPr>
      <w:rPr>
        <w:rFonts w:ascii="Arial" w:hAnsi="Arial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  <w:rPr>
        <w:rFonts w:ascii="Arial" w:hAnsi="Arial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864" w:hanging="864"/>
      </w:pPr>
      <w:rPr>
        <w:rFonts w:ascii="Arial" w:hAnsi="Arial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8" w15:restartNumberingAfterBreak="0">
    <w:nsid w:val="6E697705"/>
    <w:multiLevelType w:val="hybridMultilevel"/>
    <w:tmpl w:val="8FB24966"/>
    <w:lvl w:ilvl="0" w:tplc="FFFFFFFF">
      <w:start w:val="1"/>
      <w:numFmt w:val="bullet"/>
      <w:pStyle w:val="List3"/>
      <w:lvlText w:val=""/>
      <w:lvlJc w:val="left"/>
      <w:pPr>
        <w:tabs>
          <w:tab w:val="num" w:pos="1211"/>
        </w:tabs>
        <w:ind w:left="1191" w:hanging="34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631"/>
        </w:tabs>
        <w:ind w:left="26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51"/>
        </w:tabs>
        <w:ind w:left="33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71"/>
        </w:tabs>
        <w:ind w:left="40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91"/>
        </w:tabs>
        <w:ind w:left="47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11"/>
        </w:tabs>
        <w:ind w:left="55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231"/>
        </w:tabs>
        <w:ind w:left="62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51"/>
        </w:tabs>
        <w:ind w:left="69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71"/>
        </w:tabs>
        <w:ind w:left="7671" w:hanging="360"/>
      </w:pPr>
      <w:rPr>
        <w:rFonts w:ascii="Wingdings" w:hAnsi="Wingdings" w:hint="default"/>
      </w:rPr>
    </w:lvl>
  </w:abstractNum>
  <w:abstractNum w:abstractNumId="9" w15:restartNumberingAfterBreak="0">
    <w:nsid w:val="7357254A"/>
    <w:multiLevelType w:val="multilevel"/>
    <w:tmpl w:val="0407001D"/>
    <w:styleLink w:val="Formatvorlag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  <w:b/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75157390"/>
    <w:multiLevelType w:val="hybridMultilevel"/>
    <w:tmpl w:val="432A0A8C"/>
    <w:lvl w:ilvl="0" w:tplc="FFFFFFFF">
      <w:start w:val="1"/>
      <w:numFmt w:val="decimal"/>
      <w:pStyle w:val="Step"/>
      <w:lvlText w:val="Step %1:"/>
      <w:lvlJc w:val="left"/>
      <w:pPr>
        <w:tabs>
          <w:tab w:val="num" w:pos="0"/>
        </w:tabs>
        <w:ind w:left="0" w:firstLine="357"/>
      </w:pPr>
      <w:rPr>
        <w:rFonts w:ascii="Arial" w:hAnsi="Arial" w:hint="default"/>
        <w:b/>
        <w:i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C8F4B15"/>
    <w:multiLevelType w:val="singleLevel"/>
    <w:tmpl w:val="1EF62A80"/>
    <w:lvl w:ilvl="0">
      <w:start w:val="1"/>
      <w:numFmt w:val="decimal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</w:abstractNum>
  <w:abstractNum w:abstractNumId="12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65224619">
    <w:abstractNumId w:val="0"/>
  </w:num>
  <w:num w:numId="2" w16cid:durableId="88502432">
    <w:abstractNumId w:val="6"/>
  </w:num>
  <w:num w:numId="3" w16cid:durableId="1966504669">
    <w:abstractNumId w:val="3"/>
  </w:num>
  <w:num w:numId="4" w16cid:durableId="1297250026">
    <w:abstractNumId w:val="3"/>
  </w:num>
  <w:num w:numId="5" w16cid:durableId="1116097683">
    <w:abstractNumId w:val="5"/>
  </w:num>
  <w:num w:numId="6" w16cid:durableId="1954096694">
    <w:abstractNumId w:val="1"/>
  </w:num>
  <w:num w:numId="7" w16cid:durableId="548612225">
    <w:abstractNumId w:val="8"/>
  </w:num>
  <w:num w:numId="8" w16cid:durableId="515775469">
    <w:abstractNumId w:val="3"/>
  </w:num>
  <w:num w:numId="9" w16cid:durableId="470371908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49999604">
    <w:abstractNumId w:val="12"/>
  </w:num>
  <w:num w:numId="11" w16cid:durableId="1206722779">
    <w:abstractNumId w:val="9"/>
  </w:num>
  <w:num w:numId="12" w16cid:durableId="919825358">
    <w:abstractNumId w:val="7"/>
  </w:num>
  <w:num w:numId="13" w16cid:durableId="229966527">
    <w:abstractNumId w:val="2"/>
  </w:num>
  <w:num w:numId="14" w16cid:durableId="2135059606">
    <w:abstractNumId w:val="11"/>
  </w:num>
  <w:num w:numId="15" w16cid:durableId="267198094">
    <w:abstractNumId w:val="10"/>
  </w:num>
  <w:num w:numId="16" w16cid:durableId="1643190924">
    <w:abstractNumId w:val="4"/>
  </w:num>
  <w:num w:numId="17" w16cid:durableId="665518541">
    <w:abstractNumId w:val="5"/>
  </w:num>
  <w:num w:numId="18" w16cid:durableId="1234199841">
    <w:abstractNumId w:val="5"/>
  </w:num>
  <w:num w:numId="19" w16cid:durableId="1789809045">
    <w:abstractNumId w:val="5"/>
  </w:num>
  <w:num w:numId="20" w16cid:durableId="164395431">
    <w:abstractNumId w:val="5"/>
  </w:num>
  <w:num w:numId="21" w16cid:durableId="1412316625">
    <w:abstractNumId w:val="5"/>
  </w:num>
  <w:num w:numId="22" w16cid:durableId="12959114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3A47"/>
    <w:rsid w:val="0000534B"/>
    <w:rsid w:val="000054F4"/>
    <w:rsid w:val="00011FF4"/>
    <w:rsid w:val="000127D4"/>
    <w:rsid w:val="00016004"/>
    <w:rsid w:val="000178D7"/>
    <w:rsid w:val="000220E8"/>
    <w:rsid w:val="00026E21"/>
    <w:rsid w:val="000307E1"/>
    <w:rsid w:val="0003313E"/>
    <w:rsid w:val="000360F7"/>
    <w:rsid w:val="00036204"/>
    <w:rsid w:val="00036EC7"/>
    <w:rsid w:val="00036F9A"/>
    <w:rsid w:val="00041BB4"/>
    <w:rsid w:val="00046A0F"/>
    <w:rsid w:val="00047681"/>
    <w:rsid w:val="00050B1D"/>
    <w:rsid w:val="00051D39"/>
    <w:rsid w:val="0005387C"/>
    <w:rsid w:val="00053E57"/>
    <w:rsid w:val="000544CF"/>
    <w:rsid w:val="00055B93"/>
    <w:rsid w:val="000649C5"/>
    <w:rsid w:val="000659E9"/>
    <w:rsid w:val="000677FB"/>
    <w:rsid w:val="000718DB"/>
    <w:rsid w:val="00074148"/>
    <w:rsid w:val="00074A43"/>
    <w:rsid w:val="00075DF6"/>
    <w:rsid w:val="00080203"/>
    <w:rsid w:val="0009111E"/>
    <w:rsid w:val="00091903"/>
    <w:rsid w:val="000A168F"/>
    <w:rsid w:val="000A2D7C"/>
    <w:rsid w:val="000A4BDF"/>
    <w:rsid w:val="000A79C7"/>
    <w:rsid w:val="000B1F83"/>
    <w:rsid w:val="000B522C"/>
    <w:rsid w:val="000B7D97"/>
    <w:rsid w:val="000C4FC5"/>
    <w:rsid w:val="000D1D0A"/>
    <w:rsid w:val="000E26B4"/>
    <w:rsid w:val="000E4549"/>
    <w:rsid w:val="000E55B1"/>
    <w:rsid w:val="000F2A9F"/>
    <w:rsid w:val="000F459B"/>
    <w:rsid w:val="000F49BC"/>
    <w:rsid w:val="000F5D58"/>
    <w:rsid w:val="00102486"/>
    <w:rsid w:val="001032F7"/>
    <w:rsid w:val="00110417"/>
    <w:rsid w:val="001115CF"/>
    <w:rsid w:val="00111FA5"/>
    <w:rsid w:val="00113E1D"/>
    <w:rsid w:val="00116AD4"/>
    <w:rsid w:val="00117AB6"/>
    <w:rsid w:val="00117BB4"/>
    <w:rsid w:val="00117D52"/>
    <w:rsid w:val="001279FC"/>
    <w:rsid w:val="00131B7F"/>
    <w:rsid w:val="00131D79"/>
    <w:rsid w:val="00133D37"/>
    <w:rsid w:val="001341EC"/>
    <w:rsid w:val="00140DD2"/>
    <w:rsid w:val="00141770"/>
    <w:rsid w:val="00141898"/>
    <w:rsid w:val="0014741E"/>
    <w:rsid w:val="001529B6"/>
    <w:rsid w:val="00154914"/>
    <w:rsid w:val="0015576D"/>
    <w:rsid w:val="00156B77"/>
    <w:rsid w:val="00157F3A"/>
    <w:rsid w:val="00164AC2"/>
    <w:rsid w:val="001725A5"/>
    <w:rsid w:val="001749B8"/>
    <w:rsid w:val="00175829"/>
    <w:rsid w:val="0017608D"/>
    <w:rsid w:val="001760AA"/>
    <w:rsid w:val="00176B19"/>
    <w:rsid w:val="00180F30"/>
    <w:rsid w:val="00181A71"/>
    <w:rsid w:val="00184A35"/>
    <w:rsid w:val="001936D1"/>
    <w:rsid w:val="00194ACD"/>
    <w:rsid w:val="001963FD"/>
    <w:rsid w:val="00196B9F"/>
    <w:rsid w:val="001A3750"/>
    <w:rsid w:val="001A68E4"/>
    <w:rsid w:val="001A6AB0"/>
    <w:rsid w:val="001A7538"/>
    <w:rsid w:val="001B1714"/>
    <w:rsid w:val="001B175E"/>
    <w:rsid w:val="001B1CC7"/>
    <w:rsid w:val="001B6EF2"/>
    <w:rsid w:val="001B705C"/>
    <w:rsid w:val="001C22F6"/>
    <w:rsid w:val="001C451B"/>
    <w:rsid w:val="001C6C42"/>
    <w:rsid w:val="001C70F0"/>
    <w:rsid w:val="001D11F1"/>
    <w:rsid w:val="001D217E"/>
    <w:rsid w:val="001D6AC1"/>
    <w:rsid w:val="001E04A4"/>
    <w:rsid w:val="001E0B3B"/>
    <w:rsid w:val="001E1899"/>
    <w:rsid w:val="001E37C0"/>
    <w:rsid w:val="001E4F89"/>
    <w:rsid w:val="001E7CAC"/>
    <w:rsid w:val="001F0141"/>
    <w:rsid w:val="001F1195"/>
    <w:rsid w:val="001F2B20"/>
    <w:rsid w:val="001F3792"/>
    <w:rsid w:val="001F4BD0"/>
    <w:rsid w:val="002014FA"/>
    <w:rsid w:val="00202DE3"/>
    <w:rsid w:val="00204769"/>
    <w:rsid w:val="002104B6"/>
    <w:rsid w:val="0022112C"/>
    <w:rsid w:val="00221829"/>
    <w:rsid w:val="00221851"/>
    <w:rsid w:val="00223CFF"/>
    <w:rsid w:val="002279A2"/>
    <w:rsid w:val="00230B75"/>
    <w:rsid w:val="00230D9C"/>
    <w:rsid w:val="0023459C"/>
    <w:rsid w:val="00235914"/>
    <w:rsid w:val="0023598A"/>
    <w:rsid w:val="00236915"/>
    <w:rsid w:val="00241261"/>
    <w:rsid w:val="00241779"/>
    <w:rsid w:val="00246934"/>
    <w:rsid w:val="002533DF"/>
    <w:rsid w:val="002552AD"/>
    <w:rsid w:val="00265D0E"/>
    <w:rsid w:val="00266A98"/>
    <w:rsid w:val="00271116"/>
    <w:rsid w:val="002742EA"/>
    <w:rsid w:val="00284E2C"/>
    <w:rsid w:val="00290EB4"/>
    <w:rsid w:val="002921EE"/>
    <w:rsid w:val="00292478"/>
    <w:rsid w:val="00295CBE"/>
    <w:rsid w:val="002967DB"/>
    <w:rsid w:val="002A0CEC"/>
    <w:rsid w:val="002A7CA3"/>
    <w:rsid w:val="002B26C8"/>
    <w:rsid w:val="002B3B13"/>
    <w:rsid w:val="002B456B"/>
    <w:rsid w:val="002B4F8B"/>
    <w:rsid w:val="002C210F"/>
    <w:rsid w:val="002C45EB"/>
    <w:rsid w:val="002C6D89"/>
    <w:rsid w:val="002C76DF"/>
    <w:rsid w:val="002D4DE8"/>
    <w:rsid w:val="002D5AC3"/>
    <w:rsid w:val="002D6BE2"/>
    <w:rsid w:val="002D7A1C"/>
    <w:rsid w:val="002E3A3A"/>
    <w:rsid w:val="002E629D"/>
    <w:rsid w:val="002E6BC4"/>
    <w:rsid w:val="002E7878"/>
    <w:rsid w:val="002F13FC"/>
    <w:rsid w:val="002F5685"/>
    <w:rsid w:val="002F5A85"/>
    <w:rsid w:val="00302CDD"/>
    <w:rsid w:val="003116A4"/>
    <w:rsid w:val="003172C3"/>
    <w:rsid w:val="00317B4A"/>
    <w:rsid w:val="003219D8"/>
    <w:rsid w:val="00322752"/>
    <w:rsid w:val="00323914"/>
    <w:rsid w:val="00325781"/>
    <w:rsid w:val="00327AD3"/>
    <w:rsid w:val="00333C5D"/>
    <w:rsid w:val="00334010"/>
    <w:rsid w:val="00334FE8"/>
    <w:rsid w:val="0033543E"/>
    <w:rsid w:val="0033702F"/>
    <w:rsid w:val="0034222E"/>
    <w:rsid w:val="00342F5B"/>
    <w:rsid w:val="00343355"/>
    <w:rsid w:val="00347DA9"/>
    <w:rsid w:val="00355CF2"/>
    <w:rsid w:val="00357910"/>
    <w:rsid w:val="00361173"/>
    <w:rsid w:val="003627D5"/>
    <w:rsid w:val="00362901"/>
    <w:rsid w:val="00365101"/>
    <w:rsid w:val="003807B1"/>
    <w:rsid w:val="00380ED0"/>
    <w:rsid w:val="003815B4"/>
    <w:rsid w:val="00382DFD"/>
    <w:rsid w:val="003860CF"/>
    <w:rsid w:val="00386DC3"/>
    <w:rsid w:val="00390FB2"/>
    <w:rsid w:val="003913BD"/>
    <w:rsid w:val="00391A82"/>
    <w:rsid w:val="003A2114"/>
    <w:rsid w:val="003A4F9D"/>
    <w:rsid w:val="003A6908"/>
    <w:rsid w:val="003A6A10"/>
    <w:rsid w:val="003B4396"/>
    <w:rsid w:val="003B631B"/>
    <w:rsid w:val="003B65A8"/>
    <w:rsid w:val="003C2950"/>
    <w:rsid w:val="003D0046"/>
    <w:rsid w:val="003D5606"/>
    <w:rsid w:val="003D6811"/>
    <w:rsid w:val="003E178C"/>
    <w:rsid w:val="003E1AFE"/>
    <w:rsid w:val="003E3A9D"/>
    <w:rsid w:val="003F63BC"/>
    <w:rsid w:val="003F7754"/>
    <w:rsid w:val="0040256F"/>
    <w:rsid w:val="00404FD0"/>
    <w:rsid w:val="00405A6D"/>
    <w:rsid w:val="0041032A"/>
    <w:rsid w:val="00413E95"/>
    <w:rsid w:val="004143D9"/>
    <w:rsid w:val="00415F6E"/>
    <w:rsid w:val="00416B2B"/>
    <w:rsid w:val="00421FAF"/>
    <w:rsid w:val="00425C44"/>
    <w:rsid w:val="00427EF2"/>
    <w:rsid w:val="00427FD4"/>
    <w:rsid w:val="00430F24"/>
    <w:rsid w:val="0044673B"/>
    <w:rsid w:val="004510B3"/>
    <w:rsid w:val="00454292"/>
    <w:rsid w:val="00455E34"/>
    <w:rsid w:val="00464456"/>
    <w:rsid w:val="00475212"/>
    <w:rsid w:val="0048207E"/>
    <w:rsid w:val="0048304A"/>
    <w:rsid w:val="00484685"/>
    <w:rsid w:val="004945FA"/>
    <w:rsid w:val="004A0212"/>
    <w:rsid w:val="004A3ED4"/>
    <w:rsid w:val="004A4260"/>
    <w:rsid w:val="004A7B8C"/>
    <w:rsid w:val="004A7F5B"/>
    <w:rsid w:val="004B218A"/>
    <w:rsid w:val="004B237C"/>
    <w:rsid w:val="004C0803"/>
    <w:rsid w:val="004C52D0"/>
    <w:rsid w:val="004C75CB"/>
    <w:rsid w:val="004D2643"/>
    <w:rsid w:val="004D71AE"/>
    <w:rsid w:val="004D7AE9"/>
    <w:rsid w:val="004E0E66"/>
    <w:rsid w:val="004E1166"/>
    <w:rsid w:val="004E26A7"/>
    <w:rsid w:val="004F0A93"/>
    <w:rsid w:val="004F301A"/>
    <w:rsid w:val="004F441F"/>
    <w:rsid w:val="004F6A7C"/>
    <w:rsid w:val="004F7136"/>
    <w:rsid w:val="004F7AB3"/>
    <w:rsid w:val="0050437C"/>
    <w:rsid w:val="00510750"/>
    <w:rsid w:val="00511C5E"/>
    <w:rsid w:val="00512ED2"/>
    <w:rsid w:val="00513109"/>
    <w:rsid w:val="005201E8"/>
    <w:rsid w:val="0052545A"/>
    <w:rsid w:val="00530EB2"/>
    <w:rsid w:val="00533FA3"/>
    <w:rsid w:val="00536FF8"/>
    <w:rsid w:val="00537BFB"/>
    <w:rsid w:val="005422F1"/>
    <w:rsid w:val="00542678"/>
    <w:rsid w:val="00543EC9"/>
    <w:rsid w:val="005465F0"/>
    <w:rsid w:val="00550AA5"/>
    <w:rsid w:val="0055243D"/>
    <w:rsid w:val="005538D3"/>
    <w:rsid w:val="005579E0"/>
    <w:rsid w:val="00560E74"/>
    <w:rsid w:val="00561400"/>
    <w:rsid w:val="00563878"/>
    <w:rsid w:val="00563F32"/>
    <w:rsid w:val="00564012"/>
    <w:rsid w:val="00564F20"/>
    <w:rsid w:val="005651E9"/>
    <w:rsid w:val="0056529F"/>
    <w:rsid w:val="00565CC5"/>
    <w:rsid w:val="0057308F"/>
    <w:rsid w:val="00573670"/>
    <w:rsid w:val="00577430"/>
    <w:rsid w:val="0058034D"/>
    <w:rsid w:val="00584082"/>
    <w:rsid w:val="005918DA"/>
    <w:rsid w:val="005920CC"/>
    <w:rsid w:val="005954D6"/>
    <w:rsid w:val="005A24EA"/>
    <w:rsid w:val="005A7535"/>
    <w:rsid w:val="005B072B"/>
    <w:rsid w:val="005B3357"/>
    <w:rsid w:val="005B5AF5"/>
    <w:rsid w:val="005C01E4"/>
    <w:rsid w:val="005C2239"/>
    <w:rsid w:val="005C6230"/>
    <w:rsid w:val="005C7359"/>
    <w:rsid w:val="005D3F28"/>
    <w:rsid w:val="005D5A10"/>
    <w:rsid w:val="005E21C3"/>
    <w:rsid w:val="005E591A"/>
    <w:rsid w:val="005E69B9"/>
    <w:rsid w:val="005F4CE5"/>
    <w:rsid w:val="00605844"/>
    <w:rsid w:val="00605BA0"/>
    <w:rsid w:val="0060671E"/>
    <w:rsid w:val="00607DEC"/>
    <w:rsid w:val="00610D3A"/>
    <w:rsid w:val="00615B10"/>
    <w:rsid w:val="00616A2F"/>
    <w:rsid w:val="00620A9A"/>
    <w:rsid w:val="00620DC5"/>
    <w:rsid w:val="00622EC5"/>
    <w:rsid w:val="006310D5"/>
    <w:rsid w:val="006320C2"/>
    <w:rsid w:val="00633030"/>
    <w:rsid w:val="00634164"/>
    <w:rsid w:val="006401E8"/>
    <w:rsid w:val="00641340"/>
    <w:rsid w:val="00641E55"/>
    <w:rsid w:val="00662A92"/>
    <w:rsid w:val="006630D2"/>
    <w:rsid w:val="006650D4"/>
    <w:rsid w:val="00666151"/>
    <w:rsid w:val="00677CD7"/>
    <w:rsid w:val="00677F77"/>
    <w:rsid w:val="00681F8E"/>
    <w:rsid w:val="00685F0E"/>
    <w:rsid w:val="00687F10"/>
    <w:rsid w:val="00690823"/>
    <w:rsid w:val="00692245"/>
    <w:rsid w:val="006A2734"/>
    <w:rsid w:val="006A3086"/>
    <w:rsid w:val="006A5CAF"/>
    <w:rsid w:val="006B1816"/>
    <w:rsid w:val="006B1C6E"/>
    <w:rsid w:val="006B2873"/>
    <w:rsid w:val="006B3F50"/>
    <w:rsid w:val="006D3F59"/>
    <w:rsid w:val="006E004A"/>
    <w:rsid w:val="006E0FA1"/>
    <w:rsid w:val="006E37FB"/>
    <w:rsid w:val="006F0718"/>
    <w:rsid w:val="006F25C7"/>
    <w:rsid w:val="007036AD"/>
    <w:rsid w:val="0070388F"/>
    <w:rsid w:val="0071154A"/>
    <w:rsid w:val="00713E42"/>
    <w:rsid w:val="007158CD"/>
    <w:rsid w:val="00720F72"/>
    <w:rsid w:val="0072202F"/>
    <w:rsid w:val="007244AE"/>
    <w:rsid w:val="00726CF6"/>
    <w:rsid w:val="00733444"/>
    <w:rsid w:val="00740FEA"/>
    <w:rsid w:val="007437A6"/>
    <w:rsid w:val="00747445"/>
    <w:rsid w:val="00751ACB"/>
    <w:rsid w:val="0075223C"/>
    <w:rsid w:val="007527D7"/>
    <w:rsid w:val="0075666C"/>
    <w:rsid w:val="007570C9"/>
    <w:rsid w:val="00757773"/>
    <w:rsid w:val="00761D75"/>
    <w:rsid w:val="00773C4D"/>
    <w:rsid w:val="00774BFB"/>
    <w:rsid w:val="00783629"/>
    <w:rsid w:val="0078678E"/>
    <w:rsid w:val="0078778D"/>
    <w:rsid w:val="00794C2F"/>
    <w:rsid w:val="00795C05"/>
    <w:rsid w:val="00796DD3"/>
    <w:rsid w:val="0079752F"/>
    <w:rsid w:val="007A358D"/>
    <w:rsid w:val="007A7B95"/>
    <w:rsid w:val="007B03E9"/>
    <w:rsid w:val="007B309D"/>
    <w:rsid w:val="007B3925"/>
    <w:rsid w:val="007B4463"/>
    <w:rsid w:val="007B5E62"/>
    <w:rsid w:val="007B6A1F"/>
    <w:rsid w:val="007C2F69"/>
    <w:rsid w:val="007C717F"/>
    <w:rsid w:val="007C7901"/>
    <w:rsid w:val="007D1FC2"/>
    <w:rsid w:val="007D258C"/>
    <w:rsid w:val="007D6626"/>
    <w:rsid w:val="007D6932"/>
    <w:rsid w:val="007E2660"/>
    <w:rsid w:val="007E42B6"/>
    <w:rsid w:val="007E6DFF"/>
    <w:rsid w:val="007F003D"/>
    <w:rsid w:val="007F4D09"/>
    <w:rsid w:val="008024C4"/>
    <w:rsid w:val="008025AC"/>
    <w:rsid w:val="00807625"/>
    <w:rsid w:val="00814178"/>
    <w:rsid w:val="0081614C"/>
    <w:rsid w:val="00820022"/>
    <w:rsid w:val="00821735"/>
    <w:rsid w:val="008265C8"/>
    <w:rsid w:val="00831257"/>
    <w:rsid w:val="00835641"/>
    <w:rsid w:val="008358A2"/>
    <w:rsid w:val="00835BA5"/>
    <w:rsid w:val="00836CD1"/>
    <w:rsid w:val="00841746"/>
    <w:rsid w:val="00841C0F"/>
    <w:rsid w:val="00842141"/>
    <w:rsid w:val="00846643"/>
    <w:rsid w:val="0085093B"/>
    <w:rsid w:val="00856F85"/>
    <w:rsid w:val="00865E3D"/>
    <w:rsid w:val="00866D49"/>
    <w:rsid w:val="0087110E"/>
    <w:rsid w:val="00876162"/>
    <w:rsid w:val="00876C76"/>
    <w:rsid w:val="00876F44"/>
    <w:rsid w:val="00881545"/>
    <w:rsid w:val="0088428C"/>
    <w:rsid w:val="00884793"/>
    <w:rsid w:val="008856AA"/>
    <w:rsid w:val="00886E34"/>
    <w:rsid w:val="008913AA"/>
    <w:rsid w:val="0089308C"/>
    <w:rsid w:val="00896C6F"/>
    <w:rsid w:val="00896D44"/>
    <w:rsid w:val="008A3A0C"/>
    <w:rsid w:val="008A4110"/>
    <w:rsid w:val="008A4988"/>
    <w:rsid w:val="008B4DDC"/>
    <w:rsid w:val="008D2F72"/>
    <w:rsid w:val="008D5C6F"/>
    <w:rsid w:val="008E5437"/>
    <w:rsid w:val="008F30EA"/>
    <w:rsid w:val="008F4700"/>
    <w:rsid w:val="008F67A7"/>
    <w:rsid w:val="008F6C89"/>
    <w:rsid w:val="00901CBF"/>
    <w:rsid w:val="00901FB6"/>
    <w:rsid w:val="00902BB5"/>
    <w:rsid w:val="00903AC7"/>
    <w:rsid w:val="00907375"/>
    <w:rsid w:val="0091645D"/>
    <w:rsid w:val="00917732"/>
    <w:rsid w:val="00923376"/>
    <w:rsid w:val="009242DE"/>
    <w:rsid w:val="00925192"/>
    <w:rsid w:val="0093539A"/>
    <w:rsid w:val="00935AB7"/>
    <w:rsid w:val="009364CC"/>
    <w:rsid w:val="00941150"/>
    <w:rsid w:val="00943E46"/>
    <w:rsid w:val="00953D0B"/>
    <w:rsid w:val="009606AD"/>
    <w:rsid w:val="009609DF"/>
    <w:rsid w:val="00975780"/>
    <w:rsid w:val="0098595A"/>
    <w:rsid w:val="00985C7C"/>
    <w:rsid w:val="009862C9"/>
    <w:rsid w:val="00987D61"/>
    <w:rsid w:val="00990C92"/>
    <w:rsid w:val="00991EFA"/>
    <w:rsid w:val="00993E35"/>
    <w:rsid w:val="009963E1"/>
    <w:rsid w:val="009A1EDF"/>
    <w:rsid w:val="009A410B"/>
    <w:rsid w:val="009A5B7D"/>
    <w:rsid w:val="009A73A2"/>
    <w:rsid w:val="009A75E5"/>
    <w:rsid w:val="009B0045"/>
    <w:rsid w:val="009B14A5"/>
    <w:rsid w:val="009B3166"/>
    <w:rsid w:val="009B5F1C"/>
    <w:rsid w:val="009C4145"/>
    <w:rsid w:val="009C6FDE"/>
    <w:rsid w:val="009C7064"/>
    <w:rsid w:val="009D0BB3"/>
    <w:rsid w:val="009D2556"/>
    <w:rsid w:val="009D513B"/>
    <w:rsid w:val="009D6E25"/>
    <w:rsid w:val="009E0F07"/>
    <w:rsid w:val="009E2DCC"/>
    <w:rsid w:val="009E348F"/>
    <w:rsid w:val="009F3663"/>
    <w:rsid w:val="00A146DA"/>
    <w:rsid w:val="00A1570A"/>
    <w:rsid w:val="00A2164F"/>
    <w:rsid w:val="00A26DA2"/>
    <w:rsid w:val="00A311D4"/>
    <w:rsid w:val="00A31591"/>
    <w:rsid w:val="00A32532"/>
    <w:rsid w:val="00A402FB"/>
    <w:rsid w:val="00A52CA1"/>
    <w:rsid w:val="00A56750"/>
    <w:rsid w:val="00A60A0F"/>
    <w:rsid w:val="00A767AF"/>
    <w:rsid w:val="00A77C5F"/>
    <w:rsid w:val="00A80B05"/>
    <w:rsid w:val="00A80E30"/>
    <w:rsid w:val="00A82286"/>
    <w:rsid w:val="00A838E3"/>
    <w:rsid w:val="00A84534"/>
    <w:rsid w:val="00A854DC"/>
    <w:rsid w:val="00A9040A"/>
    <w:rsid w:val="00A91CCE"/>
    <w:rsid w:val="00A94713"/>
    <w:rsid w:val="00A9539A"/>
    <w:rsid w:val="00A96DE3"/>
    <w:rsid w:val="00A96F33"/>
    <w:rsid w:val="00AA2610"/>
    <w:rsid w:val="00AB0A93"/>
    <w:rsid w:val="00AB0FA4"/>
    <w:rsid w:val="00AB2D0B"/>
    <w:rsid w:val="00AB7FD6"/>
    <w:rsid w:val="00AC1740"/>
    <w:rsid w:val="00AC59A7"/>
    <w:rsid w:val="00AD1B69"/>
    <w:rsid w:val="00AD2AE1"/>
    <w:rsid w:val="00AD3DCF"/>
    <w:rsid w:val="00AD3ED4"/>
    <w:rsid w:val="00AD5B32"/>
    <w:rsid w:val="00AE182B"/>
    <w:rsid w:val="00AE1C04"/>
    <w:rsid w:val="00AE4760"/>
    <w:rsid w:val="00AE4EC8"/>
    <w:rsid w:val="00AE5CFB"/>
    <w:rsid w:val="00AF0DBD"/>
    <w:rsid w:val="00AF1025"/>
    <w:rsid w:val="00AF3ADE"/>
    <w:rsid w:val="00AF4C97"/>
    <w:rsid w:val="00AF5BC9"/>
    <w:rsid w:val="00AF6D7E"/>
    <w:rsid w:val="00AF7CB2"/>
    <w:rsid w:val="00B02576"/>
    <w:rsid w:val="00B03710"/>
    <w:rsid w:val="00B07543"/>
    <w:rsid w:val="00B0797E"/>
    <w:rsid w:val="00B11411"/>
    <w:rsid w:val="00B13ABD"/>
    <w:rsid w:val="00B21381"/>
    <w:rsid w:val="00B2290F"/>
    <w:rsid w:val="00B22AC0"/>
    <w:rsid w:val="00B316EE"/>
    <w:rsid w:val="00B33FAA"/>
    <w:rsid w:val="00B36329"/>
    <w:rsid w:val="00B37FCD"/>
    <w:rsid w:val="00B4004F"/>
    <w:rsid w:val="00B4042A"/>
    <w:rsid w:val="00B40540"/>
    <w:rsid w:val="00B60463"/>
    <w:rsid w:val="00B606AF"/>
    <w:rsid w:val="00B61104"/>
    <w:rsid w:val="00B71698"/>
    <w:rsid w:val="00B76B82"/>
    <w:rsid w:val="00B80A88"/>
    <w:rsid w:val="00B8506E"/>
    <w:rsid w:val="00B90D36"/>
    <w:rsid w:val="00B91158"/>
    <w:rsid w:val="00B927E0"/>
    <w:rsid w:val="00B93BF0"/>
    <w:rsid w:val="00B9421D"/>
    <w:rsid w:val="00B96514"/>
    <w:rsid w:val="00B96EE0"/>
    <w:rsid w:val="00B9740D"/>
    <w:rsid w:val="00B97604"/>
    <w:rsid w:val="00B978B9"/>
    <w:rsid w:val="00BA3FEB"/>
    <w:rsid w:val="00BB1FB5"/>
    <w:rsid w:val="00BB52D9"/>
    <w:rsid w:val="00BC1814"/>
    <w:rsid w:val="00BC582E"/>
    <w:rsid w:val="00BD0BFF"/>
    <w:rsid w:val="00BD2BD5"/>
    <w:rsid w:val="00BD443D"/>
    <w:rsid w:val="00BE07C1"/>
    <w:rsid w:val="00BE3C0B"/>
    <w:rsid w:val="00BE45A0"/>
    <w:rsid w:val="00BE7F88"/>
    <w:rsid w:val="00BF34F8"/>
    <w:rsid w:val="00BF5129"/>
    <w:rsid w:val="00BF54EE"/>
    <w:rsid w:val="00BF7F77"/>
    <w:rsid w:val="00C00842"/>
    <w:rsid w:val="00C029EC"/>
    <w:rsid w:val="00C02B37"/>
    <w:rsid w:val="00C076A0"/>
    <w:rsid w:val="00C12AFE"/>
    <w:rsid w:val="00C133BD"/>
    <w:rsid w:val="00C20FFC"/>
    <w:rsid w:val="00C23C6D"/>
    <w:rsid w:val="00C24C5F"/>
    <w:rsid w:val="00C26818"/>
    <w:rsid w:val="00C32806"/>
    <w:rsid w:val="00C329EF"/>
    <w:rsid w:val="00C37FEB"/>
    <w:rsid w:val="00C43226"/>
    <w:rsid w:val="00C43B75"/>
    <w:rsid w:val="00C4426C"/>
    <w:rsid w:val="00C47BDB"/>
    <w:rsid w:val="00C50B76"/>
    <w:rsid w:val="00C52D25"/>
    <w:rsid w:val="00C56040"/>
    <w:rsid w:val="00C60B06"/>
    <w:rsid w:val="00C62D05"/>
    <w:rsid w:val="00C65AD4"/>
    <w:rsid w:val="00C66CF0"/>
    <w:rsid w:val="00C7102A"/>
    <w:rsid w:val="00C730C8"/>
    <w:rsid w:val="00C733E5"/>
    <w:rsid w:val="00C740B7"/>
    <w:rsid w:val="00C77E75"/>
    <w:rsid w:val="00C82D5C"/>
    <w:rsid w:val="00C82F6E"/>
    <w:rsid w:val="00C84463"/>
    <w:rsid w:val="00C854AC"/>
    <w:rsid w:val="00C90806"/>
    <w:rsid w:val="00C9345F"/>
    <w:rsid w:val="00C94B61"/>
    <w:rsid w:val="00CA1317"/>
    <w:rsid w:val="00CA21A1"/>
    <w:rsid w:val="00CA3095"/>
    <w:rsid w:val="00CA6367"/>
    <w:rsid w:val="00CA7D27"/>
    <w:rsid w:val="00CB132D"/>
    <w:rsid w:val="00CB7107"/>
    <w:rsid w:val="00CC0BBE"/>
    <w:rsid w:val="00CC1372"/>
    <w:rsid w:val="00CC137F"/>
    <w:rsid w:val="00CC384D"/>
    <w:rsid w:val="00CD0705"/>
    <w:rsid w:val="00CD7962"/>
    <w:rsid w:val="00CD7AA1"/>
    <w:rsid w:val="00CE43D8"/>
    <w:rsid w:val="00CE4F7D"/>
    <w:rsid w:val="00CE6E30"/>
    <w:rsid w:val="00CF3A00"/>
    <w:rsid w:val="00CF721A"/>
    <w:rsid w:val="00CF7DB3"/>
    <w:rsid w:val="00D05E2E"/>
    <w:rsid w:val="00D13700"/>
    <w:rsid w:val="00D16810"/>
    <w:rsid w:val="00D17A9A"/>
    <w:rsid w:val="00D20BDF"/>
    <w:rsid w:val="00D300FB"/>
    <w:rsid w:val="00D30276"/>
    <w:rsid w:val="00D3039A"/>
    <w:rsid w:val="00D360B1"/>
    <w:rsid w:val="00D36A12"/>
    <w:rsid w:val="00D36AA9"/>
    <w:rsid w:val="00D37834"/>
    <w:rsid w:val="00D43296"/>
    <w:rsid w:val="00D455D9"/>
    <w:rsid w:val="00D4657D"/>
    <w:rsid w:val="00D46D5F"/>
    <w:rsid w:val="00D518BD"/>
    <w:rsid w:val="00D53C68"/>
    <w:rsid w:val="00D57037"/>
    <w:rsid w:val="00D62C9A"/>
    <w:rsid w:val="00D63398"/>
    <w:rsid w:val="00D76811"/>
    <w:rsid w:val="00D810E5"/>
    <w:rsid w:val="00D84BA7"/>
    <w:rsid w:val="00D86D7D"/>
    <w:rsid w:val="00D93BB9"/>
    <w:rsid w:val="00D943DA"/>
    <w:rsid w:val="00DA5D74"/>
    <w:rsid w:val="00DB0C72"/>
    <w:rsid w:val="00DB0E68"/>
    <w:rsid w:val="00DB4639"/>
    <w:rsid w:val="00DB7B3C"/>
    <w:rsid w:val="00DB7B5A"/>
    <w:rsid w:val="00DC00A3"/>
    <w:rsid w:val="00DC010F"/>
    <w:rsid w:val="00DC01E6"/>
    <w:rsid w:val="00DC04A7"/>
    <w:rsid w:val="00DC4EFF"/>
    <w:rsid w:val="00DC674C"/>
    <w:rsid w:val="00DD0AB9"/>
    <w:rsid w:val="00DD3230"/>
    <w:rsid w:val="00DE139F"/>
    <w:rsid w:val="00DE1852"/>
    <w:rsid w:val="00DE2B2C"/>
    <w:rsid w:val="00DE7D2F"/>
    <w:rsid w:val="00DF21E2"/>
    <w:rsid w:val="00DF6C38"/>
    <w:rsid w:val="00DF6EE9"/>
    <w:rsid w:val="00E00963"/>
    <w:rsid w:val="00E02D98"/>
    <w:rsid w:val="00E13267"/>
    <w:rsid w:val="00E13894"/>
    <w:rsid w:val="00E13F26"/>
    <w:rsid w:val="00E1769F"/>
    <w:rsid w:val="00E2124F"/>
    <w:rsid w:val="00E22D29"/>
    <w:rsid w:val="00E235BF"/>
    <w:rsid w:val="00E25757"/>
    <w:rsid w:val="00E266AB"/>
    <w:rsid w:val="00E40F6E"/>
    <w:rsid w:val="00E46B95"/>
    <w:rsid w:val="00E47824"/>
    <w:rsid w:val="00E52B50"/>
    <w:rsid w:val="00E5341E"/>
    <w:rsid w:val="00E55442"/>
    <w:rsid w:val="00E569DE"/>
    <w:rsid w:val="00E623A2"/>
    <w:rsid w:val="00E62AC0"/>
    <w:rsid w:val="00E62D29"/>
    <w:rsid w:val="00E64F12"/>
    <w:rsid w:val="00E654DA"/>
    <w:rsid w:val="00E75A88"/>
    <w:rsid w:val="00E775A3"/>
    <w:rsid w:val="00E80051"/>
    <w:rsid w:val="00E82FCC"/>
    <w:rsid w:val="00E92AB6"/>
    <w:rsid w:val="00EA0404"/>
    <w:rsid w:val="00EA1267"/>
    <w:rsid w:val="00EA12B6"/>
    <w:rsid w:val="00EA2EDF"/>
    <w:rsid w:val="00EA5425"/>
    <w:rsid w:val="00EA72B5"/>
    <w:rsid w:val="00EB457C"/>
    <w:rsid w:val="00EB7B44"/>
    <w:rsid w:val="00EC0E1D"/>
    <w:rsid w:val="00EC3A47"/>
    <w:rsid w:val="00ED7245"/>
    <w:rsid w:val="00EE03FA"/>
    <w:rsid w:val="00EF1E9C"/>
    <w:rsid w:val="00EF516B"/>
    <w:rsid w:val="00EF5E36"/>
    <w:rsid w:val="00F01098"/>
    <w:rsid w:val="00F0110B"/>
    <w:rsid w:val="00F01824"/>
    <w:rsid w:val="00F113FC"/>
    <w:rsid w:val="00F12122"/>
    <w:rsid w:val="00F13D1B"/>
    <w:rsid w:val="00F21289"/>
    <w:rsid w:val="00F2145E"/>
    <w:rsid w:val="00F2621D"/>
    <w:rsid w:val="00F33719"/>
    <w:rsid w:val="00F35850"/>
    <w:rsid w:val="00F371A6"/>
    <w:rsid w:val="00F377D5"/>
    <w:rsid w:val="00F41F7A"/>
    <w:rsid w:val="00F445AD"/>
    <w:rsid w:val="00F541A3"/>
    <w:rsid w:val="00F55A67"/>
    <w:rsid w:val="00F61D3C"/>
    <w:rsid w:val="00F67639"/>
    <w:rsid w:val="00F73FFE"/>
    <w:rsid w:val="00F8187D"/>
    <w:rsid w:val="00F84509"/>
    <w:rsid w:val="00F84E83"/>
    <w:rsid w:val="00F8733A"/>
    <w:rsid w:val="00F94EFF"/>
    <w:rsid w:val="00F95D75"/>
    <w:rsid w:val="00FA75A5"/>
    <w:rsid w:val="00FB02A5"/>
    <w:rsid w:val="00FB1F54"/>
    <w:rsid w:val="00FB29D9"/>
    <w:rsid w:val="00FB3539"/>
    <w:rsid w:val="00FB36CF"/>
    <w:rsid w:val="00FB62E2"/>
    <w:rsid w:val="00FC132A"/>
    <w:rsid w:val="00FC26DE"/>
    <w:rsid w:val="00FC32FD"/>
    <w:rsid w:val="00FC553E"/>
    <w:rsid w:val="00FC5ABB"/>
    <w:rsid w:val="00FD0041"/>
    <w:rsid w:val="00FD11F4"/>
    <w:rsid w:val="00FD2D3C"/>
    <w:rsid w:val="00FD3E8E"/>
    <w:rsid w:val="00FD5AA5"/>
    <w:rsid w:val="00FE1F3D"/>
    <w:rsid w:val="00FE2CE8"/>
    <w:rsid w:val="00FF2118"/>
    <w:rsid w:val="00FF36E5"/>
    <w:rsid w:val="00FF3C4A"/>
    <w:rsid w:val="00FF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3792A"/>
  <w15:chartTrackingRefBased/>
  <w15:docId w15:val="{FE97D955-4F80-42ED-A0A4-161212B17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4D"/>
    <w:rPr>
      <w:rFonts w:ascii="Arial" w:hAnsi="Arial"/>
      <w:szCs w:val="24"/>
      <w:lang w:eastAsia="de-DE" w:bidi="ar-SA"/>
    </w:rPr>
  </w:style>
  <w:style w:type="paragraph" w:styleId="Heading1">
    <w:name w:val="heading 1"/>
    <w:next w:val="Text1"/>
    <w:qFormat/>
    <w:pPr>
      <w:pageBreakBefore/>
      <w:widowControl w:val="0"/>
      <w:numPr>
        <w:numId w:val="3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Text2"/>
    <w:qFormat/>
    <w:rsid w:val="004D71AE"/>
    <w:pPr>
      <w:widowControl w:val="0"/>
      <w:numPr>
        <w:ilvl w:val="1"/>
        <w:numId w:val="4"/>
      </w:numPr>
      <w:spacing w:before="240" w:after="240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Text3"/>
    <w:qFormat/>
    <w:pPr>
      <w:widowControl w:val="0"/>
      <w:numPr>
        <w:ilvl w:val="2"/>
        <w:numId w:val="8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paragraph" w:styleId="Heading4">
    <w:name w:val="heading 4"/>
    <w:basedOn w:val="Normal"/>
    <w:next w:val="Text4"/>
    <w:qFormat/>
    <w:pPr>
      <w:keepNext/>
      <w:spacing w:before="120" w:after="120"/>
      <w:ind w:left="1701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32"/>
      <w:lang w:val="de-DE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1">
    <w:name w:val="Text1"/>
    <w:pPr>
      <w:widowControl w:val="0"/>
    </w:pPr>
    <w:rPr>
      <w:rFonts w:ascii="Arial" w:hAnsi="Arial"/>
      <w:lang w:val="de-DE" w:eastAsia="de-DE" w:bidi="ar-SA"/>
    </w:rPr>
  </w:style>
  <w:style w:type="paragraph" w:customStyle="1" w:styleId="Text2">
    <w:name w:val="Text2"/>
    <w:pPr>
      <w:widowControl w:val="0"/>
      <w:ind w:left="567"/>
    </w:pPr>
    <w:rPr>
      <w:rFonts w:ascii="Arial" w:hAnsi="Arial"/>
      <w:lang w:val="de-DE" w:eastAsia="de-DE" w:bidi="ar-SA"/>
    </w:rPr>
  </w:style>
  <w:style w:type="paragraph" w:customStyle="1" w:styleId="Text3">
    <w:name w:val="Text3"/>
    <w:pPr>
      <w:ind w:left="851"/>
    </w:pPr>
    <w:rPr>
      <w:rFonts w:ascii="Arial" w:hAnsi="Arial"/>
      <w:lang w:val="de-DE" w:eastAsia="de-DE" w:bidi="ar-SA"/>
    </w:rPr>
  </w:style>
  <w:style w:type="paragraph" w:customStyle="1" w:styleId="Text4">
    <w:name w:val="Text4"/>
    <w:pPr>
      <w:ind w:left="1701"/>
    </w:pPr>
    <w:rPr>
      <w:rFonts w:ascii="Arial" w:hAnsi="Arial"/>
      <w:lang w:val="de-DE" w:eastAsia="de-DE" w:bidi="ar-SA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Liste1">
    <w:name w:val="Liste 1"/>
    <w:link w:val="Liste1Char"/>
    <w:pPr>
      <w:numPr>
        <w:numId w:val="5"/>
      </w:numPr>
      <w:spacing w:after="60"/>
    </w:pPr>
    <w:rPr>
      <w:rFonts w:ascii="Arial" w:hAnsi="Arial"/>
      <w:lang w:val="de-DE" w:eastAsia="de-DE" w:bidi="ar-SA"/>
    </w:rPr>
  </w:style>
  <w:style w:type="paragraph" w:styleId="List2">
    <w:name w:val="List 2"/>
    <w:pPr>
      <w:numPr>
        <w:numId w:val="6"/>
      </w:numPr>
      <w:spacing w:after="60"/>
    </w:pPr>
    <w:rPr>
      <w:rFonts w:ascii="Arial" w:hAnsi="Arial"/>
      <w:lang w:val="de-DE" w:eastAsia="de-DE" w:bidi="ar-SA"/>
    </w:rPr>
  </w:style>
  <w:style w:type="paragraph" w:styleId="List3">
    <w:name w:val="List 3"/>
    <w:pPr>
      <w:numPr>
        <w:numId w:val="7"/>
      </w:numPr>
      <w:spacing w:after="60"/>
    </w:pPr>
    <w:rPr>
      <w:rFonts w:ascii="Arial" w:hAnsi="Arial"/>
      <w:lang w:val="de-DE" w:eastAsia="de-DE" w:bidi="ar-SA"/>
    </w:rPr>
  </w:style>
  <w:style w:type="paragraph" w:styleId="List4">
    <w:name w:val="List 4"/>
    <w:pPr>
      <w:tabs>
        <w:tab w:val="num" w:pos="2325"/>
      </w:tabs>
      <w:spacing w:after="60"/>
      <w:ind w:left="2325" w:hanging="567"/>
    </w:pPr>
    <w:rPr>
      <w:rFonts w:ascii="Arial" w:hAnsi="Arial"/>
      <w:lang w:val="de-DE" w:eastAsia="de-DE" w:bidi="ar-SA"/>
    </w:rPr>
  </w:style>
  <w:style w:type="paragraph" w:customStyle="1" w:styleId="Nummerierung1">
    <w:name w:val="Nummerierung 1"/>
    <w:pPr>
      <w:spacing w:before="60" w:after="60"/>
      <w:ind w:left="567" w:hanging="567"/>
    </w:pPr>
    <w:rPr>
      <w:rFonts w:ascii="Arial" w:hAnsi="Arial"/>
      <w:lang w:val="de-DE" w:eastAsia="de-DE" w:bidi="ar-SA"/>
    </w:rPr>
  </w:style>
  <w:style w:type="paragraph" w:customStyle="1" w:styleId="Nummerierung2">
    <w:name w:val="Nummerierung 2"/>
    <w:pPr>
      <w:widowControl w:val="0"/>
      <w:numPr>
        <w:numId w:val="2"/>
      </w:numPr>
      <w:spacing w:before="60" w:after="60"/>
    </w:pPr>
    <w:rPr>
      <w:rFonts w:ascii="Arial" w:hAnsi="Arial"/>
      <w:lang w:val="de-DE" w:eastAsia="de-DE" w:bidi="ar-SA"/>
    </w:rPr>
  </w:style>
  <w:style w:type="paragraph" w:customStyle="1" w:styleId="Nummerierung3">
    <w:name w:val="Nummerierung 3"/>
    <w:pPr>
      <w:widowControl w:val="0"/>
      <w:spacing w:before="60" w:after="60"/>
      <w:ind w:left="1418" w:hanging="284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abellenpunkt">
    <w:name w:val="Tabellenpunkt"/>
    <w:pPr>
      <w:tabs>
        <w:tab w:val="num" w:pos="496"/>
        <w:tab w:val="left" w:pos="720"/>
      </w:tabs>
      <w:spacing w:before="60" w:after="240"/>
      <w:ind w:left="493" w:hanging="357"/>
    </w:pPr>
    <w:rPr>
      <w:rFonts w:ascii="Arial" w:hAnsi="Arial"/>
      <w:lang w:val="de-DE" w:eastAsia="de-DE" w:bidi="ar-SA"/>
    </w:rPr>
  </w:style>
  <w:style w:type="paragraph" w:customStyle="1" w:styleId="Tabellentext">
    <w:name w:val="Tabellentext"/>
    <w:pPr>
      <w:spacing w:before="60" w:after="240"/>
    </w:pPr>
    <w:rPr>
      <w:rFonts w:ascii="Arial" w:hAnsi="Arial"/>
      <w:lang w:val="de-DE" w:eastAsia="de-DE" w:bidi="ar-SA"/>
    </w:rPr>
  </w:style>
  <w:style w:type="paragraph" w:customStyle="1" w:styleId="TableofContents">
    <w:name w:val="Table of Contents"/>
    <w:pPr>
      <w:spacing w:after="240"/>
      <w:ind w:left="567"/>
    </w:pPr>
    <w:rPr>
      <w:rFonts w:ascii="Arial" w:hAnsi="Arial"/>
      <w:b/>
      <w:sz w:val="24"/>
      <w:lang w:val="de-DE" w:eastAsia="de-DE" w:bidi="ar-SA"/>
    </w:rPr>
  </w:style>
  <w:style w:type="paragraph" w:customStyle="1" w:styleId="Testnummer">
    <w:name w:val="Testnummer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styleId="TOC1">
    <w:name w:val="toc 1"/>
    <w:next w:val="Normal"/>
    <w:semiHidden/>
    <w:pPr>
      <w:tabs>
        <w:tab w:val="right" w:leader="dot" w:pos="9072"/>
      </w:tabs>
      <w:spacing w:before="120" w:after="120"/>
      <w:ind w:left="1701" w:hanging="567"/>
    </w:pPr>
    <w:rPr>
      <w:rFonts w:ascii="Arial" w:hAnsi="Arial"/>
      <w:noProof/>
      <w:u w:color="0057A3"/>
      <w:lang w:val="de-DE" w:eastAsia="de-DE" w:bidi="ar-SA"/>
    </w:rPr>
  </w:style>
  <w:style w:type="paragraph" w:styleId="TOC2">
    <w:name w:val="toc 2"/>
    <w:next w:val="Normal"/>
    <w:semiHidden/>
    <w:pPr>
      <w:tabs>
        <w:tab w:val="right" w:leader="dot" w:pos="9072"/>
      </w:tabs>
      <w:spacing w:before="60" w:after="60"/>
      <w:ind w:left="2268" w:hanging="567"/>
    </w:pPr>
    <w:rPr>
      <w:rFonts w:ascii="Helvetica" w:hAnsi="Helvetica"/>
      <w:noProof/>
      <w:szCs w:val="26"/>
      <w:u w:color="4CA5FF"/>
      <w:lang w:val="de-DE" w:eastAsia="de-DE" w:bidi="ar-SA"/>
    </w:rPr>
  </w:style>
  <w:style w:type="paragraph" w:styleId="TOC3">
    <w:name w:val="toc 3"/>
    <w:next w:val="Normal"/>
    <w:semiHidden/>
    <w:pPr>
      <w:tabs>
        <w:tab w:val="right" w:leader="dot" w:pos="9072"/>
      </w:tabs>
      <w:ind w:left="3005" w:hanging="737"/>
    </w:pPr>
    <w:rPr>
      <w:rFonts w:ascii="Helvetica" w:hAnsi="Helvetica"/>
      <w:u w:color="99CDFF"/>
      <w:lang w:val="de-DE" w:eastAsia="de-DE" w:bidi="ar-SA"/>
    </w:rPr>
  </w:style>
  <w:style w:type="paragraph" w:customStyle="1" w:styleId="Alarme">
    <w:name w:val="Alarme"/>
    <w:link w:val="AlarmeChar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Tabellenkopf2">
    <w:name w:val="Tabellenkopf 2"/>
    <w:basedOn w:val="Tabellenkopf"/>
    <w:pPr>
      <w:jc w:val="left"/>
    </w:pPr>
    <w:rPr>
      <w:sz w:val="28"/>
      <w:lang w:val="fr-FR"/>
    </w:rPr>
  </w:style>
  <w:style w:type="paragraph" w:customStyle="1" w:styleId="Tabellentext2">
    <w:name w:val="Tabellentext 2"/>
    <w:basedOn w:val="Tabellentext"/>
    <w:rPr>
      <w:sz w:val="28"/>
      <w:lang w:val="en-US"/>
    </w:rPr>
  </w:style>
  <w:style w:type="paragraph" w:customStyle="1" w:styleId="Alarme1">
    <w:name w:val="Alarme 1"/>
    <w:basedOn w:val="Alarme"/>
    <w:pPr>
      <w:numPr>
        <w:numId w:val="0"/>
      </w:numPr>
    </w:pPr>
    <w:rPr>
      <w:lang w:val="en-US"/>
    </w:rPr>
  </w:style>
  <w:style w:type="character" w:styleId="FollowedHyperlink">
    <w:name w:val="FollowedHyperlink"/>
    <w:rPr>
      <w:color w:val="800080"/>
      <w:u w:val="single"/>
    </w:rPr>
  </w:style>
  <w:style w:type="paragraph" w:styleId="TOC4">
    <w:name w:val="toc 4"/>
    <w:basedOn w:val="Normal"/>
    <w:next w:val="Normal"/>
    <w:autoRedefine/>
    <w:semiHidden/>
    <w:rsid w:val="003913BD"/>
    <w:pPr>
      <w:ind w:left="2977" w:hanging="567"/>
    </w:pPr>
    <w:rPr>
      <w:rFonts w:ascii="Helvetica" w:hAnsi="Helvetica"/>
      <w:i/>
      <w:szCs w:val="20"/>
      <w:lang w:val="de-DE"/>
    </w:rPr>
  </w:style>
  <w:style w:type="paragraph" w:styleId="FootnoteText">
    <w:name w:val="footnote text"/>
    <w:basedOn w:val="Normal"/>
    <w:semiHidden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Tabelle">
    <w:name w:val="Tabelle"/>
    <w:basedOn w:val="Normal"/>
    <w:pPr>
      <w:spacing w:before="20" w:after="20"/>
      <w:jc w:val="both"/>
    </w:pPr>
    <w:rPr>
      <w:rFonts w:cs="Arial"/>
      <w:szCs w:val="20"/>
      <w:lang w:val="de-DE" w:eastAsia="en-US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ascii="Times New Roman" w:hAnsi="Times New Roman"/>
      <w:sz w:val="24"/>
      <w:lang w:val="de-DE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ascii="Times New Roman" w:hAnsi="Times New Roman"/>
      <w:sz w:val="24"/>
      <w:lang w:val="de-DE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ascii="Times New Roman" w:hAnsi="Times New Roman"/>
      <w:sz w:val="24"/>
      <w:lang w:val="de-DE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ascii="Times New Roman" w:hAnsi="Times New Roman"/>
      <w:sz w:val="24"/>
      <w:lang w:val="de-DE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ascii="Times New Roman" w:hAnsi="Times New Roman"/>
      <w:sz w:val="24"/>
      <w:lang w:val="de-DE"/>
    </w:rPr>
  </w:style>
  <w:style w:type="paragraph" w:customStyle="1" w:styleId="GW002">
    <w:name w:val="GW002"/>
    <w:basedOn w:val="Heading1"/>
    <w:next w:val="Text2"/>
    <w:rsid w:val="00C7102A"/>
    <w:pPr>
      <w:numPr>
        <w:numId w:val="0"/>
      </w:numPr>
    </w:pPr>
  </w:style>
  <w:style w:type="paragraph" w:customStyle="1" w:styleId="AufzhlungPunkt">
    <w:name w:val="Aufzählung Punkt"/>
    <w:basedOn w:val="Normal"/>
    <w:rsid w:val="00B606AF"/>
    <w:pPr>
      <w:numPr>
        <w:numId w:val="10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  <w:style w:type="paragraph" w:customStyle="1" w:styleId="GW001">
    <w:name w:val="GW001"/>
    <w:basedOn w:val="Normal"/>
    <w:rsid w:val="00B606AF"/>
    <w:pPr>
      <w:keepNext/>
      <w:spacing w:before="240" w:after="60"/>
    </w:pPr>
    <w:rPr>
      <w:rFonts w:ascii="Helvetica" w:hAnsi="Helvetica"/>
      <w:b/>
      <w:sz w:val="24"/>
      <w:szCs w:val="20"/>
      <w:lang w:val="de-DE"/>
    </w:rPr>
  </w:style>
  <w:style w:type="paragraph" w:styleId="DocumentMap">
    <w:name w:val="Document Map"/>
    <w:basedOn w:val="Normal"/>
    <w:semiHidden/>
    <w:rsid w:val="00985C7C"/>
    <w:pPr>
      <w:shd w:val="clear" w:color="auto" w:fill="000080"/>
    </w:pPr>
    <w:rPr>
      <w:rFonts w:ascii="Tahoma" w:hAnsi="Tahoma" w:cs="Tahoma"/>
    </w:rPr>
  </w:style>
  <w:style w:type="paragraph" w:customStyle="1" w:styleId="Formatvorlage4">
    <w:name w:val="Formatvorlage4"/>
    <w:basedOn w:val="Normal"/>
    <w:next w:val="TOC1"/>
    <w:rsid w:val="00B4042A"/>
    <w:rPr>
      <w:b/>
      <w:bCs/>
      <w:lang w:val="en-GB"/>
    </w:rPr>
  </w:style>
  <w:style w:type="numbering" w:customStyle="1" w:styleId="Formatvorlage1">
    <w:name w:val="Formatvorlage1"/>
    <w:basedOn w:val="NoList"/>
    <w:rsid w:val="002D4DE8"/>
    <w:pPr>
      <w:numPr>
        <w:numId w:val="11"/>
      </w:numPr>
    </w:pPr>
  </w:style>
  <w:style w:type="paragraph" w:customStyle="1" w:styleId="Content1">
    <w:name w:val="Content 1"/>
    <w:basedOn w:val="Normal"/>
    <w:next w:val="TOC1"/>
    <w:rsid w:val="002D4DE8"/>
    <w:pPr>
      <w:ind w:left="180"/>
    </w:pPr>
    <w:rPr>
      <w:b/>
      <w:lang w:val="en-GB"/>
    </w:rPr>
  </w:style>
  <w:style w:type="paragraph" w:customStyle="1" w:styleId="Content2">
    <w:name w:val="Content 2"/>
    <w:basedOn w:val="Normal"/>
    <w:next w:val="TOC2"/>
    <w:rsid w:val="002D4DE8"/>
    <w:pPr>
      <w:ind w:left="708"/>
    </w:pPr>
    <w:rPr>
      <w:lang w:val="en-GB"/>
    </w:rPr>
  </w:style>
  <w:style w:type="numbering" w:customStyle="1" w:styleId="CISLOVANIE">
    <w:name w:val="CISLOVANIE"/>
    <w:basedOn w:val="NoList"/>
    <w:rsid w:val="002D4DE8"/>
    <w:pPr>
      <w:numPr>
        <w:numId w:val="12"/>
      </w:numPr>
    </w:pPr>
  </w:style>
  <w:style w:type="character" w:styleId="PageNumber">
    <w:name w:val="page number"/>
    <w:basedOn w:val="DefaultParagraphFont"/>
    <w:rsid w:val="002D4DE8"/>
  </w:style>
  <w:style w:type="paragraph" w:customStyle="1" w:styleId="Formatvorlage">
    <w:name w:val="Formatvorlage"/>
    <w:basedOn w:val="TOC1"/>
    <w:next w:val="TOC1"/>
    <w:rsid w:val="002D4DE8"/>
    <w:pPr>
      <w:numPr>
        <w:numId w:val="13"/>
      </w:numPr>
      <w:spacing w:line="360" w:lineRule="auto"/>
    </w:pPr>
    <w:rPr>
      <w:b/>
      <w:szCs w:val="24"/>
      <w:lang w:val="en-US"/>
    </w:rPr>
  </w:style>
  <w:style w:type="character" w:customStyle="1" w:styleId="Liste1Char">
    <w:name w:val="Liste 1 Char"/>
    <w:link w:val="Liste1"/>
    <w:rsid w:val="00953D0B"/>
    <w:rPr>
      <w:rFonts w:ascii="Arial" w:hAnsi="Arial"/>
      <w:lang w:val="de-DE" w:eastAsia="de-DE" w:bidi="ar-SA"/>
    </w:rPr>
  </w:style>
  <w:style w:type="paragraph" w:customStyle="1" w:styleId="Step">
    <w:name w:val="Step"/>
    <w:basedOn w:val="Normal"/>
    <w:rsid w:val="00343355"/>
    <w:pPr>
      <w:numPr>
        <w:numId w:val="15"/>
      </w:numPr>
    </w:pPr>
  </w:style>
  <w:style w:type="table" w:styleId="TableGrid">
    <w:name w:val="Table Grid"/>
    <w:basedOn w:val="TableNormal"/>
    <w:rsid w:val="00343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ltext">
    <w:name w:val="Meltext"/>
    <w:basedOn w:val="Liste1"/>
    <w:link w:val="MeltextChar"/>
    <w:rsid w:val="006E37FB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6E37FB"/>
    <w:rPr>
      <w:rFonts w:ascii="Arial" w:hAnsi="Arial" w:cs="Arial"/>
      <w:b/>
      <w:szCs w:val="24"/>
      <w:lang w:val="fr-FR" w:eastAsia="de-DE" w:bidi="ar-SA"/>
    </w:rPr>
  </w:style>
  <w:style w:type="character" w:customStyle="1" w:styleId="AlarmeChar">
    <w:name w:val="Alarme Char"/>
    <w:link w:val="Alarme"/>
    <w:rsid w:val="006E37FB"/>
    <w:rPr>
      <w:rFonts w:ascii="Arial" w:hAnsi="Arial"/>
      <w:b/>
      <w:lang w:val="de-DE" w:eastAsia="de-DE" w:bidi="ar-SA"/>
    </w:rPr>
  </w:style>
  <w:style w:type="paragraph" w:customStyle="1" w:styleId="Message">
    <w:name w:val="Message"/>
    <w:basedOn w:val="Liste1"/>
    <w:link w:val="MessageChar"/>
    <w:rsid w:val="006E37FB"/>
    <w:pPr>
      <w:numPr>
        <w:numId w:val="0"/>
      </w:numPr>
      <w:jc w:val="center"/>
    </w:pPr>
    <w:rPr>
      <w:rFonts w:cs="Arial"/>
      <w:b/>
      <w:color w:val="000000"/>
      <w:szCs w:val="24"/>
      <w:lang w:val="en-GB"/>
    </w:rPr>
  </w:style>
  <w:style w:type="character" w:customStyle="1" w:styleId="MessageChar">
    <w:name w:val="Message Char"/>
    <w:link w:val="Message"/>
    <w:rsid w:val="006E37FB"/>
    <w:rPr>
      <w:rFonts w:ascii="Arial" w:hAnsi="Arial" w:cs="Arial"/>
      <w:b/>
      <w:color w:val="000000"/>
      <w:szCs w:val="24"/>
      <w:lang w:val="en-GB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26\Anwendungsdaten\Microsoft\Vorlagen\Vorlage%20IWK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IWKA.dot</Template>
  <TotalTime>0</TotalTime>
  <Pages>1</Pages>
  <Words>102</Words>
  <Characters>588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Manager/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 Dr. M. Lanza</dc:creator>
  <cp:keywords/>
  <dc:description/>
  <cp:lastModifiedBy>Preephim, Chatuphon</cp:lastModifiedBy>
  <cp:revision>2</cp:revision>
  <cp:lastPrinted>2009-03-10T02:16:00Z</cp:lastPrinted>
  <dcterms:created xsi:type="dcterms:W3CDTF">2026-09-04T09:22:00Z</dcterms:created>
  <dcterms:modified xsi:type="dcterms:W3CDTF">2026-09-04T09:22:00Z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</vt:lpwstr>
  </property>
  <property fmtid="{D5CDD505-2E9C-101B-9397-08002B2CF9AE}" pid="3" name="Copyright">
    <vt:lpwstr>© Copyright by IWK Verpackungstechnik GmbH 2008</vt:lpwstr>
  </property>
  <property fmtid="{D5CDD505-2E9C-101B-9397-08002B2CF9AE}" pid="4" name="Order">
    <vt:lpwstr>42021</vt:lpwstr>
  </property>
  <property fmtid="{D5CDD505-2E9C-101B-9397-08002B2CF9AE}" pid="5" name="Machine">
    <vt:lpwstr>Cartopac SC 5</vt:lpwstr>
  </property>
  <property fmtid="{D5CDD505-2E9C-101B-9397-08002B2CF9AE}" pid="6" name="Customer">
    <vt:lpwstr>Biofarma, Turkey</vt:lpwstr>
  </property>
  <property fmtid="{D5CDD505-2E9C-101B-9397-08002B2CF9AE}" pid="7" name="Baunummer">
    <vt:lpwstr>3</vt:lpwstr>
  </property>
  <property fmtid="{D5CDD505-2E9C-101B-9397-08002B2CF9AE}" pid="8" name="TemplateVersion">
    <vt:lpwstr>10.06.2008</vt:lpwstr>
  </property>
</Properties>
</file>