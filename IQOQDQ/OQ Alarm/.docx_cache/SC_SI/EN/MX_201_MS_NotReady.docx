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690A4C" w:rsidRPr="00DC207D" w14:paraId="6D11F7EF" w14:textId="77777777" w:rsidTr="00200B22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EA882D" w14:textId="77777777" w:rsidR="00690A4C" w:rsidRPr="00DC207D" w:rsidRDefault="00690A4C" w:rsidP="00D95C56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77194A" w14:textId="77777777" w:rsidR="00690A4C" w:rsidRPr="00DC207D" w:rsidRDefault="00690A4C" w:rsidP="00D95C56">
            <w:pPr>
              <w:pStyle w:val="Testnummer"/>
              <w:rPr>
                <w:lang w:val="en-GB"/>
              </w:rPr>
            </w:pPr>
            <w:r w:rsidRPr="00DC207D">
              <w:rPr>
                <w:lang w:val="en-GB"/>
              </w:rPr>
              <w:t>OQ Alarm:</w:t>
            </w:r>
            <w:r w:rsidRPr="00DC207D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="00E802EC" w:rsidRPr="00E802EC">
              <w:rPr>
                <w:rFonts w:cs="Arial"/>
                <w:sz w:val="16"/>
                <w:szCs w:val="16"/>
                <w:lang w:val="en-GB"/>
              </w:rPr>
              <w:t>MX_201_MS_NotReady</w:t>
            </w:r>
          </w:p>
        </w:tc>
      </w:tr>
      <w:tr w:rsidR="00690A4C" w:rsidRPr="00DC207D" w14:paraId="10A6FAA6" w14:textId="77777777" w:rsidTr="00200B22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173AC" w14:textId="77777777" w:rsidR="00690A4C" w:rsidRPr="00DC207D" w:rsidRDefault="00690A4C" w:rsidP="00D95C56">
            <w:pPr>
              <w:pStyle w:val="Tabellenkopf"/>
              <w:rPr>
                <w:color w:val="FF0000"/>
                <w:lang w:val="en-GB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F8465" w14:textId="77777777" w:rsidR="00690A4C" w:rsidRPr="00DC207D" w:rsidRDefault="00690A4C" w:rsidP="00D95C56">
            <w:pPr>
              <w:pStyle w:val="Alarme"/>
              <w:rPr>
                <w:lang w:val="en-GB"/>
              </w:rPr>
            </w:pPr>
            <w:bookmarkStart w:id="0" w:name="_Toc260387335"/>
            <w:r w:rsidRPr="00DC207D">
              <w:rPr>
                <w:lang w:val="en-GB"/>
              </w:rPr>
              <w:t>Ink-Jet printer not ready for operation</w:t>
            </w:r>
            <w:bookmarkEnd w:id="0"/>
          </w:p>
        </w:tc>
      </w:tr>
      <w:tr w:rsidR="00690A4C" w:rsidRPr="00DC207D" w14:paraId="7736F89E" w14:textId="77777777" w:rsidTr="00200B22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A719E" w14:textId="77777777" w:rsidR="00690A4C" w:rsidRPr="00DC207D" w:rsidRDefault="00690A4C" w:rsidP="00D95C56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15A6E4" w14:textId="77777777" w:rsidR="00690A4C" w:rsidRPr="00DC207D" w:rsidRDefault="00690A4C" w:rsidP="00D95C56">
            <w:pPr>
              <w:pStyle w:val="Liste1"/>
              <w:rPr>
                <w:lang w:val="en-GB"/>
              </w:rPr>
            </w:pPr>
            <w:r w:rsidRPr="00DC207D">
              <w:rPr>
                <w:lang w:val="en-GB"/>
              </w:rPr>
              <w:t>Machine is ready for operation</w:t>
            </w:r>
          </w:p>
          <w:p w14:paraId="72B079A1" w14:textId="77777777" w:rsidR="00690A4C" w:rsidRPr="00DC207D" w:rsidRDefault="004C7D0F" w:rsidP="00D95C56">
            <w:pPr>
              <w:pStyle w:val="Liste1"/>
              <w:rPr>
                <w:lang w:val="en-GB"/>
              </w:rPr>
            </w:pPr>
            <w:r w:rsidRPr="00582CA6">
              <w:rPr>
                <w:lang w:val="en-US"/>
              </w:rPr>
              <w:t xml:space="preserve">\Carton </w:t>
            </w:r>
            <w:r>
              <w:rPr>
                <w:lang w:val="en-US"/>
              </w:rPr>
              <w:t>imprint</w:t>
            </w:r>
            <w:r w:rsidRPr="00582CA6">
              <w:rPr>
                <w:lang w:val="en-US"/>
              </w:rPr>
              <w:t>\Settings “</w:t>
            </w:r>
            <w:r>
              <w:rPr>
                <w:lang w:val="en-US"/>
              </w:rPr>
              <w:t>Printer</w:t>
            </w:r>
            <w:r w:rsidRPr="00582CA6">
              <w:rPr>
                <w:lang w:val="en-US"/>
              </w:rPr>
              <w:t xml:space="preserve">” on HMI is </w:t>
            </w:r>
            <w:r>
              <w:rPr>
                <w:lang w:val="en-US"/>
              </w:rPr>
              <w:t>set to Auto</w:t>
            </w:r>
            <w:r w:rsidRPr="00582CA6">
              <w:rPr>
                <w:vanish/>
                <w:color w:val="FF0000"/>
                <w:lang w:val="en-US"/>
              </w:rPr>
              <w:t xml:space="preserve"> </w:t>
            </w:r>
            <w:r w:rsidRPr="004C7D0F">
              <w:rPr>
                <w:vanish/>
                <w:color w:val="FF0000"/>
                <w:lang w:val="en-US"/>
              </w:rPr>
              <w:t>Bitte TEXT prüfen</w:t>
            </w:r>
          </w:p>
        </w:tc>
      </w:tr>
      <w:tr w:rsidR="00690A4C" w:rsidRPr="00DC207D" w14:paraId="4EB5AB25" w14:textId="77777777" w:rsidTr="00200B22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CAB3B" w14:textId="77777777" w:rsidR="00690A4C" w:rsidRPr="00DC207D" w:rsidRDefault="00690A4C" w:rsidP="00D95C56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1A438" w14:textId="77777777" w:rsidR="00690A4C" w:rsidRPr="00DC207D" w:rsidRDefault="004C7D0F" w:rsidP="00D95C56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Disconnect input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.</w:t>
            </w:r>
            <w:r w:rsidRPr="00D558CE">
              <w:rPr>
                <w:lang w:val="en-US"/>
              </w:rPr>
              <w:t>004-K</w:t>
            </w:r>
            <w:r>
              <w:rPr>
                <w:lang w:val="en-US"/>
              </w:rPr>
              <w:t>20.4</w:t>
            </w:r>
            <w:r w:rsidRPr="00D558CE">
              <w:rPr>
                <w:lang w:val="en-US"/>
              </w:rPr>
              <w:t>:</w:t>
            </w:r>
            <w:r>
              <w:rPr>
                <w:lang w:val="en-US"/>
              </w:rPr>
              <w:t>LED 10</w:t>
            </w:r>
            <w:r w:rsidRPr="00D558CE">
              <w:rPr>
                <w:lang w:val="en-US"/>
              </w:rPr>
              <w:t xml:space="preserve"> </w:t>
            </w:r>
            <w:r w:rsidRPr="00DC207D">
              <w:rPr>
                <w:lang w:val="en-GB"/>
              </w:rPr>
              <w:t xml:space="preserve">(ready signal) </w:t>
            </w:r>
            <w:r w:rsidRPr="00690A4C">
              <w:rPr>
                <w:vanish/>
                <w:color w:val="FF0000"/>
                <w:lang w:val="en-GB"/>
              </w:rPr>
              <w:t>Bitte Adresse prüfen</w:t>
            </w:r>
          </w:p>
        </w:tc>
      </w:tr>
      <w:tr w:rsidR="00690A4C" w:rsidRPr="00DC207D" w14:paraId="3F8AAE5D" w14:textId="77777777" w:rsidTr="00200B22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738A20" w14:textId="77777777" w:rsidR="00690A4C" w:rsidRPr="00DC207D" w:rsidRDefault="00690A4C" w:rsidP="00D95C56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6C5BE" w14:textId="77777777" w:rsidR="00690A4C" w:rsidRPr="00DC207D" w:rsidRDefault="00690A4C" w:rsidP="00D95C56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CD4E1" w14:textId="77777777" w:rsidR="00690A4C" w:rsidRPr="00DC207D" w:rsidRDefault="00690A4C" w:rsidP="00D95C56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F80D2" w14:textId="77777777" w:rsidR="00690A4C" w:rsidRPr="00DC207D" w:rsidRDefault="00690A4C" w:rsidP="00D95C56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DE443" w14:textId="77777777" w:rsidR="00690A4C" w:rsidRPr="00DC207D" w:rsidRDefault="00690A4C" w:rsidP="00D95C56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Initials</w:t>
            </w:r>
          </w:p>
        </w:tc>
      </w:tr>
      <w:tr w:rsidR="00690A4C" w:rsidRPr="00DC207D" w14:paraId="724C1080" w14:textId="77777777" w:rsidTr="00200B22">
        <w:trPr>
          <w:cantSplit/>
          <w:trHeight w:val="39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4FFF53" w14:textId="77777777" w:rsidR="00690A4C" w:rsidRPr="00DC207D" w:rsidRDefault="00690A4C" w:rsidP="00D95C56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02EF51" w14:textId="77777777" w:rsidR="00690A4C" w:rsidRPr="00DC207D" w:rsidRDefault="00690A4C" w:rsidP="00D95C56">
            <w:pPr>
              <w:pStyle w:val="Liste1"/>
              <w:rPr>
                <w:b/>
                <w:lang w:val="en-GB"/>
              </w:rPr>
            </w:pPr>
            <w:r w:rsidRPr="00DC207D">
              <w:rPr>
                <w:lang w:val="en-GB"/>
              </w:rPr>
              <w:t>The following message appears: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A3B9F0" w14:textId="77777777" w:rsidR="00690A4C" w:rsidRPr="00DC207D" w:rsidRDefault="00690A4C" w:rsidP="00D95C5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20F8EA" w14:textId="77777777" w:rsidR="00690A4C" w:rsidRPr="00DC207D" w:rsidRDefault="00690A4C" w:rsidP="00D95C5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FA02D8" w14:textId="77777777" w:rsidR="00690A4C" w:rsidRPr="00DC207D" w:rsidRDefault="00690A4C" w:rsidP="00D95C56">
            <w:pPr>
              <w:jc w:val="center"/>
              <w:rPr>
                <w:lang w:val="en-GB"/>
              </w:rPr>
            </w:pPr>
          </w:p>
        </w:tc>
      </w:tr>
      <w:tr w:rsidR="00690A4C" w:rsidRPr="00DC207D" w14:paraId="2CC09EC8" w14:textId="77777777" w:rsidTr="00200B22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21FE40" w14:textId="77777777" w:rsidR="00690A4C" w:rsidRPr="00DC207D" w:rsidRDefault="00690A4C" w:rsidP="00D95C56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3D1EB" w14:textId="77777777" w:rsidR="00690A4C" w:rsidRPr="00DC207D" w:rsidRDefault="00690A4C" w:rsidP="00D95C56">
            <w:pPr>
              <w:pStyle w:val="Meltext"/>
              <w:rPr>
                <w:sz w:val="16"/>
                <w:szCs w:val="16"/>
                <w:lang w:val="en-GB"/>
              </w:rPr>
            </w:pPr>
            <w:r w:rsidRPr="00DC207D">
              <w:rPr>
                <w:lang w:val="en-GB"/>
              </w:rPr>
              <w:t>Ink-Jet printer not ready for operation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38D0CF" w14:textId="77777777" w:rsidR="00690A4C" w:rsidRPr="00DC207D" w:rsidRDefault="00690A4C" w:rsidP="00D95C5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F3DA9" w14:textId="77777777" w:rsidR="00690A4C" w:rsidRPr="00DC207D" w:rsidRDefault="00690A4C" w:rsidP="00D95C5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DD5989" w14:textId="77777777" w:rsidR="00690A4C" w:rsidRPr="00DC207D" w:rsidRDefault="00690A4C" w:rsidP="00D95C56">
            <w:pPr>
              <w:jc w:val="center"/>
              <w:rPr>
                <w:lang w:val="en-GB"/>
              </w:rPr>
            </w:pPr>
          </w:p>
        </w:tc>
      </w:tr>
      <w:tr w:rsidR="00690A4C" w:rsidRPr="00DC207D" w14:paraId="7E630C3D" w14:textId="77777777" w:rsidTr="00200B22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83977" w14:textId="77777777" w:rsidR="00690A4C" w:rsidRPr="00DC207D" w:rsidRDefault="00690A4C" w:rsidP="00D95C56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19021" w14:textId="77777777" w:rsidR="00690A4C" w:rsidRPr="00DC207D" w:rsidRDefault="00690A4C" w:rsidP="00D95C56">
            <w:pPr>
              <w:pStyle w:val="Liste1"/>
              <w:rPr>
                <w:lang w:val="en-GB"/>
              </w:rPr>
            </w:pPr>
            <w:r w:rsidRPr="00C96C7D">
              <w:rPr>
                <w:noProof/>
                <w:lang w:val="en-GB"/>
              </w:rPr>
              <w:t xml:space="preserve">Press </w:t>
            </w:r>
            <w:r>
              <w:t>the START</w:t>
            </w:r>
            <w:r w:rsidRPr="007A0011">
              <w:t>-button</w:t>
            </w:r>
          </w:p>
        </w:tc>
      </w:tr>
      <w:tr w:rsidR="00690A4C" w:rsidRPr="00DC207D" w14:paraId="7BA96E80" w14:textId="77777777" w:rsidTr="00200B22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8D98097" w14:textId="77777777" w:rsidR="00690A4C" w:rsidRPr="00DC207D" w:rsidRDefault="00690A4C" w:rsidP="00D95C56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6E139" w14:textId="77777777" w:rsidR="00690A4C" w:rsidRPr="00DC207D" w:rsidRDefault="00690A4C" w:rsidP="00D95C56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AFC4E" w14:textId="77777777" w:rsidR="00690A4C" w:rsidRPr="00DC207D" w:rsidRDefault="00690A4C" w:rsidP="00D95C56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E29CE" w14:textId="77777777" w:rsidR="00690A4C" w:rsidRPr="00DC207D" w:rsidRDefault="00690A4C" w:rsidP="00D95C56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6AC37" w14:textId="77777777" w:rsidR="00690A4C" w:rsidRPr="00DC207D" w:rsidRDefault="00690A4C" w:rsidP="00D95C56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Initials</w:t>
            </w:r>
          </w:p>
        </w:tc>
      </w:tr>
      <w:tr w:rsidR="00690A4C" w:rsidRPr="00DC207D" w14:paraId="19C8FE90" w14:textId="77777777" w:rsidTr="00200B22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E01315E" w14:textId="77777777" w:rsidR="00690A4C" w:rsidRPr="00DC207D" w:rsidRDefault="00690A4C" w:rsidP="00D95C56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CFA934" w14:textId="77777777" w:rsidR="00690A4C" w:rsidRPr="008B3601" w:rsidRDefault="00690A4C" w:rsidP="00D95C56">
            <w:pPr>
              <w:pStyle w:val="Liste1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The m</w:t>
            </w:r>
            <w:r w:rsidRPr="008B3601">
              <w:rPr>
                <w:noProof/>
                <w:lang w:val="en-GB"/>
              </w:rPr>
              <w:t xml:space="preserve">achine </w:t>
            </w:r>
            <w:r>
              <w:rPr>
                <w:noProof/>
                <w:lang w:val="en-GB"/>
              </w:rPr>
              <w:br/>
            </w:r>
            <w:r w:rsidRPr="008B3601">
              <w:rPr>
                <w:noProof/>
                <w:lang w:val="en-GB"/>
              </w:rPr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9B29B8" w14:textId="77777777" w:rsidR="00690A4C" w:rsidRPr="00DC207D" w:rsidRDefault="00690A4C" w:rsidP="00D95C5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9C8588" w14:textId="77777777" w:rsidR="00690A4C" w:rsidRPr="00DC207D" w:rsidRDefault="00690A4C" w:rsidP="00D95C5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5BB9ED4" w14:textId="77777777" w:rsidR="00690A4C" w:rsidRPr="00DC207D" w:rsidRDefault="00690A4C" w:rsidP="00D95C56">
            <w:pPr>
              <w:jc w:val="center"/>
              <w:rPr>
                <w:lang w:val="en-GB"/>
              </w:rPr>
            </w:pPr>
          </w:p>
        </w:tc>
      </w:tr>
      <w:tr w:rsidR="00690A4C" w:rsidRPr="00DC207D" w14:paraId="727EB77E" w14:textId="77777777" w:rsidTr="00200B22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AA218" w14:textId="77777777" w:rsidR="00690A4C" w:rsidRPr="00DC207D" w:rsidRDefault="00690A4C" w:rsidP="00D95C56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94D02" w14:textId="77777777" w:rsidR="00690A4C" w:rsidRPr="00DC207D" w:rsidRDefault="00690A4C" w:rsidP="00D95C56">
            <w:pPr>
              <w:pStyle w:val="Liste1"/>
              <w:rPr>
                <w:lang w:val="en-GB"/>
              </w:rPr>
            </w:pPr>
            <w:r w:rsidRPr="00DC207D">
              <w:rPr>
                <w:lang w:val="en-GB"/>
              </w:rPr>
              <w:t>Reconnect wire</w:t>
            </w:r>
          </w:p>
          <w:p w14:paraId="125C1AD9" w14:textId="77777777" w:rsidR="00690A4C" w:rsidRPr="00DC207D" w:rsidRDefault="00690A4C" w:rsidP="00D95C56">
            <w:pPr>
              <w:pStyle w:val="Liste1"/>
              <w:rPr>
                <w:lang w:val="en-GB"/>
              </w:rPr>
            </w:pPr>
            <w:r w:rsidRPr="007358CB">
              <w:rPr>
                <w:lang w:val="en-GB"/>
              </w:rPr>
              <w:t xml:space="preserve">Press </w:t>
            </w:r>
            <w:r>
              <w:t>the RESET</w:t>
            </w:r>
            <w:r w:rsidRPr="007A0011">
              <w:t>-button</w:t>
            </w:r>
          </w:p>
        </w:tc>
      </w:tr>
      <w:tr w:rsidR="00690A4C" w:rsidRPr="00DC207D" w14:paraId="1D93A052" w14:textId="77777777" w:rsidTr="00200B22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52539D" w14:textId="77777777" w:rsidR="00690A4C" w:rsidRPr="00DC207D" w:rsidRDefault="00690A4C" w:rsidP="00D95C56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E64CF" w14:textId="77777777" w:rsidR="00690A4C" w:rsidRPr="00DC207D" w:rsidRDefault="00690A4C" w:rsidP="00D95C56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E2A92" w14:textId="77777777" w:rsidR="00690A4C" w:rsidRPr="00DC207D" w:rsidRDefault="00690A4C" w:rsidP="00D95C56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41DEC" w14:textId="77777777" w:rsidR="00690A4C" w:rsidRPr="00DC207D" w:rsidRDefault="00690A4C" w:rsidP="00D95C56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CBC62" w14:textId="77777777" w:rsidR="00690A4C" w:rsidRPr="00DC207D" w:rsidRDefault="00690A4C" w:rsidP="00D95C56">
            <w:pPr>
              <w:pStyle w:val="Tabellenkopf"/>
              <w:rPr>
                <w:lang w:val="en-GB"/>
              </w:rPr>
            </w:pPr>
            <w:r w:rsidRPr="00DC207D">
              <w:rPr>
                <w:lang w:val="en-GB"/>
              </w:rPr>
              <w:t>Initials</w:t>
            </w:r>
          </w:p>
        </w:tc>
      </w:tr>
      <w:tr w:rsidR="00690A4C" w:rsidRPr="00DC207D" w14:paraId="2ECDE00F" w14:textId="77777777" w:rsidTr="00200B22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7A1D6B" w14:textId="77777777" w:rsidR="00690A4C" w:rsidRPr="00DC207D" w:rsidRDefault="00690A4C" w:rsidP="00D95C56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7621F" w14:textId="77777777" w:rsidR="00690A4C" w:rsidRPr="00DC207D" w:rsidRDefault="00690A4C" w:rsidP="00D95C56">
            <w:pPr>
              <w:pStyle w:val="Liste1"/>
              <w:rPr>
                <w:lang w:val="en-GB"/>
              </w:rPr>
            </w:pPr>
            <w:r w:rsidRPr="00DC207D">
              <w:rPr>
                <w:lang w:val="en-GB"/>
              </w:rPr>
              <w:t>Message is cleared</w:t>
            </w:r>
            <w:r w:rsidR="00063688">
              <w:rPr>
                <w:lang w:val="en-GB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0C0759" w14:textId="77777777" w:rsidR="00690A4C" w:rsidRPr="00DC207D" w:rsidRDefault="00690A4C" w:rsidP="00D95C5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828AC5" w14:textId="77777777" w:rsidR="00690A4C" w:rsidRPr="00DC207D" w:rsidRDefault="00690A4C" w:rsidP="00D95C5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126C35" w14:textId="77777777" w:rsidR="00690A4C" w:rsidRPr="00DC207D" w:rsidRDefault="00690A4C" w:rsidP="00D95C56">
            <w:pPr>
              <w:jc w:val="center"/>
              <w:rPr>
                <w:lang w:val="en-GB"/>
              </w:rPr>
            </w:pPr>
          </w:p>
        </w:tc>
      </w:tr>
      <w:tr w:rsidR="00690A4C" w:rsidRPr="00DC207D" w14:paraId="75F7E8EE" w14:textId="77777777" w:rsidTr="00200B22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B1958C5" w14:textId="77777777" w:rsidR="00690A4C" w:rsidRPr="00DC207D" w:rsidRDefault="00690A4C" w:rsidP="00D95C56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6F55B0" w14:textId="77777777" w:rsidR="00690A4C" w:rsidRPr="00DC207D" w:rsidRDefault="00690A4C" w:rsidP="00D95C56">
            <w:pPr>
              <w:pStyle w:val="Liste1"/>
              <w:rPr>
                <w:lang w:val="en-GB"/>
              </w:rPr>
            </w:pPr>
            <w:r w:rsidRPr="00DC207D">
              <w:rPr>
                <w:lang w:val="en-GB"/>
              </w:rPr>
              <w:t>Machine status:</w:t>
            </w:r>
            <w:r w:rsidRPr="00DC207D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36E56D" w14:textId="77777777" w:rsidR="00690A4C" w:rsidRPr="00DC207D" w:rsidRDefault="00690A4C" w:rsidP="00D95C5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0C720B" w14:textId="77777777" w:rsidR="00690A4C" w:rsidRPr="00DC207D" w:rsidRDefault="00690A4C" w:rsidP="00D95C5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7FFC1F" w14:textId="77777777" w:rsidR="00690A4C" w:rsidRPr="00DC207D" w:rsidRDefault="00690A4C" w:rsidP="00D95C56">
            <w:pPr>
              <w:jc w:val="center"/>
              <w:rPr>
                <w:lang w:val="en-GB"/>
              </w:rPr>
            </w:pPr>
          </w:p>
        </w:tc>
      </w:tr>
    </w:tbl>
    <w:p w14:paraId="42AFF117" w14:textId="77777777" w:rsidR="00690A4C" w:rsidRDefault="00690A4C" w:rsidP="00595AC2">
      <w:pPr>
        <w:rPr>
          <w:lang w:val="en-GB"/>
        </w:rPr>
      </w:pPr>
    </w:p>
    <w:p w14:paraId="72C0D84B" w14:textId="77777777" w:rsidR="004C6EFB" w:rsidRDefault="004C6EFB" w:rsidP="00595AC2">
      <w:pPr>
        <w:rPr>
          <w:lang w:val="en-GB"/>
        </w:rPr>
      </w:pPr>
    </w:p>
    <w:sectPr w:rsidR="004C6EFB" w:rsidSect="00B96EE0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31FC2" w14:textId="77777777" w:rsidR="00155C43" w:rsidRDefault="00155C43">
      <w:r>
        <w:separator/>
      </w:r>
    </w:p>
  </w:endnote>
  <w:endnote w:type="continuationSeparator" w:id="0">
    <w:p w14:paraId="3B4F5810" w14:textId="77777777" w:rsidR="00155C43" w:rsidRDefault="00155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1DB62" w14:textId="77777777" w:rsidR="00155C43" w:rsidRDefault="00155C43">
      <w:r>
        <w:separator/>
      </w:r>
    </w:p>
  </w:footnote>
  <w:footnote w:type="continuationSeparator" w:id="0">
    <w:p w14:paraId="24F8E04C" w14:textId="77777777" w:rsidR="00155C43" w:rsidRDefault="00155C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2A2290"/>
    <w:multiLevelType w:val="hybridMultilevel"/>
    <w:tmpl w:val="4C861DBC"/>
    <w:lvl w:ilvl="0" w:tplc="FDFE8246">
      <w:start w:val="1"/>
      <w:numFmt w:val="bullet"/>
      <w:pStyle w:val="List2"/>
      <w:lvlText w:val=""/>
      <w:lvlJc w:val="left"/>
      <w:pPr>
        <w:tabs>
          <w:tab w:val="num" w:pos="927"/>
        </w:tabs>
        <w:ind w:left="907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</w:rPr>
    </w:lvl>
  </w:abstractNum>
  <w:abstractNum w:abstractNumId="2" w15:restartNumberingAfterBreak="0">
    <w:nsid w:val="2ACD2A5F"/>
    <w:multiLevelType w:val="hybridMultilevel"/>
    <w:tmpl w:val="821C07D8"/>
    <w:lvl w:ilvl="0" w:tplc="28A00BB4">
      <w:start w:val="1"/>
      <w:numFmt w:val="bullet"/>
      <w:lvlText w:val=""/>
      <w:lvlJc w:val="left"/>
      <w:pPr>
        <w:tabs>
          <w:tab w:val="num" w:pos="533"/>
        </w:tabs>
        <w:ind w:left="533" w:hanging="397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576"/>
        </w:tabs>
        <w:ind w:left="1576" w:hanging="360"/>
      </w:pPr>
      <w:rPr>
        <w:rFonts w:ascii="Courier New" w:hAnsi="Courier New" w:cs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296"/>
        </w:tabs>
        <w:ind w:left="2296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3016"/>
        </w:tabs>
        <w:ind w:left="3016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736"/>
        </w:tabs>
        <w:ind w:left="3736" w:hanging="360"/>
      </w:pPr>
      <w:rPr>
        <w:rFonts w:ascii="Courier New" w:hAnsi="Courier New" w:cs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456"/>
        </w:tabs>
        <w:ind w:left="4456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176"/>
        </w:tabs>
        <w:ind w:left="5176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896"/>
        </w:tabs>
        <w:ind w:left="5896" w:hanging="360"/>
      </w:pPr>
      <w:rPr>
        <w:rFonts w:ascii="Courier New" w:hAnsi="Courier New" w:cs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616"/>
        </w:tabs>
        <w:ind w:left="6616" w:hanging="360"/>
      </w:pPr>
      <w:rPr>
        <w:rFonts w:ascii="Wingdings" w:hAnsi="Wingdings" w:hint="default"/>
      </w:rPr>
    </w:lvl>
  </w:abstractNum>
  <w:abstractNum w:abstractNumId="3" w15:restartNumberingAfterBreak="0">
    <w:nsid w:val="2CD80B55"/>
    <w:multiLevelType w:val="multilevel"/>
    <w:tmpl w:val="6A4AF5F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354022CC"/>
    <w:multiLevelType w:val="hybridMultilevel"/>
    <w:tmpl w:val="D342429A"/>
    <w:lvl w:ilvl="0" w:tplc="D65C38B8">
      <w:start w:val="1"/>
      <w:numFmt w:val="bullet"/>
      <w:lvlText w:val=""/>
      <w:lvlJc w:val="left"/>
      <w:pPr>
        <w:tabs>
          <w:tab w:val="num" w:pos="624"/>
        </w:tabs>
        <w:ind w:left="624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F245C5"/>
    <w:multiLevelType w:val="multilevel"/>
    <w:tmpl w:val="17DEF0AE"/>
    <w:styleLink w:val="CISLOVANIE"/>
    <w:lvl w:ilvl="0">
      <w:start w:val="1"/>
      <w:numFmt w:val="decimal"/>
      <w:lvlText w:val="%1"/>
      <w:lvlJc w:val="left"/>
      <w:pPr>
        <w:tabs>
          <w:tab w:val="num" w:pos="792"/>
        </w:tabs>
        <w:ind w:left="432" w:hanging="432"/>
      </w:pPr>
      <w:rPr>
        <w:rFonts w:ascii="Arial" w:hAnsi="Arial" w:hint="default"/>
        <w:b/>
        <w:sz w:val="24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576" w:hanging="576"/>
      </w:pPr>
      <w:rPr>
        <w:rFonts w:ascii="Arial" w:hAnsi="Arial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720" w:hanging="720"/>
      </w:pPr>
      <w:rPr>
        <w:rFonts w:ascii="Arial" w:hAnsi="Arial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864" w:hanging="864"/>
      </w:pPr>
      <w:rPr>
        <w:rFonts w:ascii="Arial" w:hAnsi="Arial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8" w15:restartNumberingAfterBreak="0">
    <w:nsid w:val="6E697705"/>
    <w:multiLevelType w:val="hybridMultilevel"/>
    <w:tmpl w:val="8FB24966"/>
    <w:lvl w:ilvl="0" w:tplc="FFFFFFFF">
      <w:start w:val="1"/>
      <w:numFmt w:val="bullet"/>
      <w:pStyle w:val="List3"/>
      <w:lvlText w:val=""/>
      <w:lvlJc w:val="left"/>
      <w:pPr>
        <w:tabs>
          <w:tab w:val="num" w:pos="1211"/>
        </w:tabs>
        <w:ind w:left="1191" w:hanging="34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631"/>
        </w:tabs>
        <w:ind w:left="26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351"/>
        </w:tabs>
        <w:ind w:left="33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71"/>
        </w:tabs>
        <w:ind w:left="40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91"/>
        </w:tabs>
        <w:ind w:left="47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511"/>
        </w:tabs>
        <w:ind w:left="55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231"/>
        </w:tabs>
        <w:ind w:left="62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951"/>
        </w:tabs>
        <w:ind w:left="69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71"/>
        </w:tabs>
        <w:ind w:left="7671" w:hanging="360"/>
      </w:pPr>
      <w:rPr>
        <w:rFonts w:ascii="Wingdings" w:hAnsi="Wingdings" w:hint="default"/>
      </w:rPr>
    </w:lvl>
  </w:abstractNum>
  <w:abstractNum w:abstractNumId="9" w15:restartNumberingAfterBreak="0">
    <w:nsid w:val="7357254A"/>
    <w:multiLevelType w:val="multilevel"/>
    <w:tmpl w:val="0407001D"/>
    <w:styleLink w:val="Formatvorlage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/>
        <w:b/>
        <w:sz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75157390"/>
    <w:multiLevelType w:val="hybridMultilevel"/>
    <w:tmpl w:val="432A0A8C"/>
    <w:lvl w:ilvl="0" w:tplc="FFFFFFFF">
      <w:start w:val="1"/>
      <w:numFmt w:val="decimal"/>
      <w:pStyle w:val="Step"/>
      <w:lvlText w:val="Step %1:"/>
      <w:lvlJc w:val="left"/>
      <w:pPr>
        <w:tabs>
          <w:tab w:val="num" w:pos="0"/>
        </w:tabs>
        <w:ind w:left="0" w:firstLine="357"/>
      </w:pPr>
      <w:rPr>
        <w:rFonts w:ascii="Arial" w:hAnsi="Arial" w:hint="default"/>
        <w:b/>
        <w:i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C8F4B15"/>
    <w:multiLevelType w:val="singleLevel"/>
    <w:tmpl w:val="1EF62A80"/>
    <w:lvl w:ilvl="0">
      <w:start w:val="1"/>
      <w:numFmt w:val="decimal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</w:abstractNum>
  <w:abstractNum w:abstractNumId="12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06971427">
    <w:abstractNumId w:val="0"/>
  </w:num>
  <w:num w:numId="2" w16cid:durableId="396051295">
    <w:abstractNumId w:val="6"/>
  </w:num>
  <w:num w:numId="3" w16cid:durableId="1377923736">
    <w:abstractNumId w:val="3"/>
  </w:num>
  <w:num w:numId="4" w16cid:durableId="56056792">
    <w:abstractNumId w:val="3"/>
  </w:num>
  <w:num w:numId="5" w16cid:durableId="839855229">
    <w:abstractNumId w:val="5"/>
  </w:num>
  <w:num w:numId="6" w16cid:durableId="1836802400">
    <w:abstractNumId w:val="1"/>
  </w:num>
  <w:num w:numId="7" w16cid:durableId="1606377418">
    <w:abstractNumId w:val="8"/>
  </w:num>
  <w:num w:numId="8" w16cid:durableId="380136859">
    <w:abstractNumId w:val="3"/>
  </w:num>
  <w:num w:numId="9" w16cid:durableId="41709967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08109053">
    <w:abstractNumId w:val="12"/>
  </w:num>
  <w:num w:numId="11" w16cid:durableId="1665890807">
    <w:abstractNumId w:val="9"/>
  </w:num>
  <w:num w:numId="12" w16cid:durableId="1128861641">
    <w:abstractNumId w:val="7"/>
  </w:num>
  <w:num w:numId="13" w16cid:durableId="836304932">
    <w:abstractNumId w:val="2"/>
  </w:num>
  <w:num w:numId="14" w16cid:durableId="632253595">
    <w:abstractNumId w:val="11"/>
  </w:num>
  <w:num w:numId="15" w16cid:durableId="944463542">
    <w:abstractNumId w:val="10"/>
  </w:num>
  <w:num w:numId="16" w16cid:durableId="863442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3A47"/>
    <w:rsid w:val="0000534B"/>
    <w:rsid w:val="000054F4"/>
    <w:rsid w:val="00011FF4"/>
    <w:rsid w:val="000127D4"/>
    <w:rsid w:val="00016004"/>
    <w:rsid w:val="000178D7"/>
    <w:rsid w:val="000220E8"/>
    <w:rsid w:val="00026E21"/>
    <w:rsid w:val="000307E1"/>
    <w:rsid w:val="0003313E"/>
    <w:rsid w:val="000360F7"/>
    <w:rsid w:val="00036204"/>
    <w:rsid w:val="00036EC7"/>
    <w:rsid w:val="00036F9A"/>
    <w:rsid w:val="00041BB4"/>
    <w:rsid w:val="00046A0F"/>
    <w:rsid w:val="00047681"/>
    <w:rsid w:val="00051D39"/>
    <w:rsid w:val="00053E57"/>
    <w:rsid w:val="00055B93"/>
    <w:rsid w:val="00063688"/>
    <w:rsid w:val="000659E9"/>
    <w:rsid w:val="000718DB"/>
    <w:rsid w:val="00074A43"/>
    <w:rsid w:val="00074FCF"/>
    <w:rsid w:val="00075DF6"/>
    <w:rsid w:val="0009111E"/>
    <w:rsid w:val="000A168F"/>
    <w:rsid w:val="000A2D7C"/>
    <w:rsid w:val="000A577A"/>
    <w:rsid w:val="000A79C7"/>
    <w:rsid w:val="000B1F83"/>
    <w:rsid w:val="000B522C"/>
    <w:rsid w:val="000B7D97"/>
    <w:rsid w:val="000C1E0A"/>
    <w:rsid w:val="000C4FC5"/>
    <w:rsid w:val="000D1D0A"/>
    <w:rsid w:val="000D3D53"/>
    <w:rsid w:val="000E26B4"/>
    <w:rsid w:val="000E55B1"/>
    <w:rsid w:val="000F2A9F"/>
    <w:rsid w:val="000F459B"/>
    <w:rsid w:val="000F5D58"/>
    <w:rsid w:val="00102486"/>
    <w:rsid w:val="001032F7"/>
    <w:rsid w:val="00110417"/>
    <w:rsid w:val="001115CF"/>
    <w:rsid w:val="00111FA5"/>
    <w:rsid w:val="00113E1D"/>
    <w:rsid w:val="00116AD4"/>
    <w:rsid w:val="00117AB6"/>
    <w:rsid w:val="00117BB4"/>
    <w:rsid w:val="00117D52"/>
    <w:rsid w:val="001279FC"/>
    <w:rsid w:val="00131B7F"/>
    <w:rsid w:val="00131D79"/>
    <w:rsid w:val="00133D37"/>
    <w:rsid w:val="001341EC"/>
    <w:rsid w:val="001362F3"/>
    <w:rsid w:val="00140DD2"/>
    <w:rsid w:val="00141898"/>
    <w:rsid w:val="0014741E"/>
    <w:rsid w:val="001529B6"/>
    <w:rsid w:val="00154914"/>
    <w:rsid w:val="0015576D"/>
    <w:rsid w:val="00155C43"/>
    <w:rsid w:val="00156B77"/>
    <w:rsid w:val="00157F3A"/>
    <w:rsid w:val="00164AC2"/>
    <w:rsid w:val="00167445"/>
    <w:rsid w:val="001725A5"/>
    <w:rsid w:val="001749B8"/>
    <w:rsid w:val="00175829"/>
    <w:rsid w:val="0017608D"/>
    <w:rsid w:val="001760AA"/>
    <w:rsid w:val="00176B19"/>
    <w:rsid w:val="00180F30"/>
    <w:rsid w:val="00181A71"/>
    <w:rsid w:val="00184A35"/>
    <w:rsid w:val="00194ACD"/>
    <w:rsid w:val="001963FD"/>
    <w:rsid w:val="00196B9F"/>
    <w:rsid w:val="001A3750"/>
    <w:rsid w:val="001A68E4"/>
    <w:rsid w:val="001A6AB0"/>
    <w:rsid w:val="001A7538"/>
    <w:rsid w:val="001B175E"/>
    <w:rsid w:val="001B1CC7"/>
    <w:rsid w:val="001B6EF2"/>
    <w:rsid w:val="001C22F6"/>
    <w:rsid w:val="001C451B"/>
    <w:rsid w:val="001C6C42"/>
    <w:rsid w:val="001C70F0"/>
    <w:rsid w:val="001D11F1"/>
    <w:rsid w:val="001D6AC1"/>
    <w:rsid w:val="001D7B32"/>
    <w:rsid w:val="001E04A4"/>
    <w:rsid w:val="001E0B3B"/>
    <w:rsid w:val="001E1899"/>
    <w:rsid w:val="001E37C0"/>
    <w:rsid w:val="001E4F89"/>
    <w:rsid w:val="001E7CAC"/>
    <w:rsid w:val="001F0141"/>
    <w:rsid w:val="001F1195"/>
    <w:rsid w:val="001F2B20"/>
    <w:rsid w:val="001F3792"/>
    <w:rsid w:val="001F4BD0"/>
    <w:rsid w:val="00200B22"/>
    <w:rsid w:val="002014FA"/>
    <w:rsid w:val="00202DE3"/>
    <w:rsid w:val="00204769"/>
    <w:rsid w:val="002104B6"/>
    <w:rsid w:val="0022112C"/>
    <w:rsid w:val="00221829"/>
    <w:rsid w:val="00223CFF"/>
    <w:rsid w:val="00230B75"/>
    <w:rsid w:val="00230D9C"/>
    <w:rsid w:val="0023598A"/>
    <w:rsid w:val="00241261"/>
    <w:rsid w:val="00241779"/>
    <w:rsid w:val="00246934"/>
    <w:rsid w:val="002533DF"/>
    <w:rsid w:val="00266A98"/>
    <w:rsid w:val="00267AFA"/>
    <w:rsid w:val="00271116"/>
    <w:rsid w:val="002742EA"/>
    <w:rsid w:val="00284E2C"/>
    <w:rsid w:val="00292478"/>
    <w:rsid w:val="00295CBE"/>
    <w:rsid w:val="002967DB"/>
    <w:rsid w:val="002A0CEC"/>
    <w:rsid w:val="002A7CA3"/>
    <w:rsid w:val="002B26C8"/>
    <w:rsid w:val="002B3B13"/>
    <w:rsid w:val="002B4F8B"/>
    <w:rsid w:val="002C210F"/>
    <w:rsid w:val="002C6D89"/>
    <w:rsid w:val="002D4DE8"/>
    <w:rsid w:val="002D5AC3"/>
    <w:rsid w:val="002D7A1C"/>
    <w:rsid w:val="002E629D"/>
    <w:rsid w:val="002E6BC4"/>
    <w:rsid w:val="002E7878"/>
    <w:rsid w:val="002F5685"/>
    <w:rsid w:val="002F5A85"/>
    <w:rsid w:val="00302CDD"/>
    <w:rsid w:val="003116A4"/>
    <w:rsid w:val="003172C3"/>
    <w:rsid w:val="00317B4A"/>
    <w:rsid w:val="003219D8"/>
    <w:rsid w:val="00323914"/>
    <w:rsid w:val="00325781"/>
    <w:rsid w:val="00327AD3"/>
    <w:rsid w:val="00333C5D"/>
    <w:rsid w:val="00334010"/>
    <w:rsid w:val="00334FE8"/>
    <w:rsid w:val="0033543E"/>
    <w:rsid w:val="0033702F"/>
    <w:rsid w:val="00342F5B"/>
    <w:rsid w:val="00343355"/>
    <w:rsid w:val="00347DA9"/>
    <w:rsid w:val="00355CF2"/>
    <w:rsid w:val="00357910"/>
    <w:rsid w:val="003627D5"/>
    <w:rsid w:val="00362901"/>
    <w:rsid w:val="00365101"/>
    <w:rsid w:val="0037782E"/>
    <w:rsid w:val="003807B1"/>
    <w:rsid w:val="00380ED0"/>
    <w:rsid w:val="003815B4"/>
    <w:rsid w:val="00382DFD"/>
    <w:rsid w:val="003860CF"/>
    <w:rsid w:val="00386DC3"/>
    <w:rsid w:val="00390FB2"/>
    <w:rsid w:val="003913BD"/>
    <w:rsid w:val="00391A82"/>
    <w:rsid w:val="003A2114"/>
    <w:rsid w:val="003A4F9D"/>
    <w:rsid w:val="003A6A10"/>
    <w:rsid w:val="003B4117"/>
    <w:rsid w:val="003B4396"/>
    <w:rsid w:val="003B631B"/>
    <w:rsid w:val="003B65A8"/>
    <w:rsid w:val="003C2950"/>
    <w:rsid w:val="003D0046"/>
    <w:rsid w:val="003D5606"/>
    <w:rsid w:val="003E178C"/>
    <w:rsid w:val="003E3A9D"/>
    <w:rsid w:val="003F63BC"/>
    <w:rsid w:val="0040256F"/>
    <w:rsid w:val="00405A6D"/>
    <w:rsid w:val="0041032A"/>
    <w:rsid w:val="00413E95"/>
    <w:rsid w:val="00416B2B"/>
    <w:rsid w:val="004219FB"/>
    <w:rsid w:val="00421FAF"/>
    <w:rsid w:val="00425C44"/>
    <w:rsid w:val="00427FD4"/>
    <w:rsid w:val="00430F24"/>
    <w:rsid w:val="00445462"/>
    <w:rsid w:val="0044673B"/>
    <w:rsid w:val="00450194"/>
    <w:rsid w:val="004510B3"/>
    <w:rsid w:val="00454292"/>
    <w:rsid w:val="00455E34"/>
    <w:rsid w:val="00464456"/>
    <w:rsid w:val="00475212"/>
    <w:rsid w:val="0047620C"/>
    <w:rsid w:val="0048207E"/>
    <w:rsid w:val="0048304A"/>
    <w:rsid w:val="00484685"/>
    <w:rsid w:val="004945FA"/>
    <w:rsid w:val="004A0212"/>
    <w:rsid w:val="004A3ED4"/>
    <w:rsid w:val="004A4260"/>
    <w:rsid w:val="004B218A"/>
    <w:rsid w:val="004B237C"/>
    <w:rsid w:val="004C0803"/>
    <w:rsid w:val="004C52D0"/>
    <w:rsid w:val="004C6EFB"/>
    <w:rsid w:val="004C75CB"/>
    <w:rsid w:val="004C7D0F"/>
    <w:rsid w:val="004D2643"/>
    <w:rsid w:val="004D71AE"/>
    <w:rsid w:val="004E1166"/>
    <w:rsid w:val="004E26A7"/>
    <w:rsid w:val="004F0A93"/>
    <w:rsid w:val="004F301A"/>
    <w:rsid w:val="004F441F"/>
    <w:rsid w:val="004F6A7C"/>
    <w:rsid w:val="004F7AB3"/>
    <w:rsid w:val="0050437C"/>
    <w:rsid w:val="00510750"/>
    <w:rsid w:val="00511C5E"/>
    <w:rsid w:val="00512ED2"/>
    <w:rsid w:val="005201E8"/>
    <w:rsid w:val="0052545A"/>
    <w:rsid w:val="00530EB2"/>
    <w:rsid w:val="00531AE1"/>
    <w:rsid w:val="00533FA3"/>
    <w:rsid w:val="00536FF8"/>
    <w:rsid w:val="00537BFB"/>
    <w:rsid w:val="005422F1"/>
    <w:rsid w:val="00542678"/>
    <w:rsid w:val="00543EC9"/>
    <w:rsid w:val="005465F0"/>
    <w:rsid w:val="00550AA5"/>
    <w:rsid w:val="0055243D"/>
    <w:rsid w:val="005538D3"/>
    <w:rsid w:val="005579C7"/>
    <w:rsid w:val="005579E0"/>
    <w:rsid w:val="00561400"/>
    <w:rsid w:val="00563F32"/>
    <w:rsid w:val="00564012"/>
    <w:rsid w:val="005651E9"/>
    <w:rsid w:val="0056529F"/>
    <w:rsid w:val="00565CC5"/>
    <w:rsid w:val="00570D27"/>
    <w:rsid w:val="00573670"/>
    <w:rsid w:val="00577430"/>
    <w:rsid w:val="0058034D"/>
    <w:rsid w:val="00584082"/>
    <w:rsid w:val="005918DA"/>
    <w:rsid w:val="005920CC"/>
    <w:rsid w:val="005954D6"/>
    <w:rsid w:val="00595AC2"/>
    <w:rsid w:val="005A24EA"/>
    <w:rsid w:val="005A7535"/>
    <w:rsid w:val="005B072B"/>
    <w:rsid w:val="005B3357"/>
    <w:rsid w:val="005C01E4"/>
    <w:rsid w:val="005C2239"/>
    <w:rsid w:val="005C6230"/>
    <w:rsid w:val="005C7359"/>
    <w:rsid w:val="005D5A10"/>
    <w:rsid w:val="005D6D52"/>
    <w:rsid w:val="005E591A"/>
    <w:rsid w:val="005F4CE5"/>
    <w:rsid w:val="00605844"/>
    <w:rsid w:val="00605BA0"/>
    <w:rsid w:val="0060671E"/>
    <w:rsid w:val="00610D3A"/>
    <w:rsid w:val="00615B10"/>
    <w:rsid w:val="00616A2F"/>
    <w:rsid w:val="00617D70"/>
    <w:rsid w:val="00622EC5"/>
    <w:rsid w:val="006320C2"/>
    <w:rsid w:val="00633030"/>
    <w:rsid w:val="00634164"/>
    <w:rsid w:val="006401E8"/>
    <w:rsid w:val="00641340"/>
    <w:rsid w:val="00654BF7"/>
    <w:rsid w:val="00662A92"/>
    <w:rsid w:val="006630D2"/>
    <w:rsid w:val="00677CD7"/>
    <w:rsid w:val="00677F77"/>
    <w:rsid w:val="00681F8E"/>
    <w:rsid w:val="00685F0E"/>
    <w:rsid w:val="00687F10"/>
    <w:rsid w:val="00690823"/>
    <w:rsid w:val="00690A4C"/>
    <w:rsid w:val="00692245"/>
    <w:rsid w:val="006A2734"/>
    <w:rsid w:val="006B1816"/>
    <w:rsid w:val="006B1C6E"/>
    <w:rsid w:val="006B3F50"/>
    <w:rsid w:val="006D3F59"/>
    <w:rsid w:val="006E004A"/>
    <w:rsid w:val="006E0FA1"/>
    <w:rsid w:val="006F0718"/>
    <w:rsid w:val="006F25C7"/>
    <w:rsid w:val="007036AD"/>
    <w:rsid w:val="0070388F"/>
    <w:rsid w:val="0071154A"/>
    <w:rsid w:val="00713E42"/>
    <w:rsid w:val="00720F72"/>
    <w:rsid w:val="0072202F"/>
    <w:rsid w:val="007244AE"/>
    <w:rsid w:val="00733444"/>
    <w:rsid w:val="00740FEA"/>
    <w:rsid w:val="007437A6"/>
    <w:rsid w:val="00751ACB"/>
    <w:rsid w:val="0075223C"/>
    <w:rsid w:val="007527D7"/>
    <w:rsid w:val="0075666C"/>
    <w:rsid w:val="00761D75"/>
    <w:rsid w:val="00773C4D"/>
    <w:rsid w:val="00783629"/>
    <w:rsid w:val="0078678E"/>
    <w:rsid w:val="0078778D"/>
    <w:rsid w:val="00794C2F"/>
    <w:rsid w:val="00795C05"/>
    <w:rsid w:val="0079752F"/>
    <w:rsid w:val="007A358D"/>
    <w:rsid w:val="007A7B95"/>
    <w:rsid w:val="007B03E9"/>
    <w:rsid w:val="007B309D"/>
    <w:rsid w:val="007B3925"/>
    <w:rsid w:val="007B4463"/>
    <w:rsid w:val="007B5E62"/>
    <w:rsid w:val="007B6A1F"/>
    <w:rsid w:val="007C2F69"/>
    <w:rsid w:val="007C717F"/>
    <w:rsid w:val="007C7901"/>
    <w:rsid w:val="007D1FC2"/>
    <w:rsid w:val="007D258C"/>
    <w:rsid w:val="007E2660"/>
    <w:rsid w:val="007E42B6"/>
    <w:rsid w:val="007E6DFF"/>
    <w:rsid w:val="007F003D"/>
    <w:rsid w:val="007F4D09"/>
    <w:rsid w:val="008024C4"/>
    <w:rsid w:val="008025AC"/>
    <w:rsid w:val="00807625"/>
    <w:rsid w:val="00814178"/>
    <w:rsid w:val="0081614C"/>
    <w:rsid w:val="00817AA5"/>
    <w:rsid w:val="00820022"/>
    <w:rsid w:val="00821735"/>
    <w:rsid w:val="008265C8"/>
    <w:rsid w:val="00831257"/>
    <w:rsid w:val="008358A2"/>
    <w:rsid w:val="00835BA5"/>
    <w:rsid w:val="00836CD1"/>
    <w:rsid w:val="00841746"/>
    <w:rsid w:val="00841C0F"/>
    <w:rsid w:val="00842141"/>
    <w:rsid w:val="00846643"/>
    <w:rsid w:val="0085093B"/>
    <w:rsid w:val="00856F85"/>
    <w:rsid w:val="00865E3D"/>
    <w:rsid w:val="00866D49"/>
    <w:rsid w:val="0087110E"/>
    <w:rsid w:val="00876162"/>
    <w:rsid w:val="00876F44"/>
    <w:rsid w:val="0088428C"/>
    <w:rsid w:val="00884793"/>
    <w:rsid w:val="008856AA"/>
    <w:rsid w:val="00886E34"/>
    <w:rsid w:val="0089308C"/>
    <w:rsid w:val="00896C6F"/>
    <w:rsid w:val="00896D44"/>
    <w:rsid w:val="008A3A0C"/>
    <w:rsid w:val="008A4988"/>
    <w:rsid w:val="008B4DDC"/>
    <w:rsid w:val="008D2F72"/>
    <w:rsid w:val="008D5C6F"/>
    <w:rsid w:val="008E5437"/>
    <w:rsid w:val="008F67A7"/>
    <w:rsid w:val="00901CBF"/>
    <w:rsid w:val="00901FB6"/>
    <w:rsid w:val="00903AC7"/>
    <w:rsid w:val="00907375"/>
    <w:rsid w:val="00910214"/>
    <w:rsid w:val="0091645D"/>
    <w:rsid w:val="00917732"/>
    <w:rsid w:val="009231BD"/>
    <w:rsid w:val="009242DE"/>
    <w:rsid w:val="00925192"/>
    <w:rsid w:val="0093539A"/>
    <w:rsid w:val="00935AB7"/>
    <w:rsid w:val="009364CC"/>
    <w:rsid w:val="00941150"/>
    <w:rsid w:val="00943E46"/>
    <w:rsid w:val="00953D0B"/>
    <w:rsid w:val="009553EF"/>
    <w:rsid w:val="009606AD"/>
    <w:rsid w:val="009609DF"/>
    <w:rsid w:val="00975780"/>
    <w:rsid w:val="0098595A"/>
    <w:rsid w:val="00985C7C"/>
    <w:rsid w:val="009862C9"/>
    <w:rsid w:val="00987D61"/>
    <w:rsid w:val="00990C92"/>
    <w:rsid w:val="00991EFA"/>
    <w:rsid w:val="00993E35"/>
    <w:rsid w:val="009963E1"/>
    <w:rsid w:val="009A1EDF"/>
    <w:rsid w:val="009A410B"/>
    <w:rsid w:val="009A5B7D"/>
    <w:rsid w:val="009A73A2"/>
    <w:rsid w:val="009A75E5"/>
    <w:rsid w:val="009B0045"/>
    <w:rsid w:val="009B14A5"/>
    <w:rsid w:val="009B3166"/>
    <w:rsid w:val="009C4145"/>
    <w:rsid w:val="009C6FDE"/>
    <w:rsid w:val="009C7064"/>
    <w:rsid w:val="009D2556"/>
    <w:rsid w:val="009D513B"/>
    <w:rsid w:val="009D6E25"/>
    <w:rsid w:val="009E0F07"/>
    <w:rsid w:val="009E2DCC"/>
    <w:rsid w:val="009E348F"/>
    <w:rsid w:val="009F3663"/>
    <w:rsid w:val="00A146DA"/>
    <w:rsid w:val="00A14B3B"/>
    <w:rsid w:val="00A1570A"/>
    <w:rsid w:val="00A2164F"/>
    <w:rsid w:val="00A26DA2"/>
    <w:rsid w:val="00A311D4"/>
    <w:rsid w:val="00A31591"/>
    <w:rsid w:val="00A32532"/>
    <w:rsid w:val="00A52CA1"/>
    <w:rsid w:val="00A56750"/>
    <w:rsid w:val="00A60A0F"/>
    <w:rsid w:val="00A70354"/>
    <w:rsid w:val="00A767AF"/>
    <w:rsid w:val="00A77C5F"/>
    <w:rsid w:val="00A80B05"/>
    <w:rsid w:val="00A80E30"/>
    <w:rsid w:val="00A82286"/>
    <w:rsid w:val="00A84534"/>
    <w:rsid w:val="00A854DC"/>
    <w:rsid w:val="00A9040A"/>
    <w:rsid w:val="00A91CCE"/>
    <w:rsid w:val="00A94713"/>
    <w:rsid w:val="00A9539A"/>
    <w:rsid w:val="00A96DE3"/>
    <w:rsid w:val="00A96F33"/>
    <w:rsid w:val="00AA2610"/>
    <w:rsid w:val="00AB0A93"/>
    <w:rsid w:val="00AB0FA4"/>
    <w:rsid w:val="00AB2D0B"/>
    <w:rsid w:val="00AB7FD6"/>
    <w:rsid w:val="00AC1740"/>
    <w:rsid w:val="00AC59A7"/>
    <w:rsid w:val="00AD2AE1"/>
    <w:rsid w:val="00AD3DCF"/>
    <w:rsid w:val="00AD3ED4"/>
    <w:rsid w:val="00AD5B32"/>
    <w:rsid w:val="00AE1C04"/>
    <w:rsid w:val="00AE3585"/>
    <w:rsid w:val="00AE4760"/>
    <w:rsid w:val="00AE4EC8"/>
    <w:rsid w:val="00AE5CFB"/>
    <w:rsid w:val="00AF0DBD"/>
    <w:rsid w:val="00AF1025"/>
    <w:rsid w:val="00AF3ADE"/>
    <w:rsid w:val="00AF4C97"/>
    <w:rsid w:val="00AF5BC9"/>
    <w:rsid w:val="00AF6D7E"/>
    <w:rsid w:val="00AF7CB2"/>
    <w:rsid w:val="00B02576"/>
    <w:rsid w:val="00B03710"/>
    <w:rsid w:val="00B0797E"/>
    <w:rsid w:val="00B11411"/>
    <w:rsid w:val="00B13ABD"/>
    <w:rsid w:val="00B21381"/>
    <w:rsid w:val="00B316EE"/>
    <w:rsid w:val="00B33FAA"/>
    <w:rsid w:val="00B37FCD"/>
    <w:rsid w:val="00B4004F"/>
    <w:rsid w:val="00B4042A"/>
    <w:rsid w:val="00B40540"/>
    <w:rsid w:val="00B60463"/>
    <w:rsid w:val="00B606AF"/>
    <w:rsid w:val="00B61104"/>
    <w:rsid w:val="00B71698"/>
    <w:rsid w:val="00B76B82"/>
    <w:rsid w:val="00B80A88"/>
    <w:rsid w:val="00B8506E"/>
    <w:rsid w:val="00B90D36"/>
    <w:rsid w:val="00B927E0"/>
    <w:rsid w:val="00B93BF0"/>
    <w:rsid w:val="00B9421D"/>
    <w:rsid w:val="00B96514"/>
    <w:rsid w:val="00B96EE0"/>
    <w:rsid w:val="00B9740D"/>
    <w:rsid w:val="00B978B9"/>
    <w:rsid w:val="00BA3FEB"/>
    <w:rsid w:val="00BB1FB5"/>
    <w:rsid w:val="00BB52D9"/>
    <w:rsid w:val="00BC1814"/>
    <w:rsid w:val="00BC582E"/>
    <w:rsid w:val="00BD0BFF"/>
    <w:rsid w:val="00BD443D"/>
    <w:rsid w:val="00BE07C1"/>
    <w:rsid w:val="00BE3C0B"/>
    <w:rsid w:val="00BE45A0"/>
    <w:rsid w:val="00BF34F8"/>
    <w:rsid w:val="00BF47C4"/>
    <w:rsid w:val="00BF5129"/>
    <w:rsid w:val="00BF7F77"/>
    <w:rsid w:val="00C00842"/>
    <w:rsid w:val="00C029EC"/>
    <w:rsid w:val="00C076A0"/>
    <w:rsid w:val="00C12AFE"/>
    <w:rsid w:val="00C133BD"/>
    <w:rsid w:val="00C20FFC"/>
    <w:rsid w:val="00C23C6D"/>
    <w:rsid w:val="00C24C5F"/>
    <w:rsid w:val="00C26818"/>
    <w:rsid w:val="00C32806"/>
    <w:rsid w:val="00C37FEB"/>
    <w:rsid w:val="00C43226"/>
    <w:rsid w:val="00C43B75"/>
    <w:rsid w:val="00C4426C"/>
    <w:rsid w:val="00C47BDB"/>
    <w:rsid w:val="00C50B76"/>
    <w:rsid w:val="00C56040"/>
    <w:rsid w:val="00C60B06"/>
    <w:rsid w:val="00C62D05"/>
    <w:rsid w:val="00C65AD4"/>
    <w:rsid w:val="00C66CF0"/>
    <w:rsid w:val="00C7102A"/>
    <w:rsid w:val="00C740B7"/>
    <w:rsid w:val="00C77E75"/>
    <w:rsid w:val="00C82D5C"/>
    <w:rsid w:val="00C84463"/>
    <w:rsid w:val="00C90806"/>
    <w:rsid w:val="00C9345F"/>
    <w:rsid w:val="00C94B61"/>
    <w:rsid w:val="00CA1317"/>
    <w:rsid w:val="00CA21A1"/>
    <w:rsid w:val="00CA3095"/>
    <w:rsid w:val="00CA6367"/>
    <w:rsid w:val="00CA7D27"/>
    <w:rsid w:val="00CB132D"/>
    <w:rsid w:val="00CB7107"/>
    <w:rsid w:val="00CC0BBE"/>
    <w:rsid w:val="00CC1372"/>
    <w:rsid w:val="00CC384D"/>
    <w:rsid w:val="00CD0705"/>
    <w:rsid w:val="00CD7962"/>
    <w:rsid w:val="00CE43D8"/>
    <w:rsid w:val="00CE4F7D"/>
    <w:rsid w:val="00CE6E30"/>
    <w:rsid w:val="00CF3A00"/>
    <w:rsid w:val="00CF721A"/>
    <w:rsid w:val="00CF7DB3"/>
    <w:rsid w:val="00D05E2E"/>
    <w:rsid w:val="00D13700"/>
    <w:rsid w:val="00D16810"/>
    <w:rsid w:val="00D17A9A"/>
    <w:rsid w:val="00D20BDF"/>
    <w:rsid w:val="00D300FB"/>
    <w:rsid w:val="00D30276"/>
    <w:rsid w:val="00D3039A"/>
    <w:rsid w:val="00D360B1"/>
    <w:rsid w:val="00D36A12"/>
    <w:rsid w:val="00D37834"/>
    <w:rsid w:val="00D43296"/>
    <w:rsid w:val="00D455D9"/>
    <w:rsid w:val="00D4657D"/>
    <w:rsid w:val="00D46D5F"/>
    <w:rsid w:val="00D518BD"/>
    <w:rsid w:val="00D53C68"/>
    <w:rsid w:val="00D62C9A"/>
    <w:rsid w:val="00D63398"/>
    <w:rsid w:val="00D76811"/>
    <w:rsid w:val="00D810E5"/>
    <w:rsid w:val="00D86D7D"/>
    <w:rsid w:val="00D93BB9"/>
    <w:rsid w:val="00D943DA"/>
    <w:rsid w:val="00D95C56"/>
    <w:rsid w:val="00DA49F2"/>
    <w:rsid w:val="00DA5D74"/>
    <w:rsid w:val="00DB0C72"/>
    <w:rsid w:val="00DB0E68"/>
    <w:rsid w:val="00DB4639"/>
    <w:rsid w:val="00DB7B3C"/>
    <w:rsid w:val="00DB7B5A"/>
    <w:rsid w:val="00DC00A3"/>
    <w:rsid w:val="00DC010F"/>
    <w:rsid w:val="00DC01E6"/>
    <w:rsid w:val="00DC04A7"/>
    <w:rsid w:val="00DC4EFF"/>
    <w:rsid w:val="00DC674C"/>
    <w:rsid w:val="00DD0AB9"/>
    <w:rsid w:val="00DD3230"/>
    <w:rsid w:val="00DE139F"/>
    <w:rsid w:val="00DE1852"/>
    <w:rsid w:val="00DE2B2C"/>
    <w:rsid w:val="00DE7D2F"/>
    <w:rsid w:val="00DF21E2"/>
    <w:rsid w:val="00DF6C38"/>
    <w:rsid w:val="00DF6EE9"/>
    <w:rsid w:val="00E00963"/>
    <w:rsid w:val="00E02D98"/>
    <w:rsid w:val="00E13267"/>
    <w:rsid w:val="00E13F26"/>
    <w:rsid w:val="00E2124F"/>
    <w:rsid w:val="00E235BF"/>
    <w:rsid w:val="00E25757"/>
    <w:rsid w:val="00E266AB"/>
    <w:rsid w:val="00E46B95"/>
    <w:rsid w:val="00E47824"/>
    <w:rsid w:val="00E52B50"/>
    <w:rsid w:val="00E55442"/>
    <w:rsid w:val="00E569DE"/>
    <w:rsid w:val="00E623A2"/>
    <w:rsid w:val="00E623C2"/>
    <w:rsid w:val="00E62AC0"/>
    <w:rsid w:val="00E62D29"/>
    <w:rsid w:val="00E654DA"/>
    <w:rsid w:val="00E75A88"/>
    <w:rsid w:val="00E775A3"/>
    <w:rsid w:val="00E80051"/>
    <w:rsid w:val="00E802EC"/>
    <w:rsid w:val="00E82FCC"/>
    <w:rsid w:val="00E92AB6"/>
    <w:rsid w:val="00EA0404"/>
    <w:rsid w:val="00EA1267"/>
    <w:rsid w:val="00EA12B6"/>
    <w:rsid w:val="00EA5425"/>
    <w:rsid w:val="00EA72B5"/>
    <w:rsid w:val="00EB7B44"/>
    <w:rsid w:val="00EC0E1D"/>
    <w:rsid w:val="00EC3A47"/>
    <w:rsid w:val="00ED7245"/>
    <w:rsid w:val="00EE03FA"/>
    <w:rsid w:val="00EF1E9C"/>
    <w:rsid w:val="00EF516B"/>
    <w:rsid w:val="00EF5E36"/>
    <w:rsid w:val="00F01098"/>
    <w:rsid w:val="00F0110B"/>
    <w:rsid w:val="00F113FC"/>
    <w:rsid w:val="00F12122"/>
    <w:rsid w:val="00F13D1B"/>
    <w:rsid w:val="00F21289"/>
    <w:rsid w:val="00F2145E"/>
    <w:rsid w:val="00F2621D"/>
    <w:rsid w:val="00F33719"/>
    <w:rsid w:val="00F35850"/>
    <w:rsid w:val="00F371A6"/>
    <w:rsid w:val="00F377D5"/>
    <w:rsid w:val="00F445AD"/>
    <w:rsid w:val="00F541A3"/>
    <w:rsid w:val="00F55A67"/>
    <w:rsid w:val="00F61D3C"/>
    <w:rsid w:val="00F67639"/>
    <w:rsid w:val="00F73FFE"/>
    <w:rsid w:val="00F8187D"/>
    <w:rsid w:val="00F84E83"/>
    <w:rsid w:val="00F8733A"/>
    <w:rsid w:val="00F94EFF"/>
    <w:rsid w:val="00F95D75"/>
    <w:rsid w:val="00FA75A5"/>
    <w:rsid w:val="00FB02A5"/>
    <w:rsid w:val="00FB1F54"/>
    <w:rsid w:val="00FB3539"/>
    <w:rsid w:val="00FB36CF"/>
    <w:rsid w:val="00FB62E2"/>
    <w:rsid w:val="00FC132A"/>
    <w:rsid w:val="00FC26DE"/>
    <w:rsid w:val="00FC32FD"/>
    <w:rsid w:val="00FC553E"/>
    <w:rsid w:val="00FC5ABB"/>
    <w:rsid w:val="00FD0041"/>
    <w:rsid w:val="00FD11F4"/>
    <w:rsid w:val="00FD2D3C"/>
    <w:rsid w:val="00FD3E8E"/>
    <w:rsid w:val="00FD5AA5"/>
    <w:rsid w:val="00FE1F3D"/>
    <w:rsid w:val="00FE2CE8"/>
    <w:rsid w:val="00FF2118"/>
    <w:rsid w:val="00FF36E5"/>
    <w:rsid w:val="00FF3C4A"/>
    <w:rsid w:val="00FF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3BC01A"/>
  <w15:chartTrackingRefBased/>
  <w15:docId w15:val="{60287B1D-7BEF-49D8-A850-F3184ABA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4D"/>
    <w:rPr>
      <w:rFonts w:ascii="Arial" w:hAnsi="Arial"/>
      <w:szCs w:val="24"/>
      <w:lang w:eastAsia="de-DE" w:bidi="ar-SA"/>
    </w:rPr>
  </w:style>
  <w:style w:type="paragraph" w:styleId="Heading1">
    <w:name w:val="heading 1"/>
    <w:next w:val="Text1"/>
    <w:qFormat/>
    <w:pPr>
      <w:pageBreakBefore/>
      <w:widowControl w:val="0"/>
      <w:numPr>
        <w:numId w:val="3"/>
      </w:numPr>
      <w:tabs>
        <w:tab w:val="clear" w:pos="567"/>
      </w:tabs>
      <w:spacing w:before="240" w:after="240"/>
      <w:outlineLvl w:val="0"/>
    </w:pPr>
    <w:rPr>
      <w:rFonts w:ascii="Arial" w:hAnsi="Arial" w:cs="Arial"/>
      <w:b/>
      <w:bCs/>
      <w:sz w:val="28"/>
      <w:szCs w:val="32"/>
      <w:lang w:val="de-DE" w:eastAsia="de-DE" w:bidi="ar-SA"/>
    </w:rPr>
  </w:style>
  <w:style w:type="paragraph" w:styleId="Heading2">
    <w:name w:val="heading 2"/>
    <w:next w:val="Text2"/>
    <w:qFormat/>
    <w:rsid w:val="004D71AE"/>
    <w:pPr>
      <w:widowControl w:val="0"/>
      <w:numPr>
        <w:ilvl w:val="1"/>
        <w:numId w:val="4"/>
      </w:numPr>
      <w:spacing w:before="240" w:after="240"/>
      <w:outlineLvl w:val="1"/>
    </w:pPr>
    <w:rPr>
      <w:rFonts w:ascii="Arial" w:hAnsi="Arial" w:cs="Arial"/>
      <w:b/>
      <w:bCs/>
      <w:sz w:val="24"/>
      <w:szCs w:val="28"/>
      <w:lang w:val="de-DE" w:eastAsia="de-DE" w:bidi="ar-SA"/>
    </w:rPr>
  </w:style>
  <w:style w:type="paragraph" w:styleId="Heading3">
    <w:name w:val="heading 3"/>
    <w:next w:val="Text3"/>
    <w:qFormat/>
    <w:pPr>
      <w:widowControl w:val="0"/>
      <w:numPr>
        <w:ilvl w:val="2"/>
        <w:numId w:val="8"/>
      </w:numPr>
      <w:tabs>
        <w:tab w:val="clear" w:pos="1134"/>
        <w:tab w:val="num" w:pos="851"/>
      </w:tabs>
      <w:spacing w:before="120" w:after="120"/>
      <w:ind w:left="851" w:hanging="851"/>
      <w:outlineLvl w:val="2"/>
    </w:pPr>
    <w:rPr>
      <w:rFonts w:ascii="Arial" w:hAnsi="Arial"/>
      <w:b/>
      <w:sz w:val="24"/>
      <w:lang w:val="de-DE" w:eastAsia="de-DE" w:bidi="ar-SA"/>
    </w:rPr>
  </w:style>
  <w:style w:type="paragraph" w:styleId="Heading4">
    <w:name w:val="heading 4"/>
    <w:basedOn w:val="Normal"/>
    <w:next w:val="Text4"/>
    <w:qFormat/>
    <w:pPr>
      <w:keepNext/>
      <w:spacing w:before="120" w:after="120"/>
      <w:ind w:left="1701"/>
      <w:outlineLvl w:val="3"/>
    </w:pPr>
    <w:rPr>
      <w:b/>
      <w:bCs/>
      <w:sz w:val="22"/>
      <w:szCs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32"/>
      <w:lang w:val="de-DE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1">
    <w:name w:val="Text1"/>
    <w:pPr>
      <w:widowControl w:val="0"/>
    </w:pPr>
    <w:rPr>
      <w:rFonts w:ascii="Arial" w:hAnsi="Arial"/>
      <w:lang w:val="de-DE" w:eastAsia="de-DE" w:bidi="ar-SA"/>
    </w:rPr>
  </w:style>
  <w:style w:type="paragraph" w:customStyle="1" w:styleId="Text2">
    <w:name w:val="Text2"/>
    <w:pPr>
      <w:widowControl w:val="0"/>
      <w:ind w:left="567"/>
    </w:pPr>
    <w:rPr>
      <w:rFonts w:ascii="Arial" w:hAnsi="Arial"/>
      <w:lang w:val="de-DE" w:eastAsia="de-DE" w:bidi="ar-SA"/>
    </w:rPr>
  </w:style>
  <w:style w:type="paragraph" w:customStyle="1" w:styleId="Text3">
    <w:name w:val="Text3"/>
    <w:pPr>
      <w:ind w:left="851"/>
    </w:pPr>
    <w:rPr>
      <w:rFonts w:ascii="Arial" w:hAnsi="Arial"/>
      <w:lang w:val="de-DE" w:eastAsia="de-DE" w:bidi="ar-SA"/>
    </w:rPr>
  </w:style>
  <w:style w:type="paragraph" w:customStyle="1" w:styleId="Text4">
    <w:name w:val="Text4"/>
    <w:pPr>
      <w:ind w:left="1701"/>
    </w:pPr>
    <w:rPr>
      <w:rFonts w:ascii="Arial" w:hAnsi="Arial"/>
      <w:lang w:val="de-DE" w:eastAsia="de-DE" w:bidi="ar-SA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customStyle="1" w:styleId="Liste1">
    <w:name w:val="Liste 1"/>
    <w:link w:val="Liste1Char"/>
    <w:pPr>
      <w:numPr>
        <w:numId w:val="5"/>
      </w:numPr>
      <w:spacing w:after="60"/>
    </w:pPr>
    <w:rPr>
      <w:rFonts w:ascii="Arial" w:hAnsi="Arial"/>
      <w:lang w:val="de-DE" w:eastAsia="de-DE" w:bidi="ar-SA"/>
    </w:rPr>
  </w:style>
  <w:style w:type="paragraph" w:styleId="List2">
    <w:name w:val="List 2"/>
    <w:pPr>
      <w:numPr>
        <w:numId w:val="6"/>
      </w:numPr>
      <w:spacing w:after="60"/>
    </w:pPr>
    <w:rPr>
      <w:rFonts w:ascii="Arial" w:hAnsi="Arial"/>
      <w:lang w:val="de-DE" w:eastAsia="de-DE" w:bidi="ar-SA"/>
    </w:rPr>
  </w:style>
  <w:style w:type="paragraph" w:styleId="List3">
    <w:name w:val="List 3"/>
    <w:pPr>
      <w:numPr>
        <w:numId w:val="7"/>
      </w:numPr>
      <w:spacing w:after="60"/>
    </w:pPr>
    <w:rPr>
      <w:rFonts w:ascii="Arial" w:hAnsi="Arial"/>
      <w:lang w:val="de-DE" w:eastAsia="de-DE" w:bidi="ar-SA"/>
    </w:rPr>
  </w:style>
  <w:style w:type="paragraph" w:styleId="List4">
    <w:name w:val="List 4"/>
    <w:pPr>
      <w:tabs>
        <w:tab w:val="num" w:pos="2325"/>
      </w:tabs>
      <w:spacing w:after="60"/>
      <w:ind w:left="2325" w:hanging="567"/>
    </w:pPr>
    <w:rPr>
      <w:rFonts w:ascii="Arial" w:hAnsi="Arial"/>
      <w:lang w:val="de-DE" w:eastAsia="de-DE" w:bidi="ar-SA"/>
    </w:rPr>
  </w:style>
  <w:style w:type="paragraph" w:customStyle="1" w:styleId="Nummerierung1">
    <w:name w:val="Nummerierung 1"/>
    <w:pPr>
      <w:spacing w:before="60" w:after="60"/>
      <w:ind w:left="567" w:hanging="567"/>
    </w:pPr>
    <w:rPr>
      <w:rFonts w:ascii="Arial" w:hAnsi="Arial"/>
      <w:lang w:val="de-DE" w:eastAsia="de-DE" w:bidi="ar-SA"/>
    </w:rPr>
  </w:style>
  <w:style w:type="paragraph" w:customStyle="1" w:styleId="Nummerierung2">
    <w:name w:val="Nummerierung 2"/>
    <w:pPr>
      <w:widowControl w:val="0"/>
      <w:numPr>
        <w:numId w:val="2"/>
      </w:numPr>
      <w:spacing w:before="60" w:after="60"/>
    </w:pPr>
    <w:rPr>
      <w:rFonts w:ascii="Arial" w:hAnsi="Arial"/>
      <w:lang w:val="de-DE" w:eastAsia="de-DE" w:bidi="ar-SA"/>
    </w:rPr>
  </w:style>
  <w:style w:type="paragraph" w:customStyle="1" w:styleId="Nummerierung3">
    <w:name w:val="Nummerierung 3"/>
    <w:pPr>
      <w:widowControl w:val="0"/>
      <w:spacing w:before="60" w:after="60"/>
      <w:ind w:left="1418" w:hanging="284"/>
    </w:pPr>
    <w:rPr>
      <w:rFonts w:ascii="Arial" w:hAnsi="Arial"/>
      <w:lang w:val="de-DE" w:eastAsia="de-DE" w:bidi="ar-SA"/>
    </w:rPr>
  </w:style>
  <w:style w:type="paragraph" w:customStyle="1" w:styleId="Tabellenkopf">
    <w:name w:val="Tabellenkopf"/>
    <w:pPr>
      <w:spacing w:before="60" w:after="240"/>
      <w:jc w:val="center"/>
    </w:pPr>
    <w:rPr>
      <w:rFonts w:ascii="Arial" w:hAnsi="Arial"/>
      <w:b/>
      <w:lang w:val="de-DE" w:eastAsia="de-DE" w:bidi="ar-SA"/>
    </w:rPr>
  </w:style>
  <w:style w:type="paragraph" w:customStyle="1" w:styleId="Tabellenpunkt">
    <w:name w:val="Tabellenpunkt"/>
    <w:pPr>
      <w:tabs>
        <w:tab w:val="num" w:pos="496"/>
        <w:tab w:val="left" w:pos="720"/>
      </w:tabs>
      <w:spacing w:before="60" w:after="240"/>
      <w:ind w:left="493" w:hanging="357"/>
    </w:pPr>
    <w:rPr>
      <w:rFonts w:ascii="Arial" w:hAnsi="Arial"/>
      <w:lang w:val="de-DE" w:eastAsia="de-DE" w:bidi="ar-SA"/>
    </w:rPr>
  </w:style>
  <w:style w:type="paragraph" w:customStyle="1" w:styleId="Tabellentext">
    <w:name w:val="Tabellentext"/>
    <w:pPr>
      <w:spacing w:before="60" w:after="240"/>
    </w:pPr>
    <w:rPr>
      <w:rFonts w:ascii="Arial" w:hAnsi="Arial"/>
      <w:lang w:val="de-DE" w:eastAsia="de-DE" w:bidi="ar-SA"/>
    </w:rPr>
  </w:style>
  <w:style w:type="paragraph" w:customStyle="1" w:styleId="TableofContents">
    <w:name w:val="Table of Contents"/>
    <w:pPr>
      <w:spacing w:after="240"/>
      <w:ind w:left="567"/>
    </w:pPr>
    <w:rPr>
      <w:rFonts w:ascii="Arial" w:hAnsi="Arial"/>
      <w:b/>
      <w:sz w:val="24"/>
      <w:lang w:val="de-DE" w:eastAsia="de-DE" w:bidi="ar-SA"/>
    </w:rPr>
  </w:style>
  <w:style w:type="paragraph" w:customStyle="1" w:styleId="Testnummer">
    <w:name w:val="Testnummer"/>
    <w:pPr>
      <w:tabs>
        <w:tab w:val="left" w:pos="1701"/>
      </w:tabs>
      <w:spacing w:before="60" w:after="60"/>
    </w:pPr>
    <w:rPr>
      <w:rFonts w:ascii="Arial" w:hAnsi="Arial"/>
      <w:b/>
      <w:lang w:val="de-DE" w:eastAsia="de-DE" w:bidi="ar-SA"/>
    </w:rPr>
  </w:style>
  <w:style w:type="paragraph" w:styleId="TOC1">
    <w:name w:val="toc 1"/>
    <w:next w:val="Normal"/>
    <w:semiHidden/>
    <w:pPr>
      <w:tabs>
        <w:tab w:val="right" w:leader="dot" w:pos="9072"/>
      </w:tabs>
      <w:spacing w:before="120" w:after="120"/>
      <w:ind w:left="1701" w:hanging="567"/>
    </w:pPr>
    <w:rPr>
      <w:rFonts w:ascii="Arial" w:hAnsi="Arial"/>
      <w:noProof/>
      <w:u w:color="0057A3"/>
      <w:lang w:val="de-DE" w:eastAsia="de-DE" w:bidi="ar-SA"/>
    </w:rPr>
  </w:style>
  <w:style w:type="paragraph" w:styleId="TOC2">
    <w:name w:val="toc 2"/>
    <w:next w:val="Normal"/>
    <w:semiHidden/>
    <w:pPr>
      <w:tabs>
        <w:tab w:val="right" w:leader="dot" w:pos="9072"/>
      </w:tabs>
      <w:spacing w:before="60" w:after="60"/>
      <w:ind w:left="2268" w:hanging="567"/>
    </w:pPr>
    <w:rPr>
      <w:rFonts w:ascii="Helvetica" w:hAnsi="Helvetica"/>
      <w:noProof/>
      <w:szCs w:val="26"/>
      <w:u w:color="4CA5FF"/>
      <w:lang w:val="de-DE" w:eastAsia="de-DE" w:bidi="ar-SA"/>
    </w:rPr>
  </w:style>
  <w:style w:type="paragraph" w:styleId="TOC3">
    <w:name w:val="toc 3"/>
    <w:next w:val="Normal"/>
    <w:semiHidden/>
    <w:pPr>
      <w:tabs>
        <w:tab w:val="right" w:leader="dot" w:pos="9072"/>
      </w:tabs>
      <w:ind w:left="3005" w:hanging="737"/>
    </w:pPr>
    <w:rPr>
      <w:rFonts w:ascii="Helvetica" w:hAnsi="Helvetica"/>
      <w:u w:color="99CDFF"/>
      <w:lang w:val="de-DE" w:eastAsia="de-DE" w:bidi="ar-SA"/>
    </w:rPr>
  </w:style>
  <w:style w:type="paragraph" w:customStyle="1" w:styleId="Alarme">
    <w:name w:val="Alarme"/>
    <w:link w:val="AlarmeChar"/>
    <w:pPr>
      <w:numPr>
        <w:numId w:val="1"/>
      </w:numPr>
      <w:spacing w:before="60" w:after="60"/>
    </w:pPr>
    <w:rPr>
      <w:rFonts w:ascii="Arial" w:hAnsi="Arial"/>
      <w:b/>
      <w:lang w:val="de-DE" w:eastAsia="de-DE" w:bidi="ar-SA"/>
    </w:rPr>
  </w:style>
  <w:style w:type="paragraph" w:customStyle="1" w:styleId="Tabellenkopf2">
    <w:name w:val="Tabellenkopf 2"/>
    <w:basedOn w:val="Tabellenkopf"/>
    <w:pPr>
      <w:jc w:val="left"/>
    </w:pPr>
    <w:rPr>
      <w:sz w:val="28"/>
      <w:lang w:val="fr-FR"/>
    </w:rPr>
  </w:style>
  <w:style w:type="paragraph" w:customStyle="1" w:styleId="Tabellentext2">
    <w:name w:val="Tabellentext 2"/>
    <w:basedOn w:val="Tabellentext"/>
    <w:rPr>
      <w:sz w:val="28"/>
      <w:lang w:val="en-US"/>
    </w:rPr>
  </w:style>
  <w:style w:type="paragraph" w:customStyle="1" w:styleId="Alarme1">
    <w:name w:val="Alarme 1"/>
    <w:basedOn w:val="Alarme"/>
    <w:pPr>
      <w:numPr>
        <w:numId w:val="0"/>
      </w:numPr>
    </w:pPr>
    <w:rPr>
      <w:lang w:val="en-US"/>
    </w:rPr>
  </w:style>
  <w:style w:type="character" w:styleId="FollowedHyperlink">
    <w:name w:val="FollowedHyperlink"/>
    <w:rPr>
      <w:color w:val="800080"/>
      <w:u w:val="single"/>
    </w:rPr>
  </w:style>
  <w:style w:type="paragraph" w:styleId="TOC4">
    <w:name w:val="toc 4"/>
    <w:basedOn w:val="Normal"/>
    <w:next w:val="Normal"/>
    <w:autoRedefine/>
    <w:semiHidden/>
    <w:rsid w:val="003913BD"/>
    <w:pPr>
      <w:ind w:left="2977" w:hanging="567"/>
    </w:pPr>
    <w:rPr>
      <w:rFonts w:ascii="Helvetica" w:hAnsi="Helvetica"/>
      <w:i/>
      <w:szCs w:val="20"/>
      <w:lang w:val="de-DE"/>
    </w:rPr>
  </w:style>
  <w:style w:type="paragraph" w:styleId="FootnoteText">
    <w:name w:val="footnote text"/>
    <w:basedOn w:val="Normal"/>
    <w:semiHidden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Tabelle">
    <w:name w:val="Tabelle"/>
    <w:basedOn w:val="Normal"/>
    <w:pPr>
      <w:spacing w:before="20" w:after="20"/>
      <w:jc w:val="both"/>
    </w:pPr>
    <w:rPr>
      <w:rFonts w:cs="Arial"/>
      <w:szCs w:val="20"/>
      <w:lang w:val="de-DE" w:eastAsia="en-US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rFonts w:ascii="Times New Roman" w:hAnsi="Times New Roman"/>
      <w:sz w:val="24"/>
      <w:lang w:val="de-DE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rFonts w:ascii="Times New Roman" w:hAnsi="Times New Roman"/>
      <w:sz w:val="24"/>
      <w:lang w:val="de-DE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rFonts w:ascii="Times New Roman" w:hAnsi="Times New Roman"/>
      <w:sz w:val="24"/>
      <w:lang w:val="de-DE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rFonts w:ascii="Times New Roman" w:hAnsi="Times New Roman"/>
      <w:sz w:val="24"/>
      <w:lang w:val="de-DE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rFonts w:ascii="Times New Roman" w:hAnsi="Times New Roman"/>
      <w:sz w:val="24"/>
      <w:lang w:val="de-DE"/>
    </w:rPr>
  </w:style>
  <w:style w:type="paragraph" w:customStyle="1" w:styleId="GW002">
    <w:name w:val="GW002"/>
    <w:basedOn w:val="Heading1"/>
    <w:next w:val="Text2"/>
    <w:rsid w:val="00C7102A"/>
    <w:pPr>
      <w:numPr>
        <w:numId w:val="0"/>
      </w:numPr>
    </w:pPr>
  </w:style>
  <w:style w:type="paragraph" w:customStyle="1" w:styleId="AufzhlungPunkt">
    <w:name w:val="Aufzählung Punkt"/>
    <w:basedOn w:val="Normal"/>
    <w:rsid w:val="00B606AF"/>
    <w:pPr>
      <w:numPr>
        <w:numId w:val="10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  <w:style w:type="paragraph" w:customStyle="1" w:styleId="GW001">
    <w:name w:val="GW001"/>
    <w:basedOn w:val="Normal"/>
    <w:rsid w:val="00B606AF"/>
    <w:pPr>
      <w:keepNext/>
      <w:spacing w:before="240" w:after="60"/>
    </w:pPr>
    <w:rPr>
      <w:rFonts w:ascii="Helvetica" w:hAnsi="Helvetica"/>
      <w:b/>
      <w:sz w:val="24"/>
      <w:szCs w:val="20"/>
      <w:lang w:val="de-DE"/>
    </w:rPr>
  </w:style>
  <w:style w:type="paragraph" w:styleId="DocumentMap">
    <w:name w:val="Document Map"/>
    <w:basedOn w:val="Normal"/>
    <w:semiHidden/>
    <w:rsid w:val="00985C7C"/>
    <w:pPr>
      <w:shd w:val="clear" w:color="auto" w:fill="000080"/>
    </w:pPr>
    <w:rPr>
      <w:rFonts w:ascii="Tahoma" w:hAnsi="Tahoma" w:cs="Tahoma"/>
    </w:rPr>
  </w:style>
  <w:style w:type="paragraph" w:customStyle="1" w:styleId="Formatvorlage4">
    <w:name w:val="Formatvorlage4"/>
    <w:basedOn w:val="Normal"/>
    <w:next w:val="TOC1"/>
    <w:rsid w:val="00B4042A"/>
    <w:rPr>
      <w:b/>
      <w:bCs/>
      <w:lang w:val="en-GB"/>
    </w:rPr>
  </w:style>
  <w:style w:type="numbering" w:customStyle="1" w:styleId="Formatvorlage1">
    <w:name w:val="Formatvorlage1"/>
    <w:basedOn w:val="NoList"/>
    <w:rsid w:val="002D4DE8"/>
    <w:pPr>
      <w:numPr>
        <w:numId w:val="11"/>
      </w:numPr>
    </w:pPr>
  </w:style>
  <w:style w:type="paragraph" w:customStyle="1" w:styleId="Content1">
    <w:name w:val="Content 1"/>
    <w:basedOn w:val="Normal"/>
    <w:next w:val="TOC1"/>
    <w:rsid w:val="002D4DE8"/>
    <w:pPr>
      <w:ind w:left="180"/>
    </w:pPr>
    <w:rPr>
      <w:b/>
      <w:lang w:val="en-GB"/>
    </w:rPr>
  </w:style>
  <w:style w:type="paragraph" w:customStyle="1" w:styleId="Content2">
    <w:name w:val="Content 2"/>
    <w:basedOn w:val="Normal"/>
    <w:next w:val="TOC2"/>
    <w:rsid w:val="002D4DE8"/>
    <w:pPr>
      <w:ind w:left="708"/>
    </w:pPr>
    <w:rPr>
      <w:lang w:val="en-GB"/>
    </w:rPr>
  </w:style>
  <w:style w:type="numbering" w:customStyle="1" w:styleId="CISLOVANIE">
    <w:name w:val="CISLOVANIE"/>
    <w:basedOn w:val="NoList"/>
    <w:rsid w:val="002D4DE8"/>
    <w:pPr>
      <w:numPr>
        <w:numId w:val="12"/>
      </w:numPr>
    </w:pPr>
  </w:style>
  <w:style w:type="character" w:styleId="PageNumber">
    <w:name w:val="page number"/>
    <w:basedOn w:val="DefaultParagraphFont"/>
    <w:rsid w:val="002D4DE8"/>
  </w:style>
  <w:style w:type="paragraph" w:customStyle="1" w:styleId="Formatvorlage">
    <w:name w:val="Formatvorlage"/>
    <w:basedOn w:val="TOC1"/>
    <w:next w:val="TOC1"/>
    <w:rsid w:val="002D4DE8"/>
    <w:pPr>
      <w:numPr>
        <w:numId w:val="13"/>
      </w:numPr>
      <w:spacing w:line="360" w:lineRule="auto"/>
    </w:pPr>
    <w:rPr>
      <w:b/>
      <w:szCs w:val="24"/>
      <w:lang w:val="en-US"/>
    </w:rPr>
  </w:style>
  <w:style w:type="character" w:customStyle="1" w:styleId="Liste1Char">
    <w:name w:val="Liste 1 Char"/>
    <w:link w:val="Liste1"/>
    <w:rsid w:val="00953D0B"/>
    <w:rPr>
      <w:rFonts w:ascii="Arial" w:hAnsi="Arial"/>
      <w:lang w:val="de-DE" w:eastAsia="de-DE" w:bidi="ar-SA"/>
    </w:rPr>
  </w:style>
  <w:style w:type="paragraph" w:customStyle="1" w:styleId="Step">
    <w:name w:val="Step"/>
    <w:basedOn w:val="Normal"/>
    <w:rsid w:val="00343355"/>
    <w:pPr>
      <w:numPr>
        <w:numId w:val="15"/>
      </w:numPr>
    </w:pPr>
  </w:style>
  <w:style w:type="table" w:styleId="TableGrid">
    <w:name w:val="Table Grid"/>
    <w:basedOn w:val="TableNormal"/>
    <w:rsid w:val="003433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ltext">
    <w:name w:val="Meltext"/>
    <w:basedOn w:val="Liste1"/>
    <w:link w:val="MeltextChar"/>
    <w:rsid w:val="001D7B3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D7B32"/>
    <w:rPr>
      <w:rFonts w:ascii="Arial" w:hAnsi="Arial" w:cs="Arial"/>
      <w:b/>
      <w:szCs w:val="24"/>
      <w:lang w:val="fr-FR" w:eastAsia="de-DE" w:bidi="ar-SA"/>
    </w:rPr>
  </w:style>
  <w:style w:type="character" w:customStyle="1" w:styleId="AlarmeChar">
    <w:name w:val="Alarme Char"/>
    <w:link w:val="Alarme"/>
    <w:rsid w:val="001D7B32"/>
    <w:rPr>
      <w:rFonts w:ascii="Arial" w:hAnsi="Arial"/>
      <w:b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26\Anwendungsdaten\Microsoft\Vorlagen\Vorlage%20IWK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 IWKA.dot</Template>
  <TotalTime>0</TotalTime>
  <Pages>1</Pages>
  <Words>106</Words>
  <Characters>605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Dr. M. Lanza</dc:creator>
  <cp:keywords/>
  <cp:lastModifiedBy>Preephim, Chatuphon</cp:lastModifiedBy>
  <cp:revision>2</cp:revision>
  <cp:lastPrinted>2008-05-15T09:00:00Z</cp:lastPrinted>
  <dcterms:created xsi:type="dcterms:W3CDTF">2026-09-04T09:22:00Z</dcterms:created>
  <dcterms:modified xsi:type="dcterms:W3CDTF">2026-09-04T09:22:00Z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TEMPLATE</vt:lpwstr>
  </property>
  <property fmtid="{D5CDD505-2E9C-101B-9397-08002B2CF9AE}" pid="3" name="Copyright">
    <vt:lpwstr>© Copyright by IWK Verpackungstechnik GmbH 2009</vt:lpwstr>
  </property>
  <property fmtid="{D5CDD505-2E9C-101B-9397-08002B2CF9AE}" pid="4" name="Order">
    <vt:lpwstr>42142</vt:lpwstr>
  </property>
  <property fmtid="{D5CDD505-2E9C-101B-9397-08002B2CF9AE}" pid="5" name="Machine">
    <vt:lpwstr>Cartopac SC 5</vt:lpwstr>
  </property>
  <property fmtid="{D5CDD505-2E9C-101B-9397-08002B2CF9AE}" pid="6" name="Customer">
    <vt:lpwstr>Sanofi-Aventis, France</vt:lpwstr>
  </property>
  <property fmtid="{D5CDD505-2E9C-101B-9397-08002B2CF9AE}" pid="7" name="Baunummer">
    <vt:lpwstr>8</vt:lpwstr>
  </property>
  <property fmtid="{D5CDD505-2E9C-101B-9397-08002B2CF9AE}" pid="8" name="TemplateVersion">
    <vt:lpwstr>18.11.2008 auto</vt:lpwstr>
  </property>
</Properties>
</file>