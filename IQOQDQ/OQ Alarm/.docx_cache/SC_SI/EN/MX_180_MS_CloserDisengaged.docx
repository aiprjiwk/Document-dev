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247563" w:rsidRPr="007358CB" w14:paraId="14C0EA0C" w14:textId="77777777" w:rsidTr="00E676A6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A32F73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 w:rsidRPr="007358CB">
              <w:rPr>
                <w:lang w:val="en-GB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6026E5" w14:textId="77777777" w:rsidR="00247563" w:rsidRPr="00314D43" w:rsidRDefault="00247563" w:rsidP="00FB000E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7358CB">
              <w:rPr>
                <w:lang w:val="en-GB"/>
              </w:rPr>
              <w:t>OQ Alarm:</w:t>
            </w:r>
            <w:r w:rsidRPr="007358CB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314D43">
              <w:rPr>
                <w:rFonts w:cs="Arial"/>
                <w:sz w:val="16"/>
                <w:szCs w:val="16"/>
                <w:lang w:val="en-GB"/>
              </w:rPr>
              <w:t>MX_180_MS_CloserDisengaged</w:t>
            </w:r>
          </w:p>
        </w:tc>
      </w:tr>
      <w:tr w:rsidR="00247563" w:rsidRPr="007358CB" w14:paraId="0E79B035" w14:textId="77777777" w:rsidTr="00E676A6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9371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84205" w14:textId="77777777" w:rsidR="00247563" w:rsidRPr="007358CB" w:rsidRDefault="00247563" w:rsidP="00FB000E">
            <w:pPr>
              <w:pStyle w:val="Alarme"/>
              <w:rPr>
                <w:lang w:val="en-GB"/>
              </w:rPr>
            </w:pPr>
            <w:bookmarkStart w:id="0" w:name="_Toc259609820"/>
            <w:r>
              <w:rPr>
                <w:lang w:val="en-GB"/>
              </w:rPr>
              <w:t>Overload dust flap closer</w:t>
            </w:r>
            <w:bookmarkEnd w:id="0"/>
          </w:p>
        </w:tc>
      </w:tr>
      <w:tr w:rsidR="00247563" w:rsidRPr="007358CB" w14:paraId="15F3BB4A" w14:textId="77777777" w:rsidTr="00E676A6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9946D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 w:rsidRPr="007358CB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701C20" w14:textId="77777777" w:rsidR="00247563" w:rsidRPr="007358CB" w:rsidRDefault="00247563" w:rsidP="00FB000E">
            <w:pPr>
              <w:pStyle w:val="Liste1"/>
              <w:rPr>
                <w:lang w:val="en-GB"/>
              </w:rPr>
            </w:pPr>
            <w:r w:rsidRPr="007358CB">
              <w:rPr>
                <w:lang w:val="en-GB"/>
              </w:rPr>
              <w:t>Machine is ready for operation</w:t>
            </w:r>
          </w:p>
        </w:tc>
      </w:tr>
      <w:tr w:rsidR="00247563" w:rsidRPr="007358CB" w14:paraId="286D8EE8" w14:textId="77777777" w:rsidTr="00E676A6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4BA2F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 w:rsidRPr="007358CB">
              <w:rPr>
                <w:lang w:val="en-GB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76EAC" w14:textId="77777777" w:rsidR="00247563" w:rsidRPr="007358CB" w:rsidRDefault="00247563" w:rsidP="00FB000E">
            <w:pPr>
              <w:pStyle w:val="Liste1"/>
              <w:rPr>
                <w:lang w:val="en-GB"/>
              </w:rPr>
            </w:pPr>
            <w:r w:rsidRPr="007358CB">
              <w:rPr>
                <w:lang w:val="en-GB"/>
              </w:rPr>
              <w:t>Pull</w:t>
            </w:r>
            <w:r>
              <w:rPr>
                <w:lang w:val="en-GB"/>
              </w:rPr>
              <w:t xml:space="preserve"> the </w:t>
            </w:r>
            <w:r w:rsidRPr="007358CB">
              <w:rPr>
                <w:lang w:val="en-GB"/>
              </w:rPr>
              <w:t>front</w:t>
            </w:r>
            <w:r>
              <w:rPr>
                <w:lang w:val="en-GB"/>
              </w:rPr>
              <w:t xml:space="preserve"> dust flap closer</w:t>
            </w:r>
            <w:r w:rsidRPr="007358CB">
              <w:rPr>
                <w:lang w:val="en-GB"/>
              </w:rPr>
              <w:t xml:space="preserve"> </w:t>
            </w:r>
            <w:r>
              <w:rPr>
                <w:lang w:val="en-GB"/>
              </w:rPr>
              <w:t>towards to operator</w:t>
            </w:r>
          </w:p>
        </w:tc>
      </w:tr>
      <w:tr w:rsidR="00247563" w:rsidRPr="007358CB" w14:paraId="4CC2D70F" w14:textId="77777777" w:rsidTr="00E676A6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102CA1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 w:rsidRPr="007358CB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CE7DE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 w:rsidRPr="007358CB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7FF26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423ED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3341C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247563" w:rsidRPr="007358CB" w14:paraId="096FF51C" w14:textId="77777777" w:rsidTr="00E676A6">
        <w:trPr>
          <w:cantSplit/>
          <w:trHeight w:val="281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13FD3" w14:textId="77777777" w:rsidR="00247563" w:rsidRPr="007358CB" w:rsidRDefault="00247563" w:rsidP="00FB000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BA78A4" w14:textId="77777777" w:rsidR="00247563" w:rsidRPr="007358CB" w:rsidRDefault="00247563" w:rsidP="00FB000E">
            <w:pPr>
              <w:pStyle w:val="Liste1"/>
              <w:rPr>
                <w:b/>
                <w:lang w:val="en-GB"/>
              </w:rPr>
            </w:pPr>
            <w:r w:rsidRPr="007358CB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2F023" w14:textId="77777777" w:rsidR="00247563" w:rsidRPr="007358CB" w:rsidRDefault="00247563" w:rsidP="00FB000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B35045" w14:textId="77777777" w:rsidR="00247563" w:rsidRPr="007358CB" w:rsidRDefault="00247563" w:rsidP="00FB000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1B53F0" w14:textId="77777777" w:rsidR="00247563" w:rsidRPr="007358CB" w:rsidRDefault="00247563" w:rsidP="00FB000E">
            <w:pPr>
              <w:jc w:val="center"/>
              <w:rPr>
                <w:lang w:val="en-GB"/>
              </w:rPr>
            </w:pPr>
          </w:p>
        </w:tc>
      </w:tr>
      <w:tr w:rsidR="00247563" w:rsidRPr="007358CB" w14:paraId="40C1AAE8" w14:textId="77777777" w:rsidTr="00E676A6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ADB43" w14:textId="77777777" w:rsidR="00247563" w:rsidRPr="007358CB" w:rsidRDefault="00247563" w:rsidP="00FB000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A53A2" w14:textId="77777777" w:rsidR="00247563" w:rsidRPr="007358CB" w:rsidRDefault="00247563" w:rsidP="00FB000E">
            <w:pPr>
              <w:pStyle w:val="Meltext"/>
              <w:rPr>
                <w:sz w:val="16"/>
                <w:szCs w:val="16"/>
                <w:lang w:val="en-GB"/>
              </w:rPr>
            </w:pPr>
            <w:r>
              <w:rPr>
                <w:lang w:val="en-GB"/>
              </w:rPr>
              <w:t>Overload dust flap closer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753D4" w14:textId="77777777" w:rsidR="00247563" w:rsidRPr="007358CB" w:rsidRDefault="00247563" w:rsidP="00FB000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67CE06" w14:textId="77777777" w:rsidR="00247563" w:rsidRPr="007358CB" w:rsidRDefault="00247563" w:rsidP="00FB000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578623" w14:textId="77777777" w:rsidR="00247563" w:rsidRPr="007358CB" w:rsidRDefault="00247563" w:rsidP="00FB000E">
            <w:pPr>
              <w:jc w:val="center"/>
              <w:rPr>
                <w:lang w:val="en-GB"/>
              </w:rPr>
            </w:pPr>
          </w:p>
        </w:tc>
      </w:tr>
      <w:tr w:rsidR="00247563" w:rsidRPr="007358CB" w14:paraId="0B1F718E" w14:textId="77777777" w:rsidTr="00E676A6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56FA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 w:rsidRPr="007358CB">
              <w:rPr>
                <w:lang w:val="en-GB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A6B6" w14:textId="77777777" w:rsidR="00247563" w:rsidRPr="007358CB" w:rsidRDefault="00247563" w:rsidP="00FB000E">
            <w:pPr>
              <w:pStyle w:val="Liste1"/>
              <w:rPr>
                <w:lang w:val="en-GB"/>
              </w:rPr>
            </w:pPr>
            <w:r w:rsidRPr="007358CB">
              <w:rPr>
                <w:lang w:val="en-GB"/>
              </w:rPr>
              <w:t xml:space="preserve">Press </w:t>
            </w:r>
            <w:r>
              <w:t>the START</w:t>
            </w:r>
            <w:r w:rsidRPr="007A0011">
              <w:t>-button</w:t>
            </w:r>
          </w:p>
        </w:tc>
      </w:tr>
      <w:tr w:rsidR="00247563" w:rsidRPr="007358CB" w14:paraId="3B68DC96" w14:textId="77777777" w:rsidTr="00E676A6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0541B78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 w:rsidRPr="007358CB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E9DFD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 w:rsidRPr="007358CB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FD31E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086E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73855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247563" w:rsidRPr="007358CB" w14:paraId="070232D7" w14:textId="77777777" w:rsidTr="00E676A6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E339D0" w14:textId="77777777" w:rsidR="00247563" w:rsidRPr="007358CB" w:rsidRDefault="00247563" w:rsidP="00FB000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2DB9CD" w14:textId="77777777" w:rsidR="00247563" w:rsidRPr="007358CB" w:rsidRDefault="00247563" w:rsidP="00FB000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7358CB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</w:r>
            <w:r w:rsidR="003F31CF">
              <w:rPr>
                <w:lang w:val="en-GB"/>
              </w:rPr>
              <w:t>can</w:t>
            </w:r>
            <w:r w:rsidRPr="007358CB">
              <w:rPr>
                <w:lang w:val="en-GB"/>
              </w:rPr>
              <w:t>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3DD420" w14:textId="77777777" w:rsidR="00247563" w:rsidRPr="007358CB" w:rsidRDefault="00247563" w:rsidP="00FB000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FFA3A0" w14:textId="77777777" w:rsidR="00247563" w:rsidRPr="007358CB" w:rsidRDefault="00247563" w:rsidP="00FB000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34D5FD" w14:textId="77777777" w:rsidR="00247563" w:rsidRPr="007358CB" w:rsidRDefault="00247563" w:rsidP="00FB000E">
            <w:pPr>
              <w:jc w:val="center"/>
              <w:rPr>
                <w:lang w:val="en-GB"/>
              </w:rPr>
            </w:pPr>
          </w:p>
        </w:tc>
      </w:tr>
      <w:tr w:rsidR="00247563" w:rsidRPr="007358CB" w14:paraId="4A7F4383" w14:textId="77777777" w:rsidTr="00E676A6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132E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 w:rsidRPr="007358CB">
              <w:rPr>
                <w:lang w:val="en-GB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DCAF1" w14:textId="77777777" w:rsidR="00247563" w:rsidRPr="007358CB" w:rsidRDefault="00247563" w:rsidP="00FB000E">
            <w:pPr>
              <w:pStyle w:val="Liste1"/>
              <w:rPr>
                <w:lang w:val="en-GB"/>
              </w:rPr>
            </w:pPr>
            <w:r w:rsidRPr="007358CB">
              <w:rPr>
                <w:lang w:val="en-GB"/>
              </w:rPr>
              <w:t xml:space="preserve">Press </w:t>
            </w:r>
            <w:r>
              <w:t>the RESET</w:t>
            </w:r>
            <w:r w:rsidRPr="007A0011">
              <w:t>-button</w:t>
            </w:r>
          </w:p>
        </w:tc>
      </w:tr>
      <w:tr w:rsidR="00247563" w:rsidRPr="007358CB" w14:paraId="282CD5E9" w14:textId="77777777" w:rsidTr="00E676A6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4DC8C4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 w:rsidRPr="007358CB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BC851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 w:rsidRPr="007358CB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09F58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DDD97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AD5E6" w14:textId="77777777" w:rsidR="00247563" w:rsidRPr="007358CB" w:rsidRDefault="00247563" w:rsidP="00FB000E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247563" w:rsidRPr="007358CB" w14:paraId="406D903A" w14:textId="77777777" w:rsidTr="00E676A6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72123" w14:textId="77777777" w:rsidR="00247563" w:rsidRPr="007358CB" w:rsidRDefault="00247563" w:rsidP="00FB000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F1F39" w14:textId="77777777" w:rsidR="00247563" w:rsidRPr="007358CB" w:rsidRDefault="00247563" w:rsidP="00FB000E">
            <w:pPr>
              <w:pStyle w:val="Liste1"/>
              <w:rPr>
                <w:lang w:val="en-GB"/>
              </w:rPr>
            </w:pPr>
            <w:r w:rsidRPr="007358CB">
              <w:rPr>
                <w:lang w:val="en-GB"/>
              </w:rPr>
              <w:t>Message is cleared</w:t>
            </w:r>
            <w:r w:rsidR="002E1C3E"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3D8993" w14:textId="77777777" w:rsidR="00247563" w:rsidRPr="007358CB" w:rsidRDefault="00247563" w:rsidP="00FB000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D3AB43" w14:textId="77777777" w:rsidR="00247563" w:rsidRPr="007358CB" w:rsidRDefault="00247563" w:rsidP="00FB000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5E0187" w14:textId="77777777" w:rsidR="00247563" w:rsidRPr="007358CB" w:rsidRDefault="00247563" w:rsidP="00FB000E">
            <w:pPr>
              <w:jc w:val="center"/>
              <w:rPr>
                <w:lang w:val="en-GB"/>
              </w:rPr>
            </w:pPr>
          </w:p>
        </w:tc>
      </w:tr>
      <w:tr w:rsidR="00247563" w:rsidRPr="007358CB" w14:paraId="5D48C5DF" w14:textId="77777777" w:rsidTr="00E676A6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42E865" w14:textId="77777777" w:rsidR="00247563" w:rsidRPr="007358CB" w:rsidRDefault="00247563" w:rsidP="00FB000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DA570A" w14:textId="77777777" w:rsidR="00247563" w:rsidRPr="007358CB" w:rsidRDefault="00247563" w:rsidP="00FB000E">
            <w:pPr>
              <w:pStyle w:val="Liste1"/>
              <w:rPr>
                <w:lang w:val="en-GB"/>
              </w:rPr>
            </w:pPr>
            <w:r w:rsidRPr="007358CB">
              <w:rPr>
                <w:lang w:val="en-GB"/>
              </w:rPr>
              <w:t>Machine status:</w:t>
            </w:r>
            <w:r w:rsidRPr="007358CB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49E722" w14:textId="77777777" w:rsidR="00247563" w:rsidRPr="007358CB" w:rsidRDefault="00247563" w:rsidP="00FB000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34EEA7" w14:textId="77777777" w:rsidR="00247563" w:rsidRPr="007358CB" w:rsidRDefault="00247563" w:rsidP="00FB000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B43457" w14:textId="77777777" w:rsidR="00247563" w:rsidRPr="007358CB" w:rsidRDefault="00247563" w:rsidP="00FB000E">
            <w:pPr>
              <w:jc w:val="center"/>
              <w:rPr>
                <w:lang w:val="en-GB"/>
              </w:rPr>
            </w:pPr>
          </w:p>
        </w:tc>
      </w:tr>
    </w:tbl>
    <w:p w14:paraId="4BDBD4CD" w14:textId="77777777" w:rsidR="00247563" w:rsidRDefault="00247563" w:rsidP="006E37FB">
      <w:pPr>
        <w:rPr>
          <w:lang w:val="en-GB"/>
        </w:rPr>
      </w:pPr>
    </w:p>
    <w:p w14:paraId="4B7F9FAD" w14:textId="77777777" w:rsidR="00A92336" w:rsidRDefault="00A92336" w:rsidP="006E37FB">
      <w:pPr>
        <w:rPr>
          <w:lang w:val="en-GB"/>
        </w:rPr>
      </w:pPr>
    </w:p>
    <w:sectPr w:rsidR="00A92336" w:rsidSect="00B96EE0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0477D" w14:textId="77777777" w:rsidR="00A60862" w:rsidRDefault="00A60862">
      <w:r>
        <w:separator/>
      </w:r>
    </w:p>
  </w:endnote>
  <w:endnote w:type="continuationSeparator" w:id="0">
    <w:p w14:paraId="6ABA8F54" w14:textId="77777777" w:rsidR="00A60862" w:rsidRDefault="00A60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9AE05" w14:textId="77777777" w:rsidR="00A60862" w:rsidRDefault="00A60862">
      <w:r>
        <w:separator/>
      </w:r>
    </w:p>
  </w:footnote>
  <w:footnote w:type="continuationSeparator" w:id="0">
    <w:p w14:paraId="720387B0" w14:textId="77777777" w:rsidR="00A60862" w:rsidRDefault="00A60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A2290"/>
    <w:multiLevelType w:val="hybridMultilevel"/>
    <w:tmpl w:val="4C861DBC"/>
    <w:lvl w:ilvl="0" w:tplc="FDFE8246">
      <w:start w:val="1"/>
      <w:numFmt w:val="bullet"/>
      <w:pStyle w:val="List2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2" w15:restartNumberingAfterBreak="0">
    <w:nsid w:val="2ACD2A5F"/>
    <w:multiLevelType w:val="hybridMultilevel"/>
    <w:tmpl w:val="821C07D8"/>
    <w:lvl w:ilvl="0" w:tplc="28A00BB4">
      <w:start w:val="1"/>
      <w:numFmt w:val="bullet"/>
      <w:lvlText w:val=""/>
      <w:lvlJc w:val="left"/>
      <w:pPr>
        <w:tabs>
          <w:tab w:val="num" w:pos="533"/>
        </w:tabs>
        <w:ind w:left="533" w:hanging="397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576"/>
        </w:tabs>
        <w:ind w:left="1576" w:hanging="360"/>
      </w:pPr>
      <w:rPr>
        <w:rFonts w:ascii="Courier New" w:hAnsi="Courier New" w:cs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296"/>
        </w:tabs>
        <w:ind w:left="2296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3016"/>
        </w:tabs>
        <w:ind w:left="3016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736"/>
        </w:tabs>
        <w:ind w:left="3736" w:hanging="360"/>
      </w:pPr>
      <w:rPr>
        <w:rFonts w:ascii="Courier New" w:hAnsi="Courier New" w:cs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456"/>
        </w:tabs>
        <w:ind w:left="4456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176"/>
        </w:tabs>
        <w:ind w:left="5176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896"/>
        </w:tabs>
        <w:ind w:left="5896" w:hanging="360"/>
      </w:pPr>
      <w:rPr>
        <w:rFonts w:ascii="Courier New" w:hAnsi="Courier New" w:cs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616"/>
        </w:tabs>
        <w:ind w:left="6616" w:hanging="360"/>
      </w:pPr>
      <w:rPr>
        <w:rFonts w:ascii="Wingdings" w:hAnsi="Wingdings" w:hint="default"/>
      </w:rPr>
    </w:lvl>
  </w:abstractNum>
  <w:abstractNum w:abstractNumId="3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54022CC"/>
    <w:multiLevelType w:val="hybridMultilevel"/>
    <w:tmpl w:val="D342429A"/>
    <w:lvl w:ilvl="0" w:tplc="D65C38B8">
      <w:start w:val="1"/>
      <w:numFmt w:val="bullet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F245C5"/>
    <w:multiLevelType w:val="multilevel"/>
    <w:tmpl w:val="17DEF0AE"/>
    <w:styleLink w:val="CISLOVANIE"/>
    <w:lvl w:ilvl="0">
      <w:start w:val="1"/>
      <w:numFmt w:val="decimal"/>
      <w:lvlText w:val="%1"/>
      <w:lvlJc w:val="left"/>
      <w:pPr>
        <w:tabs>
          <w:tab w:val="num" w:pos="792"/>
        </w:tabs>
        <w:ind w:left="432" w:hanging="432"/>
      </w:pPr>
      <w:rPr>
        <w:rFonts w:ascii="Arial" w:hAnsi="Arial"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576" w:hanging="576"/>
      </w:pPr>
      <w:rPr>
        <w:rFonts w:ascii="Arial" w:hAnsi="Arial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rFonts w:ascii="Arial" w:hAnsi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864" w:hanging="864"/>
      </w:pPr>
      <w:rPr>
        <w:rFonts w:ascii="Arial" w:hAnsi="Arial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8" w15:restartNumberingAfterBreak="0">
    <w:nsid w:val="6E697705"/>
    <w:multiLevelType w:val="hybridMultilevel"/>
    <w:tmpl w:val="8FB24966"/>
    <w:lvl w:ilvl="0" w:tplc="FFFFFFFF">
      <w:start w:val="1"/>
      <w:numFmt w:val="bullet"/>
      <w:pStyle w:val="List3"/>
      <w:lvlText w:val=""/>
      <w:lvlJc w:val="left"/>
      <w:pPr>
        <w:tabs>
          <w:tab w:val="num" w:pos="1211"/>
        </w:tabs>
        <w:ind w:left="1191" w:hanging="3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631"/>
        </w:tabs>
        <w:ind w:left="26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51"/>
        </w:tabs>
        <w:ind w:left="33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71"/>
        </w:tabs>
        <w:ind w:left="40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91"/>
        </w:tabs>
        <w:ind w:left="47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11"/>
        </w:tabs>
        <w:ind w:left="55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231"/>
        </w:tabs>
        <w:ind w:left="62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51"/>
        </w:tabs>
        <w:ind w:left="69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71"/>
        </w:tabs>
        <w:ind w:left="7671" w:hanging="360"/>
      </w:pPr>
      <w:rPr>
        <w:rFonts w:ascii="Wingdings" w:hAnsi="Wingdings" w:hint="default"/>
      </w:rPr>
    </w:lvl>
  </w:abstractNum>
  <w:abstractNum w:abstractNumId="9" w15:restartNumberingAfterBreak="0">
    <w:nsid w:val="7357254A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  <w:b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75157390"/>
    <w:multiLevelType w:val="hybridMultilevel"/>
    <w:tmpl w:val="432A0A8C"/>
    <w:lvl w:ilvl="0" w:tplc="FFFFFFFF">
      <w:start w:val="1"/>
      <w:numFmt w:val="decimal"/>
      <w:pStyle w:val="Step"/>
      <w:lvlText w:val="Step %1:"/>
      <w:lvlJc w:val="left"/>
      <w:pPr>
        <w:tabs>
          <w:tab w:val="num" w:pos="0"/>
        </w:tabs>
        <w:ind w:left="0" w:firstLine="357"/>
      </w:pPr>
      <w:rPr>
        <w:rFonts w:ascii="Arial" w:hAnsi="Arial" w:hint="default"/>
        <w:b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C8F4B15"/>
    <w:multiLevelType w:val="singleLevel"/>
    <w:tmpl w:val="1EF62A80"/>
    <w:lvl w:ilvl="0">
      <w:start w:val="1"/>
      <w:numFmt w:val="decimal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</w:abstractNum>
  <w:abstractNum w:abstractNumId="12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5764851">
    <w:abstractNumId w:val="0"/>
  </w:num>
  <w:num w:numId="2" w16cid:durableId="1541820437">
    <w:abstractNumId w:val="6"/>
  </w:num>
  <w:num w:numId="3" w16cid:durableId="137655717">
    <w:abstractNumId w:val="3"/>
  </w:num>
  <w:num w:numId="4" w16cid:durableId="37973246">
    <w:abstractNumId w:val="3"/>
  </w:num>
  <w:num w:numId="5" w16cid:durableId="661347058">
    <w:abstractNumId w:val="5"/>
  </w:num>
  <w:num w:numId="6" w16cid:durableId="1028483830">
    <w:abstractNumId w:val="1"/>
  </w:num>
  <w:num w:numId="7" w16cid:durableId="961112879">
    <w:abstractNumId w:val="8"/>
  </w:num>
  <w:num w:numId="8" w16cid:durableId="1149440594">
    <w:abstractNumId w:val="3"/>
  </w:num>
  <w:num w:numId="9" w16cid:durableId="35377383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6571057">
    <w:abstractNumId w:val="12"/>
  </w:num>
  <w:num w:numId="11" w16cid:durableId="227419014">
    <w:abstractNumId w:val="9"/>
  </w:num>
  <w:num w:numId="12" w16cid:durableId="2117796149">
    <w:abstractNumId w:val="7"/>
  </w:num>
  <w:num w:numId="13" w16cid:durableId="264776013">
    <w:abstractNumId w:val="2"/>
  </w:num>
  <w:num w:numId="14" w16cid:durableId="813334279">
    <w:abstractNumId w:val="11"/>
  </w:num>
  <w:num w:numId="15" w16cid:durableId="1903521046">
    <w:abstractNumId w:val="10"/>
  </w:num>
  <w:num w:numId="16" w16cid:durableId="821232707">
    <w:abstractNumId w:val="4"/>
  </w:num>
  <w:num w:numId="17" w16cid:durableId="1056516304">
    <w:abstractNumId w:val="5"/>
  </w:num>
  <w:num w:numId="18" w16cid:durableId="1929382818">
    <w:abstractNumId w:val="5"/>
  </w:num>
  <w:num w:numId="19" w16cid:durableId="1928609574">
    <w:abstractNumId w:val="5"/>
  </w:num>
  <w:num w:numId="20" w16cid:durableId="1397043791">
    <w:abstractNumId w:val="5"/>
  </w:num>
  <w:num w:numId="21" w16cid:durableId="1177230500">
    <w:abstractNumId w:val="5"/>
  </w:num>
  <w:num w:numId="22" w16cid:durableId="2004039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3A47"/>
    <w:rsid w:val="0000534B"/>
    <w:rsid w:val="000054F4"/>
    <w:rsid w:val="00011FF4"/>
    <w:rsid w:val="000127D4"/>
    <w:rsid w:val="00016004"/>
    <w:rsid w:val="000178D7"/>
    <w:rsid w:val="000220E8"/>
    <w:rsid w:val="00026E21"/>
    <w:rsid w:val="000307E1"/>
    <w:rsid w:val="0003313E"/>
    <w:rsid w:val="000360F7"/>
    <w:rsid w:val="00036204"/>
    <w:rsid w:val="00036EC7"/>
    <w:rsid w:val="00036F9A"/>
    <w:rsid w:val="00041BB4"/>
    <w:rsid w:val="00046A0F"/>
    <w:rsid w:val="00047681"/>
    <w:rsid w:val="00050B1D"/>
    <w:rsid w:val="00051D39"/>
    <w:rsid w:val="0005387C"/>
    <w:rsid w:val="00053E57"/>
    <w:rsid w:val="000544CF"/>
    <w:rsid w:val="00055B93"/>
    <w:rsid w:val="000649C5"/>
    <w:rsid w:val="000659E9"/>
    <w:rsid w:val="000677FB"/>
    <w:rsid w:val="000718DB"/>
    <w:rsid w:val="00074A43"/>
    <w:rsid w:val="00075DF6"/>
    <w:rsid w:val="00080203"/>
    <w:rsid w:val="0009111E"/>
    <w:rsid w:val="00091903"/>
    <w:rsid w:val="000A168F"/>
    <w:rsid w:val="000A2D7C"/>
    <w:rsid w:val="000A4BDF"/>
    <w:rsid w:val="000A79C7"/>
    <w:rsid w:val="000B1F83"/>
    <w:rsid w:val="000B522C"/>
    <w:rsid w:val="000B7D97"/>
    <w:rsid w:val="000C4FC5"/>
    <w:rsid w:val="000D1D0A"/>
    <w:rsid w:val="000E26B4"/>
    <w:rsid w:val="000E4390"/>
    <w:rsid w:val="000E4549"/>
    <w:rsid w:val="000E55B1"/>
    <w:rsid w:val="000F2A9F"/>
    <w:rsid w:val="000F459B"/>
    <w:rsid w:val="000F49BC"/>
    <w:rsid w:val="000F5D58"/>
    <w:rsid w:val="00101C91"/>
    <w:rsid w:val="00102486"/>
    <w:rsid w:val="001032F7"/>
    <w:rsid w:val="00110417"/>
    <w:rsid w:val="001106D4"/>
    <w:rsid w:val="001115CF"/>
    <w:rsid w:val="00111FA5"/>
    <w:rsid w:val="00113E1D"/>
    <w:rsid w:val="00116AD4"/>
    <w:rsid w:val="00117AB6"/>
    <w:rsid w:val="00117BB4"/>
    <w:rsid w:val="00117D52"/>
    <w:rsid w:val="001279FC"/>
    <w:rsid w:val="00131B7F"/>
    <w:rsid w:val="00131D79"/>
    <w:rsid w:val="00133D37"/>
    <w:rsid w:val="001341EC"/>
    <w:rsid w:val="00140DD2"/>
    <w:rsid w:val="00141770"/>
    <w:rsid w:val="00141898"/>
    <w:rsid w:val="0014741E"/>
    <w:rsid w:val="001529B6"/>
    <w:rsid w:val="00154914"/>
    <w:rsid w:val="0015576D"/>
    <w:rsid w:val="00156B77"/>
    <w:rsid w:val="00157F3A"/>
    <w:rsid w:val="00164AC2"/>
    <w:rsid w:val="001725A5"/>
    <w:rsid w:val="001749B8"/>
    <w:rsid w:val="00175829"/>
    <w:rsid w:val="0017608D"/>
    <w:rsid w:val="001760AA"/>
    <w:rsid w:val="00176B19"/>
    <w:rsid w:val="00180F30"/>
    <w:rsid w:val="00181A71"/>
    <w:rsid w:val="00184A35"/>
    <w:rsid w:val="001936D1"/>
    <w:rsid w:val="00194ACD"/>
    <w:rsid w:val="001963FD"/>
    <w:rsid w:val="00196B9F"/>
    <w:rsid w:val="001A3750"/>
    <w:rsid w:val="001A68E4"/>
    <w:rsid w:val="001A6AB0"/>
    <w:rsid w:val="001A7538"/>
    <w:rsid w:val="001B1714"/>
    <w:rsid w:val="001B175E"/>
    <w:rsid w:val="001B1CC7"/>
    <w:rsid w:val="001B6EF2"/>
    <w:rsid w:val="001B705C"/>
    <w:rsid w:val="001C22F6"/>
    <w:rsid w:val="001C451B"/>
    <w:rsid w:val="001C6C42"/>
    <w:rsid w:val="001C70F0"/>
    <w:rsid w:val="001C76D8"/>
    <w:rsid w:val="001D11F1"/>
    <w:rsid w:val="001D217E"/>
    <w:rsid w:val="001D6AC1"/>
    <w:rsid w:val="001E04A4"/>
    <w:rsid w:val="001E0B3B"/>
    <w:rsid w:val="001E1899"/>
    <w:rsid w:val="001E37C0"/>
    <w:rsid w:val="001E4F89"/>
    <w:rsid w:val="001E7CAC"/>
    <w:rsid w:val="001F0141"/>
    <w:rsid w:val="001F1195"/>
    <w:rsid w:val="001F2B20"/>
    <w:rsid w:val="001F3792"/>
    <w:rsid w:val="001F4BD0"/>
    <w:rsid w:val="001F59D8"/>
    <w:rsid w:val="002014FA"/>
    <w:rsid w:val="00202DE3"/>
    <w:rsid w:val="00204769"/>
    <w:rsid w:val="002104B6"/>
    <w:rsid w:val="00211A78"/>
    <w:rsid w:val="0022112C"/>
    <w:rsid w:val="00221829"/>
    <w:rsid w:val="00221851"/>
    <w:rsid w:val="00223CFF"/>
    <w:rsid w:val="00230B75"/>
    <w:rsid w:val="00230D9C"/>
    <w:rsid w:val="0023459C"/>
    <w:rsid w:val="0023598A"/>
    <w:rsid w:val="00236915"/>
    <w:rsid w:val="00241261"/>
    <w:rsid w:val="00241779"/>
    <w:rsid w:val="00246934"/>
    <w:rsid w:val="00247563"/>
    <w:rsid w:val="002533DF"/>
    <w:rsid w:val="002552AD"/>
    <w:rsid w:val="00265D0E"/>
    <w:rsid w:val="00266A98"/>
    <w:rsid w:val="00271116"/>
    <w:rsid w:val="002742EA"/>
    <w:rsid w:val="00284E2C"/>
    <w:rsid w:val="00290EB4"/>
    <w:rsid w:val="00292478"/>
    <w:rsid w:val="00292E00"/>
    <w:rsid w:val="00295CBE"/>
    <w:rsid w:val="002967DB"/>
    <w:rsid w:val="002A0CEC"/>
    <w:rsid w:val="002A7CA3"/>
    <w:rsid w:val="002B26C8"/>
    <w:rsid w:val="002B3B13"/>
    <w:rsid w:val="002B456B"/>
    <w:rsid w:val="002B4F8B"/>
    <w:rsid w:val="002C210F"/>
    <w:rsid w:val="002C6D89"/>
    <w:rsid w:val="002C76DF"/>
    <w:rsid w:val="002D4DE8"/>
    <w:rsid w:val="002D5AC3"/>
    <w:rsid w:val="002D6BE2"/>
    <w:rsid w:val="002D7A1C"/>
    <w:rsid w:val="002E17CD"/>
    <w:rsid w:val="002E1C3E"/>
    <w:rsid w:val="002E3A3A"/>
    <w:rsid w:val="002E629D"/>
    <w:rsid w:val="002E6BC4"/>
    <w:rsid w:val="002E7878"/>
    <w:rsid w:val="002F13FC"/>
    <w:rsid w:val="002F5685"/>
    <w:rsid w:val="002F5A85"/>
    <w:rsid w:val="00302CDD"/>
    <w:rsid w:val="003116A4"/>
    <w:rsid w:val="003172C3"/>
    <w:rsid w:val="00317B4A"/>
    <w:rsid w:val="003219D8"/>
    <w:rsid w:val="00322752"/>
    <w:rsid w:val="00323914"/>
    <w:rsid w:val="00325781"/>
    <w:rsid w:val="00327AD3"/>
    <w:rsid w:val="00333C5D"/>
    <w:rsid w:val="00334010"/>
    <w:rsid w:val="00334FE8"/>
    <w:rsid w:val="0033543E"/>
    <w:rsid w:val="0033702F"/>
    <w:rsid w:val="0034222E"/>
    <w:rsid w:val="00342F5B"/>
    <w:rsid w:val="00343355"/>
    <w:rsid w:val="00347DA9"/>
    <w:rsid w:val="00355CF2"/>
    <w:rsid w:val="00357910"/>
    <w:rsid w:val="00361173"/>
    <w:rsid w:val="003627D5"/>
    <w:rsid w:val="00362901"/>
    <w:rsid w:val="00365101"/>
    <w:rsid w:val="003807B1"/>
    <w:rsid w:val="00380ED0"/>
    <w:rsid w:val="003815B4"/>
    <w:rsid w:val="00382DFD"/>
    <w:rsid w:val="003860CF"/>
    <w:rsid w:val="00386DC3"/>
    <w:rsid w:val="00390FB2"/>
    <w:rsid w:val="003913BD"/>
    <w:rsid w:val="00391A82"/>
    <w:rsid w:val="003A2114"/>
    <w:rsid w:val="003A4F9D"/>
    <w:rsid w:val="003A6908"/>
    <w:rsid w:val="003A6A10"/>
    <w:rsid w:val="003B4396"/>
    <w:rsid w:val="003B631B"/>
    <w:rsid w:val="003B65A8"/>
    <w:rsid w:val="003C2950"/>
    <w:rsid w:val="003D0046"/>
    <w:rsid w:val="003D1B16"/>
    <w:rsid w:val="003D5606"/>
    <w:rsid w:val="003D6811"/>
    <w:rsid w:val="003E178C"/>
    <w:rsid w:val="003E1AFE"/>
    <w:rsid w:val="003E3A9D"/>
    <w:rsid w:val="003F31CF"/>
    <w:rsid w:val="003F63BC"/>
    <w:rsid w:val="003F7754"/>
    <w:rsid w:val="0040256F"/>
    <w:rsid w:val="00405A69"/>
    <w:rsid w:val="00405A6D"/>
    <w:rsid w:val="0041032A"/>
    <w:rsid w:val="00413E95"/>
    <w:rsid w:val="004143D9"/>
    <w:rsid w:val="00415F6E"/>
    <w:rsid w:val="00416B2B"/>
    <w:rsid w:val="00421FAF"/>
    <w:rsid w:val="00425C44"/>
    <w:rsid w:val="00427EF2"/>
    <w:rsid w:val="00427FD4"/>
    <w:rsid w:val="00430F24"/>
    <w:rsid w:val="0044673B"/>
    <w:rsid w:val="004510B3"/>
    <w:rsid w:val="00454292"/>
    <w:rsid w:val="00455E34"/>
    <w:rsid w:val="00464456"/>
    <w:rsid w:val="00475212"/>
    <w:rsid w:val="00475D34"/>
    <w:rsid w:val="0048207E"/>
    <w:rsid w:val="0048304A"/>
    <w:rsid w:val="00484685"/>
    <w:rsid w:val="004945FA"/>
    <w:rsid w:val="004A0212"/>
    <w:rsid w:val="004A3ED4"/>
    <w:rsid w:val="004A4260"/>
    <w:rsid w:val="004A7F5B"/>
    <w:rsid w:val="004B218A"/>
    <w:rsid w:val="004B237C"/>
    <w:rsid w:val="004C0803"/>
    <w:rsid w:val="004C52D0"/>
    <w:rsid w:val="004C75CB"/>
    <w:rsid w:val="004D2643"/>
    <w:rsid w:val="004D71AE"/>
    <w:rsid w:val="004E0E66"/>
    <w:rsid w:val="004E1166"/>
    <w:rsid w:val="004E26A7"/>
    <w:rsid w:val="004F0A93"/>
    <w:rsid w:val="004F301A"/>
    <w:rsid w:val="004F441F"/>
    <w:rsid w:val="004F6A7C"/>
    <w:rsid w:val="004F7136"/>
    <w:rsid w:val="004F7AB3"/>
    <w:rsid w:val="0050437C"/>
    <w:rsid w:val="00510750"/>
    <w:rsid w:val="00511C5E"/>
    <w:rsid w:val="00512ED2"/>
    <w:rsid w:val="00513109"/>
    <w:rsid w:val="005201E8"/>
    <w:rsid w:val="0052545A"/>
    <w:rsid w:val="00530EB2"/>
    <w:rsid w:val="005326DE"/>
    <w:rsid w:val="00533FA3"/>
    <w:rsid w:val="00536FF8"/>
    <w:rsid w:val="00537BFB"/>
    <w:rsid w:val="005422F1"/>
    <w:rsid w:val="00542678"/>
    <w:rsid w:val="00543EC9"/>
    <w:rsid w:val="005465F0"/>
    <w:rsid w:val="00550AA5"/>
    <w:rsid w:val="0055243D"/>
    <w:rsid w:val="005538D3"/>
    <w:rsid w:val="005579E0"/>
    <w:rsid w:val="00560E74"/>
    <w:rsid w:val="00561400"/>
    <w:rsid w:val="00563878"/>
    <w:rsid w:val="00563F32"/>
    <w:rsid w:val="00564012"/>
    <w:rsid w:val="005647A2"/>
    <w:rsid w:val="00564F20"/>
    <w:rsid w:val="005651E9"/>
    <w:rsid w:val="0056529F"/>
    <w:rsid w:val="00565CC5"/>
    <w:rsid w:val="00573670"/>
    <w:rsid w:val="00577430"/>
    <w:rsid w:val="0058034D"/>
    <w:rsid w:val="00584082"/>
    <w:rsid w:val="005918DA"/>
    <w:rsid w:val="005920CC"/>
    <w:rsid w:val="005954D6"/>
    <w:rsid w:val="00595A25"/>
    <w:rsid w:val="005A24EA"/>
    <w:rsid w:val="005A7535"/>
    <w:rsid w:val="005B072B"/>
    <w:rsid w:val="005B3357"/>
    <w:rsid w:val="005B5AF5"/>
    <w:rsid w:val="005C01E4"/>
    <w:rsid w:val="005C2239"/>
    <w:rsid w:val="005C6230"/>
    <w:rsid w:val="005C7359"/>
    <w:rsid w:val="005D3F28"/>
    <w:rsid w:val="005D5A10"/>
    <w:rsid w:val="005E21C3"/>
    <w:rsid w:val="005E591A"/>
    <w:rsid w:val="005E66C8"/>
    <w:rsid w:val="005E69B9"/>
    <w:rsid w:val="005F4CE5"/>
    <w:rsid w:val="00605844"/>
    <w:rsid w:val="00605BA0"/>
    <w:rsid w:val="0060671E"/>
    <w:rsid w:val="00607DEC"/>
    <w:rsid w:val="00610D3A"/>
    <w:rsid w:val="00615B10"/>
    <w:rsid w:val="00616A2F"/>
    <w:rsid w:val="00620A9A"/>
    <w:rsid w:val="00620DC5"/>
    <w:rsid w:val="00622EC5"/>
    <w:rsid w:val="006310D5"/>
    <w:rsid w:val="006320C2"/>
    <w:rsid w:val="00633030"/>
    <w:rsid w:val="00634164"/>
    <w:rsid w:val="006401E8"/>
    <w:rsid w:val="00641340"/>
    <w:rsid w:val="00641E55"/>
    <w:rsid w:val="00662A92"/>
    <w:rsid w:val="006630D2"/>
    <w:rsid w:val="006650D4"/>
    <w:rsid w:val="00677CD7"/>
    <w:rsid w:val="00677F77"/>
    <w:rsid w:val="00681F8E"/>
    <w:rsid w:val="00685F0E"/>
    <w:rsid w:val="00687F10"/>
    <w:rsid w:val="00690823"/>
    <w:rsid w:val="00692245"/>
    <w:rsid w:val="006A2734"/>
    <w:rsid w:val="006A3086"/>
    <w:rsid w:val="006A5CAF"/>
    <w:rsid w:val="006B1816"/>
    <w:rsid w:val="006B1C6E"/>
    <w:rsid w:val="006B2873"/>
    <w:rsid w:val="006B3F50"/>
    <w:rsid w:val="006D3F59"/>
    <w:rsid w:val="006E004A"/>
    <w:rsid w:val="006E0FA1"/>
    <w:rsid w:val="006E37FB"/>
    <w:rsid w:val="006F0718"/>
    <w:rsid w:val="006F25C7"/>
    <w:rsid w:val="00700632"/>
    <w:rsid w:val="007036AD"/>
    <w:rsid w:val="0070388F"/>
    <w:rsid w:val="0071154A"/>
    <w:rsid w:val="00713E42"/>
    <w:rsid w:val="00720F72"/>
    <w:rsid w:val="0072202F"/>
    <w:rsid w:val="007244AE"/>
    <w:rsid w:val="00726CF6"/>
    <w:rsid w:val="00733444"/>
    <w:rsid w:val="00740FEA"/>
    <w:rsid w:val="007437A6"/>
    <w:rsid w:val="00747445"/>
    <w:rsid w:val="00747B70"/>
    <w:rsid w:val="00751ACB"/>
    <w:rsid w:val="0075223C"/>
    <w:rsid w:val="007527D7"/>
    <w:rsid w:val="0075666C"/>
    <w:rsid w:val="007570C9"/>
    <w:rsid w:val="00757773"/>
    <w:rsid w:val="007601E1"/>
    <w:rsid w:val="0076158C"/>
    <w:rsid w:val="00761D75"/>
    <w:rsid w:val="00773C4D"/>
    <w:rsid w:val="00774BFB"/>
    <w:rsid w:val="00783629"/>
    <w:rsid w:val="0078678E"/>
    <w:rsid w:val="0078778D"/>
    <w:rsid w:val="00794C2F"/>
    <w:rsid w:val="00795C05"/>
    <w:rsid w:val="0079752F"/>
    <w:rsid w:val="007A358D"/>
    <w:rsid w:val="007A7B95"/>
    <w:rsid w:val="007B03E9"/>
    <w:rsid w:val="007B309D"/>
    <w:rsid w:val="007B3925"/>
    <w:rsid w:val="007B4463"/>
    <w:rsid w:val="007B5E62"/>
    <w:rsid w:val="007B6A1F"/>
    <w:rsid w:val="007C2F69"/>
    <w:rsid w:val="007C717F"/>
    <w:rsid w:val="007C7901"/>
    <w:rsid w:val="007D1FC2"/>
    <w:rsid w:val="007D258C"/>
    <w:rsid w:val="007D6932"/>
    <w:rsid w:val="007D6B53"/>
    <w:rsid w:val="007E2660"/>
    <w:rsid w:val="007E42B6"/>
    <w:rsid w:val="007E6DFF"/>
    <w:rsid w:val="007F003D"/>
    <w:rsid w:val="007F4D09"/>
    <w:rsid w:val="008024C4"/>
    <w:rsid w:val="008025AC"/>
    <w:rsid w:val="00807625"/>
    <w:rsid w:val="00814178"/>
    <w:rsid w:val="0081614C"/>
    <w:rsid w:val="00820022"/>
    <w:rsid w:val="00821735"/>
    <w:rsid w:val="008265C8"/>
    <w:rsid w:val="00830F10"/>
    <w:rsid w:val="00831257"/>
    <w:rsid w:val="008358A2"/>
    <w:rsid w:val="00835BA5"/>
    <w:rsid w:val="00836CD1"/>
    <w:rsid w:val="008405AA"/>
    <w:rsid w:val="00841746"/>
    <w:rsid w:val="00841C0F"/>
    <w:rsid w:val="00842141"/>
    <w:rsid w:val="00846643"/>
    <w:rsid w:val="0085093B"/>
    <w:rsid w:val="00856F85"/>
    <w:rsid w:val="008605C9"/>
    <w:rsid w:val="00865E3D"/>
    <w:rsid w:val="00866D49"/>
    <w:rsid w:val="0087110E"/>
    <w:rsid w:val="00876162"/>
    <w:rsid w:val="00876C76"/>
    <w:rsid w:val="00876F44"/>
    <w:rsid w:val="0088428C"/>
    <w:rsid w:val="00884793"/>
    <w:rsid w:val="008856AA"/>
    <w:rsid w:val="00886E34"/>
    <w:rsid w:val="008913AA"/>
    <w:rsid w:val="0089308C"/>
    <w:rsid w:val="00896C6F"/>
    <w:rsid w:val="00896D44"/>
    <w:rsid w:val="008A3A0C"/>
    <w:rsid w:val="008A4988"/>
    <w:rsid w:val="008B4DDC"/>
    <w:rsid w:val="008D2F72"/>
    <w:rsid w:val="008D5C6F"/>
    <w:rsid w:val="008E5437"/>
    <w:rsid w:val="008F30EA"/>
    <w:rsid w:val="008F4700"/>
    <w:rsid w:val="008F67A7"/>
    <w:rsid w:val="00901CBF"/>
    <w:rsid w:val="00901FB6"/>
    <w:rsid w:val="00902BB5"/>
    <w:rsid w:val="00903AC7"/>
    <w:rsid w:val="00907375"/>
    <w:rsid w:val="0091645D"/>
    <w:rsid w:val="00917732"/>
    <w:rsid w:val="00923376"/>
    <w:rsid w:val="00924067"/>
    <w:rsid w:val="009242DE"/>
    <w:rsid w:val="00925192"/>
    <w:rsid w:val="0093539A"/>
    <w:rsid w:val="00935AB7"/>
    <w:rsid w:val="009364CC"/>
    <w:rsid w:val="0094092C"/>
    <w:rsid w:val="00941150"/>
    <w:rsid w:val="00943E46"/>
    <w:rsid w:val="00953D0B"/>
    <w:rsid w:val="00960675"/>
    <w:rsid w:val="009606AD"/>
    <w:rsid w:val="009609DF"/>
    <w:rsid w:val="00966E9E"/>
    <w:rsid w:val="00975780"/>
    <w:rsid w:val="0098595A"/>
    <w:rsid w:val="00985C7C"/>
    <w:rsid w:val="009862C9"/>
    <w:rsid w:val="00987D61"/>
    <w:rsid w:val="00990C92"/>
    <w:rsid w:val="00991EFA"/>
    <w:rsid w:val="00993E35"/>
    <w:rsid w:val="009963E1"/>
    <w:rsid w:val="009A1EDF"/>
    <w:rsid w:val="009A410B"/>
    <w:rsid w:val="009A5B7D"/>
    <w:rsid w:val="009A73A2"/>
    <w:rsid w:val="009A75E5"/>
    <w:rsid w:val="009B0045"/>
    <w:rsid w:val="009B14A5"/>
    <w:rsid w:val="009B3166"/>
    <w:rsid w:val="009B5F1C"/>
    <w:rsid w:val="009C4145"/>
    <w:rsid w:val="009C6FDE"/>
    <w:rsid w:val="009C7064"/>
    <w:rsid w:val="009D0BB3"/>
    <w:rsid w:val="009D2556"/>
    <w:rsid w:val="009D513B"/>
    <w:rsid w:val="009D6E25"/>
    <w:rsid w:val="009E0F07"/>
    <w:rsid w:val="009E2DCC"/>
    <w:rsid w:val="009E348F"/>
    <w:rsid w:val="009F3663"/>
    <w:rsid w:val="00A146DA"/>
    <w:rsid w:val="00A1570A"/>
    <w:rsid w:val="00A2164F"/>
    <w:rsid w:val="00A26DA2"/>
    <w:rsid w:val="00A311D4"/>
    <w:rsid w:val="00A31591"/>
    <w:rsid w:val="00A32532"/>
    <w:rsid w:val="00A402FB"/>
    <w:rsid w:val="00A52CA1"/>
    <w:rsid w:val="00A56750"/>
    <w:rsid w:val="00A60862"/>
    <w:rsid w:val="00A60A0F"/>
    <w:rsid w:val="00A64501"/>
    <w:rsid w:val="00A767AF"/>
    <w:rsid w:val="00A77C5F"/>
    <w:rsid w:val="00A80B05"/>
    <w:rsid w:val="00A80E30"/>
    <w:rsid w:val="00A82286"/>
    <w:rsid w:val="00A84534"/>
    <w:rsid w:val="00A854DC"/>
    <w:rsid w:val="00A9040A"/>
    <w:rsid w:val="00A91CCE"/>
    <w:rsid w:val="00A92336"/>
    <w:rsid w:val="00A94713"/>
    <w:rsid w:val="00A9539A"/>
    <w:rsid w:val="00A96DE3"/>
    <w:rsid w:val="00A96F33"/>
    <w:rsid w:val="00AA2610"/>
    <w:rsid w:val="00AB0A93"/>
    <w:rsid w:val="00AB0FA4"/>
    <w:rsid w:val="00AB2D0B"/>
    <w:rsid w:val="00AB5FE7"/>
    <w:rsid w:val="00AB7FD6"/>
    <w:rsid w:val="00AC1740"/>
    <w:rsid w:val="00AC59A7"/>
    <w:rsid w:val="00AD1B69"/>
    <w:rsid w:val="00AD2AE1"/>
    <w:rsid w:val="00AD3DCF"/>
    <w:rsid w:val="00AD3ED4"/>
    <w:rsid w:val="00AD5B32"/>
    <w:rsid w:val="00AE1C04"/>
    <w:rsid w:val="00AE4760"/>
    <w:rsid w:val="00AE4EC8"/>
    <w:rsid w:val="00AE5CFB"/>
    <w:rsid w:val="00AF0DBD"/>
    <w:rsid w:val="00AF1025"/>
    <w:rsid w:val="00AF3ADE"/>
    <w:rsid w:val="00AF4C97"/>
    <w:rsid w:val="00AF5BC9"/>
    <w:rsid w:val="00AF6D7E"/>
    <w:rsid w:val="00AF7CB2"/>
    <w:rsid w:val="00B02576"/>
    <w:rsid w:val="00B02A46"/>
    <w:rsid w:val="00B03710"/>
    <w:rsid w:val="00B07543"/>
    <w:rsid w:val="00B0797E"/>
    <w:rsid w:val="00B11411"/>
    <w:rsid w:val="00B13ABD"/>
    <w:rsid w:val="00B15E7B"/>
    <w:rsid w:val="00B21381"/>
    <w:rsid w:val="00B25D21"/>
    <w:rsid w:val="00B316EE"/>
    <w:rsid w:val="00B33FAA"/>
    <w:rsid w:val="00B36329"/>
    <w:rsid w:val="00B37FCD"/>
    <w:rsid w:val="00B4004F"/>
    <w:rsid w:val="00B4042A"/>
    <w:rsid w:val="00B40540"/>
    <w:rsid w:val="00B60463"/>
    <w:rsid w:val="00B606AF"/>
    <w:rsid w:val="00B61104"/>
    <w:rsid w:val="00B71698"/>
    <w:rsid w:val="00B76B82"/>
    <w:rsid w:val="00B80A88"/>
    <w:rsid w:val="00B8506E"/>
    <w:rsid w:val="00B90D36"/>
    <w:rsid w:val="00B91158"/>
    <w:rsid w:val="00B927E0"/>
    <w:rsid w:val="00B93BF0"/>
    <w:rsid w:val="00B9421D"/>
    <w:rsid w:val="00B96514"/>
    <w:rsid w:val="00B96EE0"/>
    <w:rsid w:val="00B9740D"/>
    <w:rsid w:val="00B97604"/>
    <w:rsid w:val="00B978B9"/>
    <w:rsid w:val="00BA3FEB"/>
    <w:rsid w:val="00BB1FB5"/>
    <w:rsid w:val="00BB52D9"/>
    <w:rsid w:val="00BC1814"/>
    <w:rsid w:val="00BC582E"/>
    <w:rsid w:val="00BD0BFF"/>
    <w:rsid w:val="00BD2BD5"/>
    <w:rsid w:val="00BD443D"/>
    <w:rsid w:val="00BE07C1"/>
    <w:rsid w:val="00BE3C0B"/>
    <w:rsid w:val="00BE45A0"/>
    <w:rsid w:val="00BE7F88"/>
    <w:rsid w:val="00BF34F8"/>
    <w:rsid w:val="00BF5129"/>
    <w:rsid w:val="00BF54EE"/>
    <w:rsid w:val="00BF7F77"/>
    <w:rsid w:val="00C00842"/>
    <w:rsid w:val="00C029EC"/>
    <w:rsid w:val="00C02B37"/>
    <w:rsid w:val="00C06FB6"/>
    <w:rsid w:val="00C076A0"/>
    <w:rsid w:val="00C12AFE"/>
    <w:rsid w:val="00C133BD"/>
    <w:rsid w:val="00C20FFC"/>
    <w:rsid w:val="00C23C6D"/>
    <w:rsid w:val="00C247BF"/>
    <w:rsid w:val="00C24C5F"/>
    <w:rsid w:val="00C26818"/>
    <w:rsid w:val="00C32806"/>
    <w:rsid w:val="00C329EF"/>
    <w:rsid w:val="00C37FEB"/>
    <w:rsid w:val="00C43226"/>
    <w:rsid w:val="00C43B75"/>
    <w:rsid w:val="00C4426C"/>
    <w:rsid w:val="00C47BDB"/>
    <w:rsid w:val="00C50B76"/>
    <w:rsid w:val="00C56040"/>
    <w:rsid w:val="00C60B06"/>
    <w:rsid w:val="00C62D05"/>
    <w:rsid w:val="00C65AD4"/>
    <w:rsid w:val="00C66CF0"/>
    <w:rsid w:val="00C7102A"/>
    <w:rsid w:val="00C730C8"/>
    <w:rsid w:val="00C733E5"/>
    <w:rsid w:val="00C740B7"/>
    <w:rsid w:val="00C77E75"/>
    <w:rsid w:val="00C82D5C"/>
    <w:rsid w:val="00C82F6E"/>
    <w:rsid w:val="00C84463"/>
    <w:rsid w:val="00C854AC"/>
    <w:rsid w:val="00C90806"/>
    <w:rsid w:val="00C9345F"/>
    <w:rsid w:val="00C94B61"/>
    <w:rsid w:val="00CA1317"/>
    <w:rsid w:val="00CA21A1"/>
    <w:rsid w:val="00CA3095"/>
    <w:rsid w:val="00CA6367"/>
    <w:rsid w:val="00CA7D27"/>
    <w:rsid w:val="00CB132D"/>
    <w:rsid w:val="00CB2F0C"/>
    <w:rsid w:val="00CB5E21"/>
    <w:rsid w:val="00CB7107"/>
    <w:rsid w:val="00CC0BBE"/>
    <w:rsid w:val="00CC1372"/>
    <w:rsid w:val="00CC137F"/>
    <w:rsid w:val="00CC28FA"/>
    <w:rsid w:val="00CC384D"/>
    <w:rsid w:val="00CD0705"/>
    <w:rsid w:val="00CD7962"/>
    <w:rsid w:val="00CE43D8"/>
    <w:rsid w:val="00CE4F7D"/>
    <w:rsid w:val="00CE6E30"/>
    <w:rsid w:val="00CF3A00"/>
    <w:rsid w:val="00CF721A"/>
    <w:rsid w:val="00CF7DB3"/>
    <w:rsid w:val="00D05E2E"/>
    <w:rsid w:val="00D13700"/>
    <w:rsid w:val="00D16810"/>
    <w:rsid w:val="00D17A9A"/>
    <w:rsid w:val="00D20BDF"/>
    <w:rsid w:val="00D300FB"/>
    <w:rsid w:val="00D30276"/>
    <w:rsid w:val="00D3039A"/>
    <w:rsid w:val="00D360B1"/>
    <w:rsid w:val="00D36A12"/>
    <w:rsid w:val="00D37834"/>
    <w:rsid w:val="00D43296"/>
    <w:rsid w:val="00D455D9"/>
    <w:rsid w:val="00D4657D"/>
    <w:rsid w:val="00D46D5F"/>
    <w:rsid w:val="00D46D79"/>
    <w:rsid w:val="00D518BD"/>
    <w:rsid w:val="00D53C68"/>
    <w:rsid w:val="00D57037"/>
    <w:rsid w:val="00D62C9A"/>
    <w:rsid w:val="00D63398"/>
    <w:rsid w:val="00D76811"/>
    <w:rsid w:val="00D76FEE"/>
    <w:rsid w:val="00D810E5"/>
    <w:rsid w:val="00D86D7D"/>
    <w:rsid w:val="00D93BB9"/>
    <w:rsid w:val="00D943DA"/>
    <w:rsid w:val="00DA5D74"/>
    <w:rsid w:val="00DB0C72"/>
    <w:rsid w:val="00DB0E68"/>
    <w:rsid w:val="00DB4639"/>
    <w:rsid w:val="00DB7B3C"/>
    <w:rsid w:val="00DB7B5A"/>
    <w:rsid w:val="00DC00A3"/>
    <w:rsid w:val="00DC010F"/>
    <w:rsid w:val="00DC01E6"/>
    <w:rsid w:val="00DC04A7"/>
    <w:rsid w:val="00DC4EFF"/>
    <w:rsid w:val="00DC674C"/>
    <w:rsid w:val="00DD0AB9"/>
    <w:rsid w:val="00DD3019"/>
    <w:rsid w:val="00DD3230"/>
    <w:rsid w:val="00DE139F"/>
    <w:rsid w:val="00DE1852"/>
    <w:rsid w:val="00DE2B2C"/>
    <w:rsid w:val="00DE7B15"/>
    <w:rsid w:val="00DE7D2F"/>
    <w:rsid w:val="00DF21E2"/>
    <w:rsid w:val="00DF4B47"/>
    <w:rsid w:val="00DF6C38"/>
    <w:rsid w:val="00DF6EE9"/>
    <w:rsid w:val="00E00963"/>
    <w:rsid w:val="00E02D98"/>
    <w:rsid w:val="00E13267"/>
    <w:rsid w:val="00E13894"/>
    <w:rsid w:val="00E13F26"/>
    <w:rsid w:val="00E1769F"/>
    <w:rsid w:val="00E2124F"/>
    <w:rsid w:val="00E22D29"/>
    <w:rsid w:val="00E235BF"/>
    <w:rsid w:val="00E25757"/>
    <w:rsid w:val="00E266AB"/>
    <w:rsid w:val="00E26A9A"/>
    <w:rsid w:val="00E3704E"/>
    <w:rsid w:val="00E46B95"/>
    <w:rsid w:val="00E47824"/>
    <w:rsid w:val="00E52B50"/>
    <w:rsid w:val="00E55442"/>
    <w:rsid w:val="00E569DE"/>
    <w:rsid w:val="00E623A2"/>
    <w:rsid w:val="00E62AC0"/>
    <w:rsid w:val="00E62D29"/>
    <w:rsid w:val="00E64F12"/>
    <w:rsid w:val="00E654DA"/>
    <w:rsid w:val="00E676A6"/>
    <w:rsid w:val="00E75A88"/>
    <w:rsid w:val="00E775A3"/>
    <w:rsid w:val="00E80051"/>
    <w:rsid w:val="00E815BA"/>
    <w:rsid w:val="00E82FCC"/>
    <w:rsid w:val="00E92AB6"/>
    <w:rsid w:val="00EA0404"/>
    <w:rsid w:val="00EA1267"/>
    <w:rsid w:val="00EA12B6"/>
    <w:rsid w:val="00EA2EDF"/>
    <w:rsid w:val="00EA5425"/>
    <w:rsid w:val="00EA72B5"/>
    <w:rsid w:val="00EA7C3B"/>
    <w:rsid w:val="00EB457C"/>
    <w:rsid w:val="00EB7B44"/>
    <w:rsid w:val="00EC0E1D"/>
    <w:rsid w:val="00EC3A47"/>
    <w:rsid w:val="00ED7245"/>
    <w:rsid w:val="00EE03FA"/>
    <w:rsid w:val="00EE1ACA"/>
    <w:rsid w:val="00EF1E9C"/>
    <w:rsid w:val="00EF516B"/>
    <w:rsid w:val="00EF5E36"/>
    <w:rsid w:val="00F01098"/>
    <w:rsid w:val="00F0110B"/>
    <w:rsid w:val="00F0171D"/>
    <w:rsid w:val="00F01824"/>
    <w:rsid w:val="00F113FC"/>
    <w:rsid w:val="00F12122"/>
    <w:rsid w:val="00F13D1B"/>
    <w:rsid w:val="00F21289"/>
    <w:rsid w:val="00F2145E"/>
    <w:rsid w:val="00F2394F"/>
    <w:rsid w:val="00F2621D"/>
    <w:rsid w:val="00F33719"/>
    <w:rsid w:val="00F35850"/>
    <w:rsid w:val="00F371A6"/>
    <w:rsid w:val="00F377D5"/>
    <w:rsid w:val="00F41F7A"/>
    <w:rsid w:val="00F445AD"/>
    <w:rsid w:val="00F541A3"/>
    <w:rsid w:val="00F55A67"/>
    <w:rsid w:val="00F61D3C"/>
    <w:rsid w:val="00F67639"/>
    <w:rsid w:val="00F71308"/>
    <w:rsid w:val="00F73FFE"/>
    <w:rsid w:val="00F8187D"/>
    <w:rsid w:val="00F84509"/>
    <w:rsid w:val="00F84E83"/>
    <w:rsid w:val="00F8733A"/>
    <w:rsid w:val="00F94EFF"/>
    <w:rsid w:val="00F95D75"/>
    <w:rsid w:val="00FA75A5"/>
    <w:rsid w:val="00FB000E"/>
    <w:rsid w:val="00FB02A5"/>
    <w:rsid w:val="00FB1F54"/>
    <w:rsid w:val="00FB29D9"/>
    <w:rsid w:val="00FB3539"/>
    <w:rsid w:val="00FB36CF"/>
    <w:rsid w:val="00FB62E2"/>
    <w:rsid w:val="00FC132A"/>
    <w:rsid w:val="00FC26DE"/>
    <w:rsid w:val="00FC2CC5"/>
    <w:rsid w:val="00FC32FD"/>
    <w:rsid w:val="00FC553E"/>
    <w:rsid w:val="00FC5ABB"/>
    <w:rsid w:val="00FD0041"/>
    <w:rsid w:val="00FD11F4"/>
    <w:rsid w:val="00FD2D3C"/>
    <w:rsid w:val="00FD3E8E"/>
    <w:rsid w:val="00FD5AA5"/>
    <w:rsid w:val="00FE1F3D"/>
    <w:rsid w:val="00FE2CE8"/>
    <w:rsid w:val="00FE6D63"/>
    <w:rsid w:val="00FF2118"/>
    <w:rsid w:val="00FF36E5"/>
    <w:rsid w:val="00FF3C4A"/>
    <w:rsid w:val="00FF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EF1976"/>
  <w15:chartTrackingRefBased/>
  <w15:docId w15:val="{CC9136FD-EF53-497B-83DB-AB184B99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4D"/>
    <w:rPr>
      <w:rFonts w:ascii="Arial" w:hAnsi="Arial"/>
      <w:szCs w:val="24"/>
      <w:lang w:eastAsia="de-DE" w:bidi="ar-SA"/>
    </w:rPr>
  </w:style>
  <w:style w:type="paragraph" w:styleId="Heading1">
    <w:name w:val="heading 1"/>
    <w:next w:val="Text1"/>
    <w:qFormat/>
    <w:pPr>
      <w:pageBreakBefore/>
      <w:widowControl w:val="0"/>
      <w:numPr>
        <w:numId w:val="3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Text2"/>
    <w:qFormat/>
    <w:rsid w:val="004D71AE"/>
    <w:pPr>
      <w:widowControl w:val="0"/>
      <w:numPr>
        <w:ilvl w:val="1"/>
        <w:numId w:val="4"/>
      </w:numPr>
      <w:spacing w:before="240" w:after="240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Text3"/>
    <w:qFormat/>
    <w:pPr>
      <w:widowControl w:val="0"/>
      <w:numPr>
        <w:ilvl w:val="2"/>
        <w:numId w:val="8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paragraph" w:styleId="Heading4">
    <w:name w:val="heading 4"/>
    <w:basedOn w:val="Normal"/>
    <w:next w:val="Text4"/>
    <w:qFormat/>
    <w:pPr>
      <w:keepNext/>
      <w:spacing w:before="120" w:after="120"/>
      <w:ind w:left="1701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32"/>
      <w:lang w:val="de-DE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1">
    <w:name w:val="Text1"/>
    <w:pPr>
      <w:widowControl w:val="0"/>
    </w:pPr>
    <w:rPr>
      <w:rFonts w:ascii="Arial" w:hAnsi="Arial"/>
      <w:lang w:val="de-DE" w:eastAsia="de-DE" w:bidi="ar-SA"/>
    </w:rPr>
  </w:style>
  <w:style w:type="paragraph" w:customStyle="1" w:styleId="Text2">
    <w:name w:val="Text2"/>
    <w:pPr>
      <w:widowControl w:val="0"/>
      <w:ind w:left="567"/>
    </w:pPr>
    <w:rPr>
      <w:rFonts w:ascii="Arial" w:hAnsi="Arial"/>
      <w:lang w:val="de-DE" w:eastAsia="de-DE" w:bidi="ar-SA"/>
    </w:rPr>
  </w:style>
  <w:style w:type="paragraph" w:customStyle="1" w:styleId="Text3">
    <w:name w:val="Text3"/>
    <w:pPr>
      <w:ind w:left="851"/>
    </w:pPr>
    <w:rPr>
      <w:rFonts w:ascii="Arial" w:hAnsi="Arial"/>
      <w:lang w:val="de-DE" w:eastAsia="de-DE" w:bidi="ar-SA"/>
    </w:rPr>
  </w:style>
  <w:style w:type="paragraph" w:customStyle="1" w:styleId="Text4">
    <w:name w:val="Text4"/>
    <w:pPr>
      <w:ind w:left="1701"/>
    </w:pPr>
    <w:rPr>
      <w:rFonts w:ascii="Arial" w:hAnsi="Arial"/>
      <w:lang w:val="de-DE" w:eastAsia="de-DE" w:bidi="ar-SA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Liste1">
    <w:name w:val="Liste 1"/>
    <w:link w:val="Liste1Char"/>
    <w:pPr>
      <w:numPr>
        <w:numId w:val="5"/>
      </w:numPr>
      <w:spacing w:after="60"/>
    </w:pPr>
    <w:rPr>
      <w:rFonts w:ascii="Arial" w:hAnsi="Arial"/>
      <w:lang w:val="de-DE" w:eastAsia="de-DE" w:bidi="ar-SA"/>
    </w:rPr>
  </w:style>
  <w:style w:type="paragraph" w:styleId="List2">
    <w:name w:val="List 2"/>
    <w:pPr>
      <w:numPr>
        <w:numId w:val="6"/>
      </w:numPr>
      <w:spacing w:after="60"/>
    </w:pPr>
    <w:rPr>
      <w:rFonts w:ascii="Arial" w:hAnsi="Arial"/>
      <w:lang w:val="de-DE" w:eastAsia="de-DE" w:bidi="ar-SA"/>
    </w:rPr>
  </w:style>
  <w:style w:type="paragraph" w:styleId="List3">
    <w:name w:val="List 3"/>
    <w:pPr>
      <w:numPr>
        <w:numId w:val="7"/>
      </w:numPr>
      <w:spacing w:after="60"/>
    </w:pPr>
    <w:rPr>
      <w:rFonts w:ascii="Arial" w:hAnsi="Arial"/>
      <w:lang w:val="de-DE" w:eastAsia="de-DE" w:bidi="ar-SA"/>
    </w:rPr>
  </w:style>
  <w:style w:type="paragraph" w:styleId="List4">
    <w:name w:val="List 4"/>
    <w:pPr>
      <w:tabs>
        <w:tab w:val="num" w:pos="2325"/>
      </w:tabs>
      <w:spacing w:after="60"/>
      <w:ind w:left="2325" w:hanging="567"/>
    </w:pPr>
    <w:rPr>
      <w:rFonts w:ascii="Arial" w:hAnsi="Arial"/>
      <w:lang w:val="de-DE" w:eastAsia="de-DE" w:bidi="ar-SA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  <w:lang w:val="de-DE" w:eastAsia="de-DE" w:bidi="ar-SA"/>
    </w:rPr>
  </w:style>
  <w:style w:type="paragraph" w:customStyle="1" w:styleId="Nummerierung2">
    <w:name w:val="Nummerierung 2"/>
    <w:pPr>
      <w:widowControl w:val="0"/>
      <w:numPr>
        <w:numId w:val="2"/>
      </w:numPr>
      <w:spacing w:before="60" w:after="60"/>
    </w:pPr>
    <w:rPr>
      <w:rFonts w:ascii="Arial" w:hAnsi="Arial"/>
      <w:lang w:val="de-DE" w:eastAsia="de-DE" w:bidi="ar-SA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  <w:lang w:val="de-DE" w:eastAsia="de-DE" w:bidi="ar-SA"/>
    </w:rPr>
  </w:style>
  <w:style w:type="paragraph" w:customStyle="1" w:styleId="Tabellentext">
    <w:name w:val="Tabellentext"/>
    <w:pPr>
      <w:spacing w:before="60" w:after="240"/>
    </w:pPr>
    <w:rPr>
      <w:rFonts w:ascii="Arial" w:hAnsi="Arial"/>
      <w:lang w:val="de-DE" w:eastAsia="de-DE" w:bidi="ar-SA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  <w:lang w:val="de-DE" w:eastAsia="de-DE" w:bidi="ar-SA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styleId="TOC1">
    <w:name w:val="toc 1"/>
    <w:next w:val="Normal"/>
    <w:semiHidden/>
    <w:pPr>
      <w:tabs>
        <w:tab w:val="right" w:leader="dot" w:pos="9072"/>
      </w:tabs>
      <w:spacing w:before="120" w:after="120"/>
      <w:ind w:left="1701" w:hanging="567"/>
    </w:pPr>
    <w:rPr>
      <w:rFonts w:ascii="Arial" w:hAnsi="Arial"/>
      <w:noProof/>
      <w:u w:color="0057A3"/>
      <w:lang w:val="de-DE" w:eastAsia="de-DE" w:bidi="ar-SA"/>
    </w:rPr>
  </w:style>
  <w:style w:type="paragraph" w:styleId="TOC2">
    <w:name w:val="toc 2"/>
    <w:next w:val="Normal"/>
    <w:semiHidden/>
    <w:pPr>
      <w:tabs>
        <w:tab w:val="right" w:leader="dot" w:pos="9072"/>
      </w:tabs>
      <w:spacing w:before="60" w:after="60"/>
      <w:ind w:left="2268" w:hanging="567"/>
    </w:pPr>
    <w:rPr>
      <w:rFonts w:ascii="Helvetica" w:hAnsi="Helvetica"/>
      <w:noProof/>
      <w:szCs w:val="26"/>
      <w:u w:color="4CA5FF"/>
      <w:lang w:val="de-DE" w:eastAsia="de-DE" w:bidi="ar-SA"/>
    </w:rPr>
  </w:style>
  <w:style w:type="paragraph" w:styleId="TOC3">
    <w:name w:val="toc 3"/>
    <w:next w:val="Normal"/>
    <w:semiHidden/>
    <w:pPr>
      <w:tabs>
        <w:tab w:val="right" w:leader="dot" w:pos="9072"/>
      </w:tabs>
      <w:ind w:left="3005" w:hanging="737"/>
    </w:pPr>
    <w:rPr>
      <w:rFonts w:ascii="Helvetica" w:hAnsi="Helvetica"/>
      <w:u w:color="99CDFF"/>
      <w:lang w:val="de-DE" w:eastAsia="de-DE" w:bidi="ar-SA"/>
    </w:rPr>
  </w:style>
  <w:style w:type="paragraph" w:customStyle="1" w:styleId="Alarme">
    <w:name w:val="Alarme"/>
    <w:link w:val="AlarmeChar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Alarme1">
    <w:name w:val="Alarme 1"/>
    <w:basedOn w:val="Alarme"/>
    <w:pPr>
      <w:numPr>
        <w:numId w:val="0"/>
      </w:numPr>
    </w:pPr>
    <w:rPr>
      <w:lang w:val="en-US"/>
    </w:rPr>
  </w:style>
  <w:style w:type="character" w:styleId="FollowedHyperlink">
    <w:name w:val="FollowedHyperlink"/>
    <w:rPr>
      <w:color w:val="800080"/>
      <w:u w:val="single"/>
    </w:rPr>
  </w:style>
  <w:style w:type="paragraph" w:styleId="TOC4">
    <w:name w:val="toc 4"/>
    <w:basedOn w:val="Normal"/>
    <w:next w:val="Normal"/>
    <w:autoRedefine/>
    <w:semiHidden/>
    <w:rsid w:val="003913BD"/>
    <w:pPr>
      <w:ind w:left="2977" w:hanging="567"/>
    </w:pPr>
    <w:rPr>
      <w:rFonts w:ascii="Helvetica" w:hAnsi="Helvetica"/>
      <w:i/>
      <w:szCs w:val="20"/>
      <w:lang w:val="de-DE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Tabelle">
    <w:name w:val="Tabelle"/>
    <w:basedOn w:val="Normal"/>
    <w:pPr>
      <w:spacing w:before="20" w:after="20"/>
      <w:jc w:val="both"/>
    </w:pPr>
    <w:rPr>
      <w:rFonts w:cs="Arial"/>
      <w:szCs w:val="20"/>
      <w:lang w:val="de-DE" w:eastAsia="en-US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ascii="Times New Roman" w:hAnsi="Times New Roman"/>
      <w:sz w:val="24"/>
      <w:lang w:val="de-DE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ascii="Times New Roman" w:hAnsi="Times New Roman"/>
      <w:sz w:val="24"/>
      <w:lang w:val="de-DE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 w:val="24"/>
      <w:lang w:val="de-DE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ascii="Times New Roman" w:hAnsi="Times New Roman"/>
      <w:sz w:val="24"/>
      <w:lang w:val="de-DE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ascii="Times New Roman" w:hAnsi="Times New Roman"/>
      <w:sz w:val="24"/>
      <w:lang w:val="de-DE"/>
    </w:rPr>
  </w:style>
  <w:style w:type="paragraph" w:customStyle="1" w:styleId="GW002">
    <w:name w:val="GW002"/>
    <w:basedOn w:val="Heading1"/>
    <w:next w:val="Text2"/>
    <w:rsid w:val="00C7102A"/>
    <w:pPr>
      <w:numPr>
        <w:numId w:val="0"/>
      </w:numPr>
    </w:pPr>
  </w:style>
  <w:style w:type="paragraph" w:customStyle="1" w:styleId="AufzhlungPunkt">
    <w:name w:val="Aufzählung Punkt"/>
    <w:basedOn w:val="Normal"/>
    <w:rsid w:val="00B606AF"/>
    <w:pPr>
      <w:numPr>
        <w:numId w:val="10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  <w:style w:type="paragraph" w:customStyle="1" w:styleId="GW001">
    <w:name w:val="GW001"/>
    <w:basedOn w:val="Normal"/>
    <w:rsid w:val="00B606AF"/>
    <w:pPr>
      <w:keepNext/>
      <w:spacing w:before="240" w:after="60"/>
    </w:pPr>
    <w:rPr>
      <w:rFonts w:ascii="Helvetica" w:hAnsi="Helvetica"/>
      <w:b/>
      <w:sz w:val="24"/>
      <w:szCs w:val="20"/>
      <w:lang w:val="de-DE"/>
    </w:rPr>
  </w:style>
  <w:style w:type="paragraph" w:styleId="DocumentMap">
    <w:name w:val="Document Map"/>
    <w:basedOn w:val="Normal"/>
    <w:semiHidden/>
    <w:rsid w:val="00985C7C"/>
    <w:pPr>
      <w:shd w:val="clear" w:color="auto" w:fill="000080"/>
    </w:pPr>
    <w:rPr>
      <w:rFonts w:ascii="Tahoma" w:hAnsi="Tahoma" w:cs="Tahoma"/>
    </w:rPr>
  </w:style>
  <w:style w:type="paragraph" w:customStyle="1" w:styleId="Formatvorlage4">
    <w:name w:val="Formatvorlage4"/>
    <w:basedOn w:val="Normal"/>
    <w:next w:val="TOC1"/>
    <w:rsid w:val="00B4042A"/>
    <w:rPr>
      <w:b/>
      <w:bCs/>
      <w:lang w:val="en-GB"/>
    </w:rPr>
  </w:style>
  <w:style w:type="numbering" w:customStyle="1" w:styleId="Formatvorlage1">
    <w:name w:val="Formatvorlage1"/>
    <w:basedOn w:val="NoList"/>
    <w:rsid w:val="002D4DE8"/>
    <w:pPr>
      <w:numPr>
        <w:numId w:val="11"/>
      </w:numPr>
    </w:pPr>
  </w:style>
  <w:style w:type="paragraph" w:customStyle="1" w:styleId="Content1">
    <w:name w:val="Content 1"/>
    <w:basedOn w:val="Normal"/>
    <w:next w:val="TOC1"/>
    <w:rsid w:val="002D4DE8"/>
    <w:pPr>
      <w:ind w:left="180"/>
    </w:pPr>
    <w:rPr>
      <w:b/>
      <w:lang w:val="en-GB"/>
    </w:rPr>
  </w:style>
  <w:style w:type="paragraph" w:customStyle="1" w:styleId="Content2">
    <w:name w:val="Content 2"/>
    <w:basedOn w:val="Normal"/>
    <w:next w:val="TOC2"/>
    <w:rsid w:val="002D4DE8"/>
    <w:pPr>
      <w:ind w:left="708"/>
    </w:pPr>
    <w:rPr>
      <w:lang w:val="en-GB"/>
    </w:rPr>
  </w:style>
  <w:style w:type="numbering" w:customStyle="1" w:styleId="CISLOVANIE">
    <w:name w:val="CISLOVANIE"/>
    <w:basedOn w:val="NoList"/>
    <w:rsid w:val="002D4DE8"/>
    <w:pPr>
      <w:numPr>
        <w:numId w:val="12"/>
      </w:numPr>
    </w:pPr>
  </w:style>
  <w:style w:type="character" w:styleId="PageNumber">
    <w:name w:val="page number"/>
    <w:basedOn w:val="DefaultParagraphFont"/>
    <w:rsid w:val="002D4DE8"/>
  </w:style>
  <w:style w:type="paragraph" w:customStyle="1" w:styleId="Formatvorlage">
    <w:name w:val="Formatvorlage"/>
    <w:basedOn w:val="TOC1"/>
    <w:next w:val="TOC1"/>
    <w:rsid w:val="002D4DE8"/>
    <w:pPr>
      <w:numPr>
        <w:numId w:val="13"/>
      </w:numPr>
      <w:spacing w:line="360" w:lineRule="auto"/>
    </w:pPr>
    <w:rPr>
      <w:b/>
      <w:szCs w:val="24"/>
      <w:lang w:val="en-US"/>
    </w:rPr>
  </w:style>
  <w:style w:type="character" w:customStyle="1" w:styleId="Liste1Char">
    <w:name w:val="Liste 1 Char"/>
    <w:link w:val="Liste1"/>
    <w:rsid w:val="00953D0B"/>
    <w:rPr>
      <w:rFonts w:ascii="Arial" w:hAnsi="Arial"/>
      <w:lang w:val="de-DE" w:eastAsia="de-DE" w:bidi="ar-SA"/>
    </w:rPr>
  </w:style>
  <w:style w:type="paragraph" w:customStyle="1" w:styleId="Step">
    <w:name w:val="Step"/>
    <w:basedOn w:val="Normal"/>
    <w:rsid w:val="00343355"/>
    <w:pPr>
      <w:numPr>
        <w:numId w:val="15"/>
      </w:numPr>
    </w:pPr>
  </w:style>
  <w:style w:type="table" w:styleId="TableGrid">
    <w:name w:val="Table Grid"/>
    <w:basedOn w:val="TableNormal"/>
    <w:rsid w:val="00343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ltext">
    <w:name w:val="Meltext"/>
    <w:basedOn w:val="Liste1"/>
    <w:link w:val="MeltextChar"/>
    <w:rsid w:val="006E37F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6E37FB"/>
    <w:rPr>
      <w:rFonts w:ascii="Arial" w:hAnsi="Arial" w:cs="Arial"/>
      <w:b/>
      <w:szCs w:val="24"/>
      <w:lang w:val="fr-FR" w:eastAsia="de-DE" w:bidi="ar-SA"/>
    </w:rPr>
  </w:style>
  <w:style w:type="character" w:customStyle="1" w:styleId="AlarmeChar">
    <w:name w:val="Alarme Char"/>
    <w:link w:val="Alarme"/>
    <w:rsid w:val="006E37FB"/>
    <w:rPr>
      <w:rFonts w:ascii="Arial" w:hAnsi="Arial"/>
      <w:b/>
      <w:lang w:val="de-DE" w:eastAsia="de-DE" w:bidi="ar-SA"/>
    </w:rPr>
  </w:style>
  <w:style w:type="paragraph" w:customStyle="1" w:styleId="Message">
    <w:name w:val="Message"/>
    <w:basedOn w:val="Liste1"/>
    <w:link w:val="MessageChar"/>
    <w:rsid w:val="006E37FB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6E37FB"/>
    <w:rPr>
      <w:rFonts w:ascii="Arial" w:hAnsi="Arial" w:cs="Arial"/>
      <w:b/>
      <w:color w:val="000000"/>
      <w:szCs w:val="24"/>
      <w:lang w:val="en-GB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26\Anwendungsdaten\Microsoft\Vorlagen\Vorlage%20IWK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0</TotalTime>
  <Pages>1</Pages>
  <Words>86</Words>
  <Characters>496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Manager/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 Dr. M. Lanza</dc:creator>
  <cp:keywords/>
  <dc:description/>
  <cp:lastModifiedBy>Preephim, Chatuphon</cp:lastModifiedBy>
  <cp:revision>2</cp:revision>
  <cp:lastPrinted>2009-03-10T03:32:00Z</cp:lastPrinted>
  <dcterms:created xsi:type="dcterms:W3CDTF">2026-09-04T09:22:00Z</dcterms:created>
  <dcterms:modified xsi:type="dcterms:W3CDTF">2026-09-04T09:22:00Z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</vt:lpwstr>
  </property>
  <property fmtid="{D5CDD505-2E9C-101B-9397-08002B2CF9AE}" pid="3" name="Copyright">
    <vt:lpwstr>© Copyright by IWK Verpackungstechnik GmbH 2008</vt:lpwstr>
  </property>
  <property fmtid="{D5CDD505-2E9C-101B-9397-08002B2CF9AE}" pid="4" name="Order">
    <vt:lpwstr>42021</vt:lpwstr>
  </property>
  <property fmtid="{D5CDD505-2E9C-101B-9397-08002B2CF9AE}" pid="5" name="Machine">
    <vt:lpwstr>Cartopac SC 5</vt:lpwstr>
  </property>
  <property fmtid="{D5CDD505-2E9C-101B-9397-08002B2CF9AE}" pid="6" name="Customer">
    <vt:lpwstr>Biofarma, Turkey</vt:lpwstr>
  </property>
  <property fmtid="{D5CDD505-2E9C-101B-9397-08002B2CF9AE}" pid="7" name="Baunummer">
    <vt:lpwstr>3</vt:lpwstr>
  </property>
  <property fmtid="{D5CDD505-2E9C-101B-9397-08002B2CF9AE}" pid="8" name="TemplateVersion">
    <vt:lpwstr>10.06.2008</vt:lpwstr>
  </property>
</Properties>
</file>