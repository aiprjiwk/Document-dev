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C776C" w:rsidRPr="002E35CE" w14:paraId="6BA16AC5" w14:textId="77777777" w:rsidTr="008676C7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1655DB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E880C9" w14:textId="77777777" w:rsidR="009C776C" w:rsidRPr="00087E0C" w:rsidRDefault="009C776C" w:rsidP="001E15C7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2E35CE">
              <w:rPr>
                <w:lang w:val="en-GB"/>
              </w:rPr>
              <w:t>OQ Alarm:</w:t>
            </w:r>
            <w:r w:rsidRPr="002E35CE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D42CDE">
              <w:rPr>
                <w:rFonts w:cs="Arial"/>
                <w:sz w:val="16"/>
                <w:szCs w:val="16"/>
              </w:rPr>
              <w:t>MX_1043_MS_BackupDischarge</w:t>
            </w:r>
          </w:p>
        </w:tc>
      </w:tr>
      <w:tr w:rsidR="009C776C" w:rsidRPr="002E35CE" w14:paraId="180F5185" w14:textId="77777777" w:rsidTr="008676C7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F9E9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1A51" w14:textId="77777777" w:rsidR="009C776C" w:rsidRPr="002E35CE" w:rsidRDefault="009C776C" w:rsidP="001E15C7">
            <w:pPr>
              <w:pStyle w:val="Alarme"/>
              <w:rPr>
                <w:lang w:val="en-GB"/>
              </w:rPr>
            </w:pPr>
            <w:bookmarkStart w:id="0" w:name="_Toc259688988"/>
            <w:r>
              <w:rPr>
                <w:lang w:val="en-GB"/>
              </w:rPr>
              <w:t>Backup at discharge</w:t>
            </w:r>
            <w:bookmarkEnd w:id="0"/>
          </w:p>
        </w:tc>
      </w:tr>
      <w:tr w:rsidR="009C776C" w:rsidRPr="002E35CE" w14:paraId="251B276F" w14:textId="77777777" w:rsidTr="008676C7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28B8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A1E6AB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>Machine is ready for operation</w:t>
            </w:r>
            <w:r w:rsidR="00D228A8">
              <w:rPr>
                <w:lang w:val="en-GB"/>
              </w:rPr>
              <w:t xml:space="preserve"> and filled with product</w:t>
            </w:r>
          </w:p>
        </w:tc>
      </w:tr>
      <w:tr w:rsidR="009C776C" w:rsidRPr="002E35CE" w14:paraId="38876FB7" w14:textId="77777777" w:rsidTr="008676C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483CD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04F9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 xml:space="preserve">Press </w:t>
            </w:r>
            <w:r w:rsidRPr="007352B4">
              <w:rPr>
                <w:lang w:val="en-GB"/>
              </w:rPr>
              <w:t>the START-button</w:t>
            </w:r>
            <w:r w:rsidRPr="002E35CE">
              <w:rPr>
                <w:lang w:val="en-GB"/>
              </w:rPr>
              <w:t xml:space="preserve"> </w:t>
            </w:r>
            <w:r>
              <w:rPr>
                <w:lang w:val="en-GB"/>
              </w:rPr>
              <w:t>and produce packages</w:t>
            </w:r>
          </w:p>
          <w:p w14:paraId="1D289276" w14:textId="77777777" w:rsidR="009C776C" w:rsidRPr="002E35CE" w:rsidRDefault="00AD6233" w:rsidP="00AD6233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Cover</w:t>
            </w:r>
            <w:r w:rsidR="009C776C">
              <w:rPr>
                <w:lang w:val="en-GB"/>
              </w:rPr>
              <w:t xml:space="preserve"> </w:t>
            </w:r>
            <w:r w:rsidR="009C776C" w:rsidRPr="002E35CE">
              <w:rPr>
                <w:lang w:val="en-GB"/>
              </w:rPr>
              <w:t>sensor</w:t>
            </w:r>
            <w:r>
              <w:rPr>
                <w:lang w:val="en-GB"/>
              </w:rPr>
              <w:t xml:space="preserve"> </w:t>
            </w:r>
            <w:r w:rsidR="009C776C" w:rsidRPr="002E35CE">
              <w:rPr>
                <w:lang w:val="en-GB"/>
              </w:rPr>
              <w:t>.</w:t>
            </w:r>
            <w:r>
              <w:rPr>
                <w:lang w:val="en-GB"/>
              </w:rPr>
              <w:t>1</w:t>
            </w:r>
            <w:r w:rsidR="009C776C" w:rsidRPr="002E35CE">
              <w:rPr>
                <w:lang w:val="en-GB"/>
              </w:rPr>
              <w:t>04</w:t>
            </w:r>
            <w:r w:rsidR="009C776C">
              <w:rPr>
                <w:lang w:val="en-GB"/>
              </w:rPr>
              <w:t>3</w:t>
            </w:r>
            <w:r w:rsidR="009C776C" w:rsidRPr="002E35CE">
              <w:rPr>
                <w:lang w:val="en-GB"/>
              </w:rPr>
              <w:t>-B</w:t>
            </w:r>
            <w:r>
              <w:rPr>
                <w:lang w:val="en-GB"/>
              </w:rPr>
              <w:t>3</w:t>
            </w:r>
            <w:r w:rsidR="009C776C" w:rsidRPr="000D2FC6">
              <w:rPr>
                <w:color w:val="008000"/>
                <w:lang w:val="en-GB"/>
              </w:rPr>
              <w:t xml:space="preserve">. </w:t>
            </w:r>
            <w:r w:rsidR="009C776C" w:rsidRPr="00765E25">
              <w:rPr>
                <w:vanish/>
                <w:color w:val="FF0000"/>
                <w:lang w:val="en-GB"/>
              </w:rPr>
              <w:t>Bitte BMK prüfen</w:t>
            </w:r>
          </w:p>
        </w:tc>
      </w:tr>
      <w:tr w:rsidR="009C776C" w:rsidRPr="002E35CE" w14:paraId="4571E3CA" w14:textId="77777777" w:rsidTr="008676C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D597D2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E330D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93272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0625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5A543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C776C" w:rsidRPr="002E35CE" w14:paraId="1AE0579A" w14:textId="77777777" w:rsidTr="008676C7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C9E2A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C8CAB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 xml:space="preserve">Machine stops 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FD6D09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4CE835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750F7E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4191A9C5" w14:textId="77777777" w:rsidTr="008676C7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D681E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E01113" w14:textId="77777777" w:rsidR="009C776C" w:rsidRPr="002E35CE" w:rsidRDefault="009C776C" w:rsidP="001E15C7">
            <w:pPr>
              <w:pStyle w:val="Liste1"/>
              <w:rPr>
                <w:b/>
                <w:lang w:val="en-GB"/>
              </w:rPr>
            </w:pPr>
            <w:r w:rsidRPr="002E35CE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FBFF5D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05732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9DECC9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14503ABE" w14:textId="77777777" w:rsidTr="008676C7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AC0BD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0C1CA" w14:textId="77777777" w:rsidR="009C776C" w:rsidRPr="002E35CE" w:rsidRDefault="009C776C" w:rsidP="001E15C7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Backup at discharge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8745E3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90F7B3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7B469A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69622137" w14:textId="77777777" w:rsidTr="008676C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A58B9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AA46A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9C776C" w:rsidRPr="002E35CE" w14:paraId="17FBCF9A" w14:textId="77777777" w:rsidTr="008676C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4A12959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C2A86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845CB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A8B42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D4F65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C776C" w:rsidRPr="002E35CE" w14:paraId="110E7B4E" w14:textId="77777777" w:rsidTr="008676C7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580ECD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3CAFBA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2E35CE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cannot</w:t>
            </w:r>
            <w:r w:rsidRPr="002E35CE">
              <w:rPr>
                <w:lang w:val="en-GB"/>
              </w:rPr>
              <w:t xml:space="preserve">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2E69EE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A2B6F1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50E92E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7C71BF98" w14:textId="77777777" w:rsidTr="008676C7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20E5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3EEEB" w14:textId="77777777" w:rsidR="009C776C" w:rsidRPr="002E35CE" w:rsidRDefault="00AD6233" w:rsidP="001E15C7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27F1A5C8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>Press</w:t>
            </w:r>
            <w:r w:rsidRPr="00D53B6F">
              <w:rPr>
                <w:lang w:val="en-GB"/>
              </w:rPr>
              <w:t xml:space="preserve"> </w:t>
            </w:r>
            <w:r>
              <w:rPr>
                <w:lang w:val="en-GB"/>
              </w:rPr>
              <w:t>the RESET</w:t>
            </w:r>
            <w:r w:rsidRPr="00D53B6F">
              <w:rPr>
                <w:lang w:val="en-GB"/>
              </w:rPr>
              <w:t>-button</w:t>
            </w:r>
          </w:p>
        </w:tc>
      </w:tr>
      <w:tr w:rsidR="009C776C" w:rsidRPr="002E35CE" w14:paraId="7058CA22" w14:textId="77777777" w:rsidTr="008676C7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D03789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F4C6C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 w:rsidRPr="002E35CE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3BA48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E1721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9FE98" w14:textId="77777777" w:rsidR="009C776C" w:rsidRPr="002E35CE" w:rsidRDefault="009C776C" w:rsidP="001E15C7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C776C" w:rsidRPr="002E35CE" w14:paraId="49BF0D17" w14:textId="77777777" w:rsidTr="008676C7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F6E0B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60DC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>Message is cleared</w:t>
            </w:r>
            <w:r w:rsidR="00FE50C0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B988A1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BB3E82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5A0001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  <w:tr w:rsidR="009C776C" w:rsidRPr="002E35CE" w14:paraId="500BE030" w14:textId="77777777" w:rsidTr="008676C7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660652" w14:textId="77777777" w:rsidR="009C776C" w:rsidRPr="002E35CE" w:rsidRDefault="009C776C" w:rsidP="001E15C7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0D3EE6" w14:textId="77777777" w:rsidR="009C776C" w:rsidRPr="002E35CE" w:rsidRDefault="009C776C" w:rsidP="001E15C7">
            <w:pPr>
              <w:pStyle w:val="Liste1"/>
              <w:rPr>
                <w:lang w:val="en-GB"/>
              </w:rPr>
            </w:pPr>
            <w:r w:rsidRPr="002E35CE">
              <w:rPr>
                <w:lang w:val="en-GB"/>
              </w:rPr>
              <w:t>Machine status:</w:t>
            </w:r>
            <w:r w:rsidRPr="002E35CE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32BF7E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E9189F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62600E" w14:textId="77777777" w:rsidR="009C776C" w:rsidRPr="002E35CE" w:rsidRDefault="009C776C" w:rsidP="001E15C7">
            <w:pPr>
              <w:jc w:val="center"/>
              <w:rPr>
                <w:lang w:val="en-GB"/>
              </w:rPr>
            </w:pPr>
          </w:p>
        </w:tc>
      </w:tr>
    </w:tbl>
    <w:p w14:paraId="72A468E0" w14:textId="77777777" w:rsidR="009C776C" w:rsidRDefault="009C776C" w:rsidP="006E37FB">
      <w:pPr>
        <w:rPr>
          <w:lang w:val="en-GB"/>
        </w:rPr>
      </w:pPr>
    </w:p>
    <w:sectPr w:rsidR="009C776C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2644" w14:textId="77777777" w:rsidR="00D33180" w:rsidRDefault="00D33180">
      <w:r>
        <w:separator/>
      </w:r>
    </w:p>
  </w:endnote>
  <w:endnote w:type="continuationSeparator" w:id="0">
    <w:p w14:paraId="1D999780" w14:textId="77777777" w:rsidR="00D33180" w:rsidRDefault="00D3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259F" w14:textId="77777777" w:rsidR="00D33180" w:rsidRDefault="00D33180">
      <w:r>
        <w:separator/>
      </w:r>
    </w:p>
  </w:footnote>
  <w:footnote w:type="continuationSeparator" w:id="0">
    <w:p w14:paraId="6DC49F03" w14:textId="77777777" w:rsidR="00D33180" w:rsidRDefault="00D33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1339748">
    <w:abstractNumId w:val="0"/>
  </w:num>
  <w:num w:numId="2" w16cid:durableId="975404868">
    <w:abstractNumId w:val="6"/>
  </w:num>
  <w:num w:numId="3" w16cid:durableId="742336185">
    <w:abstractNumId w:val="3"/>
  </w:num>
  <w:num w:numId="4" w16cid:durableId="1128014361">
    <w:abstractNumId w:val="3"/>
  </w:num>
  <w:num w:numId="5" w16cid:durableId="1437408920">
    <w:abstractNumId w:val="5"/>
  </w:num>
  <w:num w:numId="6" w16cid:durableId="1984846263">
    <w:abstractNumId w:val="1"/>
  </w:num>
  <w:num w:numId="7" w16cid:durableId="343635770">
    <w:abstractNumId w:val="8"/>
  </w:num>
  <w:num w:numId="8" w16cid:durableId="1287543199">
    <w:abstractNumId w:val="3"/>
  </w:num>
  <w:num w:numId="9" w16cid:durableId="656892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888520">
    <w:abstractNumId w:val="12"/>
  </w:num>
  <w:num w:numId="11" w16cid:durableId="1719669141">
    <w:abstractNumId w:val="9"/>
  </w:num>
  <w:num w:numId="12" w16cid:durableId="803474499">
    <w:abstractNumId w:val="7"/>
  </w:num>
  <w:num w:numId="13" w16cid:durableId="379671306">
    <w:abstractNumId w:val="2"/>
  </w:num>
  <w:num w:numId="14" w16cid:durableId="2134202234">
    <w:abstractNumId w:val="11"/>
  </w:num>
  <w:num w:numId="15" w16cid:durableId="940649121">
    <w:abstractNumId w:val="10"/>
  </w:num>
  <w:num w:numId="16" w16cid:durableId="254289394">
    <w:abstractNumId w:val="4"/>
  </w:num>
  <w:num w:numId="17" w16cid:durableId="1813137002">
    <w:abstractNumId w:val="5"/>
  </w:num>
  <w:num w:numId="18" w16cid:durableId="36711607">
    <w:abstractNumId w:val="5"/>
  </w:num>
  <w:num w:numId="19" w16cid:durableId="832835997">
    <w:abstractNumId w:val="5"/>
  </w:num>
  <w:num w:numId="20" w16cid:durableId="1851215030">
    <w:abstractNumId w:val="5"/>
  </w:num>
  <w:num w:numId="21" w16cid:durableId="787284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11FF4"/>
    <w:rsid w:val="000127D4"/>
    <w:rsid w:val="00016004"/>
    <w:rsid w:val="000178D7"/>
    <w:rsid w:val="000220E8"/>
    <w:rsid w:val="00022D45"/>
    <w:rsid w:val="00026E21"/>
    <w:rsid w:val="000307E1"/>
    <w:rsid w:val="0003313E"/>
    <w:rsid w:val="000360F7"/>
    <w:rsid w:val="00036204"/>
    <w:rsid w:val="00036EC7"/>
    <w:rsid w:val="00036F9A"/>
    <w:rsid w:val="00041BB4"/>
    <w:rsid w:val="00046A0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A43"/>
    <w:rsid w:val="00075DF6"/>
    <w:rsid w:val="00080203"/>
    <w:rsid w:val="0009111E"/>
    <w:rsid w:val="00091903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4549"/>
    <w:rsid w:val="000E55B1"/>
    <w:rsid w:val="000F2A9F"/>
    <w:rsid w:val="000F459B"/>
    <w:rsid w:val="000F49BC"/>
    <w:rsid w:val="000F5D58"/>
    <w:rsid w:val="00102486"/>
    <w:rsid w:val="001032F7"/>
    <w:rsid w:val="00110417"/>
    <w:rsid w:val="001106D4"/>
    <w:rsid w:val="001115CF"/>
    <w:rsid w:val="00111FA5"/>
    <w:rsid w:val="00113E1D"/>
    <w:rsid w:val="00116AD4"/>
    <w:rsid w:val="00117AB6"/>
    <w:rsid w:val="00117BB4"/>
    <w:rsid w:val="00117D52"/>
    <w:rsid w:val="00127016"/>
    <w:rsid w:val="001279FC"/>
    <w:rsid w:val="00131B7F"/>
    <w:rsid w:val="00131D79"/>
    <w:rsid w:val="00133D37"/>
    <w:rsid w:val="001341EC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65D7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936D1"/>
    <w:rsid w:val="00194ACD"/>
    <w:rsid w:val="001963FD"/>
    <w:rsid w:val="00196B9F"/>
    <w:rsid w:val="001A3750"/>
    <w:rsid w:val="001A68E4"/>
    <w:rsid w:val="001A6AB0"/>
    <w:rsid w:val="001A7538"/>
    <w:rsid w:val="001B1714"/>
    <w:rsid w:val="001B175E"/>
    <w:rsid w:val="001B1CC7"/>
    <w:rsid w:val="001B6EF2"/>
    <w:rsid w:val="001B705C"/>
    <w:rsid w:val="001C22F6"/>
    <w:rsid w:val="001C451B"/>
    <w:rsid w:val="001C6C42"/>
    <w:rsid w:val="001C70F0"/>
    <w:rsid w:val="001C76D8"/>
    <w:rsid w:val="001D11F1"/>
    <w:rsid w:val="001D217E"/>
    <w:rsid w:val="001D6AC1"/>
    <w:rsid w:val="001E04A4"/>
    <w:rsid w:val="001E0B3B"/>
    <w:rsid w:val="001E15C7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1F59D8"/>
    <w:rsid w:val="002014FA"/>
    <w:rsid w:val="00202DE3"/>
    <w:rsid w:val="00204769"/>
    <w:rsid w:val="002104B6"/>
    <w:rsid w:val="00211A78"/>
    <w:rsid w:val="002147A6"/>
    <w:rsid w:val="0022112C"/>
    <w:rsid w:val="00221829"/>
    <w:rsid w:val="00221851"/>
    <w:rsid w:val="00223CFF"/>
    <w:rsid w:val="00230B75"/>
    <w:rsid w:val="00230D9C"/>
    <w:rsid w:val="0023459C"/>
    <w:rsid w:val="0023598A"/>
    <w:rsid w:val="00236915"/>
    <w:rsid w:val="00241261"/>
    <w:rsid w:val="00241779"/>
    <w:rsid w:val="00246934"/>
    <w:rsid w:val="002533DF"/>
    <w:rsid w:val="002552AD"/>
    <w:rsid w:val="00265D0E"/>
    <w:rsid w:val="00266A98"/>
    <w:rsid w:val="00271116"/>
    <w:rsid w:val="002742EA"/>
    <w:rsid w:val="00284E2C"/>
    <w:rsid w:val="00290EB4"/>
    <w:rsid w:val="00292478"/>
    <w:rsid w:val="00292E00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6D89"/>
    <w:rsid w:val="002C76DF"/>
    <w:rsid w:val="002D4DE8"/>
    <w:rsid w:val="002D5AC3"/>
    <w:rsid w:val="002D6BE2"/>
    <w:rsid w:val="002D7A1C"/>
    <w:rsid w:val="002E3A3A"/>
    <w:rsid w:val="002E629D"/>
    <w:rsid w:val="002E6BC4"/>
    <w:rsid w:val="002E7878"/>
    <w:rsid w:val="002F13FC"/>
    <w:rsid w:val="002F5685"/>
    <w:rsid w:val="002F5A85"/>
    <w:rsid w:val="00302CDD"/>
    <w:rsid w:val="003116A4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DA9"/>
    <w:rsid w:val="00355CF2"/>
    <w:rsid w:val="00357910"/>
    <w:rsid w:val="00361173"/>
    <w:rsid w:val="003627D5"/>
    <w:rsid w:val="00362901"/>
    <w:rsid w:val="00365101"/>
    <w:rsid w:val="00375BEF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908"/>
    <w:rsid w:val="003A6A10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63BC"/>
    <w:rsid w:val="003F7754"/>
    <w:rsid w:val="0040256F"/>
    <w:rsid w:val="00405A69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4456"/>
    <w:rsid w:val="00475212"/>
    <w:rsid w:val="00475D34"/>
    <w:rsid w:val="0048207E"/>
    <w:rsid w:val="0048304A"/>
    <w:rsid w:val="00484685"/>
    <w:rsid w:val="004945FA"/>
    <w:rsid w:val="004A0212"/>
    <w:rsid w:val="004A3ED4"/>
    <w:rsid w:val="004A4260"/>
    <w:rsid w:val="004A7F5B"/>
    <w:rsid w:val="004B218A"/>
    <w:rsid w:val="004B237C"/>
    <w:rsid w:val="004C0803"/>
    <w:rsid w:val="004C52D0"/>
    <w:rsid w:val="004C75CB"/>
    <w:rsid w:val="004D2643"/>
    <w:rsid w:val="004D71AE"/>
    <w:rsid w:val="004E0E66"/>
    <w:rsid w:val="004E1166"/>
    <w:rsid w:val="004E26A7"/>
    <w:rsid w:val="004E4521"/>
    <w:rsid w:val="004F0A93"/>
    <w:rsid w:val="004F301A"/>
    <w:rsid w:val="004F441F"/>
    <w:rsid w:val="004F6A7C"/>
    <w:rsid w:val="004F7136"/>
    <w:rsid w:val="004F7AB3"/>
    <w:rsid w:val="0050437C"/>
    <w:rsid w:val="00507B34"/>
    <w:rsid w:val="00510750"/>
    <w:rsid w:val="00511C5E"/>
    <w:rsid w:val="00512ED2"/>
    <w:rsid w:val="00513109"/>
    <w:rsid w:val="005201E8"/>
    <w:rsid w:val="0052545A"/>
    <w:rsid w:val="00526611"/>
    <w:rsid w:val="00530EB2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3670"/>
    <w:rsid w:val="00577430"/>
    <w:rsid w:val="0058034D"/>
    <w:rsid w:val="00584082"/>
    <w:rsid w:val="0058599D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5A10"/>
    <w:rsid w:val="005E21C3"/>
    <w:rsid w:val="005E591A"/>
    <w:rsid w:val="005E69B9"/>
    <w:rsid w:val="005F4CE5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65283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E004A"/>
    <w:rsid w:val="006E0FA1"/>
    <w:rsid w:val="006E2EC1"/>
    <w:rsid w:val="006E37FB"/>
    <w:rsid w:val="006F0718"/>
    <w:rsid w:val="006F25C7"/>
    <w:rsid w:val="007036AD"/>
    <w:rsid w:val="0070388F"/>
    <w:rsid w:val="0071154A"/>
    <w:rsid w:val="00713E42"/>
    <w:rsid w:val="00720F72"/>
    <w:rsid w:val="0072202F"/>
    <w:rsid w:val="007244AE"/>
    <w:rsid w:val="00726CF6"/>
    <w:rsid w:val="00733444"/>
    <w:rsid w:val="00740FEA"/>
    <w:rsid w:val="007437A6"/>
    <w:rsid w:val="00747445"/>
    <w:rsid w:val="00751ACB"/>
    <w:rsid w:val="0075223C"/>
    <w:rsid w:val="007527D7"/>
    <w:rsid w:val="0075666C"/>
    <w:rsid w:val="007570C9"/>
    <w:rsid w:val="00757773"/>
    <w:rsid w:val="007601E1"/>
    <w:rsid w:val="00761D75"/>
    <w:rsid w:val="00765E25"/>
    <w:rsid w:val="00773C4D"/>
    <w:rsid w:val="00774BFB"/>
    <w:rsid w:val="00783629"/>
    <w:rsid w:val="0078678E"/>
    <w:rsid w:val="0078778D"/>
    <w:rsid w:val="00794C2F"/>
    <w:rsid w:val="00795C05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D6932"/>
    <w:rsid w:val="007E2660"/>
    <w:rsid w:val="007E42B6"/>
    <w:rsid w:val="007E6DFF"/>
    <w:rsid w:val="007F003D"/>
    <w:rsid w:val="007F4D09"/>
    <w:rsid w:val="008024C4"/>
    <w:rsid w:val="008025AC"/>
    <w:rsid w:val="00807625"/>
    <w:rsid w:val="00814178"/>
    <w:rsid w:val="0081614C"/>
    <w:rsid w:val="00820022"/>
    <w:rsid w:val="00821735"/>
    <w:rsid w:val="008265C8"/>
    <w:rsid w:val="00831257"/>
    <w:rsid w:val="008358A2"/>
    <w:rsid w:val="00835BA5"/>
    <w:rsid w:val="00836CD1"/>
    <w:rsid w:val="00841746"/>
    <w:rsid w:val="00841C0F"/>
    <w:rsid w:val="00842141"/>
    <w:rsid w:val="00846643"/>
    <w:rsid w:val="0085093B"/>
    <w:rsid w:val="00856F85"/>
    <w:rsid w:val="00865E3D"/>
    <w:rsid w:val="00866D49"/>
    <w:rsid w:val="008676C7"/>
    <w:rsid w:val="0087110E"/>
    <w:rsid w:val="008753DE"/>
    <w:rsid w:val="00876162"/>
    <w:rsid w:val="00876C76"/>
    <w:rsid w:val="00876F44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988"/>
    <w:rsid w:val="008B4DDC"/>
    <w:rsid w:val="008D2F72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645D"/>
    <w:rsid w:val="00917732"/>
    <w:rsid w:val="00923376"/>
    <w:rsid w:val="00924067"/>
    <w:rsid w:val="009242DE"/>
    <w:rsid w:val="00925192"/>
    <w:rsid w:val="0093539A"/>
    <w:rsid w:val="00935AB7"/>
    <w:rsid w:val="009364CC"/>
    <w:rsid w:val="00941150"/>
    <w:rsid w:val="00943E46"/>
    <w:rsid w:val="00953D0B"/>
    <w:rsid w:val="00960675"/>
    <w:rsid w:val="009606AD"/>
    <w:rsid w:val="009609DF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B5F1C"/>
    <w:rsid w:val="009C4145"/>
    <w:rsid w:val="009C6FDE"/>
    <w:rsid w:val="009C7064"/>
    <w:rsid w:val="009C776C"/>
    <w:rsid w:val="009D0BB3"/>
    <w:rsid w:val="009D2556"/>
    <w:rsid w:val="009D513B"/>
    <w:rsid w:val="009D5DD4"/>
    <w:rsid w:val="009D6E25"/>
    <w:rsid w:val="009E0F07"/>
    <w:rsid w:val="009E2DCC"/>
    <w:rsid w:val="009E348F"/>
    <w:rsid w:val="009F3663"/>
    <w:rsid w:val="009F655B"/>
    <w:rsid w:val="00A146DA"/>
    <w:rsid w:val="00A1570A"/>
    <w:rsid w:val="00A2164F"/>
    <w:rsid w:val="00A26DA2"/>
    <w:rsid w:val="00A311D4"/>
    <w:rsid w:val="00A31591"/>
    <w:rsid w:val="00A32532"/>
    <w:rsid w:val="00A402FB"/>
    <w:rsid w:val="00A52CA1"/>
    <w:rsid w:val="00A56750"/>
    <w:rsid w:val="00A60A0F"/>
    <w:rsid w:val="00A64501"/>
    <w:rsid w:val="00A767AF"/>
    <w:rsid w:val="00A77C5F"/>
    <w:rsid w:val="00A80B05"/>
    <w:rsid w:val="00A80E30"/>
    <w:rsid w:val="00A82286"/>
    <w:rsid w:val="00A84534"/>
    <w:rsid w:val="00A854DC"/>
    <w:rsid w:val="00A9040A"/>
    <w:rsid w:val="00A91CCE"/>
    <w:rsid w:val="00A94713"/>
    <w:rsid w:val="00A9539A"/>
    <w:rsid w:val="00A96DE3"/>
    <w:rsid w:val="00A96F33"/>
    <w:rsid w:val="00AA2610"/>
    <w:rsid w:val="00AB0A93"/>
    <w:rsid w:val="00AB0FA4"/>
    <w:rsid w:val="00AB2D0B"/>
    <w:rsid w:val="00AB7FD6"/>
    <w:rsid w:val="00AC1740"/>
    <w:rsid w:val="00AC59A7"/>
    <w:rsid w:val="00AD1B69"/>
    <w:rsid w:val="00AD2AE1"/>
    <w:rsid w:val="00AD3DCF"/>
    <w:rsid w:val="00AD3ED4"/>
    <w:rsid w:val="00AD5B32"/>
    <w:rsid w:val="00AD6233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543"/>
    <w:rsid w:val="00B0797E"/>
    <w:rsid w:val="00B11411"/>
    <w:rsid w:val="00B13ABD"/>
    <w:rsid w:val="00B21381"/>
    <w:rsid w:val="00B25D21"/>
    <w:rsid w:val="00B316EE"/>
    <w:rsid w:val="00B33FAA"/>
    <w:rsid w:val="00B36329"/>
    <w:rsid w:val="00B37FCD"/>
    <w:rsid w:val="00B4004F"/>
    <w:rsid w:val="00B4042A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D0BFF"/>
    <w:rsid w:val="00BD2BD5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6FB6"/>
    <w:rsid w:val="00C076A0"/>
    <w:rsid w:val="00C12AFE"/>
    <w:rsid w:val="00C133BD"/>
    <w:rsid w:val="00C20FFC"/>
    <w:rsid w:val="00C23C6D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6040"/>
    <w:rsid w:val="00C60B06"/>
    <w:rsid w:val="00C62D05"/>
    <w:rsid w:val="00C65AD4"/>
    <w:rsid w:val="00C66CF0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2F0C"/>
    <w:rsid w:val="00CB7107"/>
    <w:rsid w:val="00CC0BBE"/>
    <w:rsid w:val="00CC1372"/>
    <w:rsid w:val="00CC137F"/>
    <w:rsid w:val="00CC384D"/>
    <w:rsid w:val="00CD0705"/>
    <w:rsid w:val="00CD7962"/>
    <w:rsid w:val="00CE43D8"/>
    <w:rsid w:val="00CE4F7D"/>
    <w:rsid w:val="00CE6E30"/>
    <w:rsid w:val="00CF3A00"/>
    <w:rsid w:val="00CF721A"/>
    <w:rsid w:val="00CF7DB3"/>
    <w:rsid w:val="00D04ECA"/>
    <w:rsid w:val="00D05E2E"/>
    <w:rsid w:val="00D13700"/>
    <w:rsid w:val="00D16810"/>
    <w:rsid w:val="00D17A9A"/>
    <w:rsid w:val="00D20BDF"/>
    <w:rsid w:val="00D228A8"/>
    <w:rsid w:val="00D300FB"/>
    <w:rsid w:val="00D30276"/>
    <w:rsid w:val="00D3039A"/>
    <w:rsid w:val="00D33180"/>
    <w:rsid w:val="00D360B1"/>
    <w:rsid w:val="00D36A12"/>
    <w:rsid w:val="00D37834"/>
    <w:rsid w:val="00D42CDE"/>
    <w:rsid w:val="00D43296"/>
    <w:rsid w:val="00D455D9"/>
    <w:rsid w:val="00D4657D"/>
    <w:rsid w:val="00D46D5F"/>
    <w:rsid w:val="00D518BD"/>
    <w:rsid w:val="00D53B6F"/>
    <w:rsid w:val="00D53C68"/>
    <w:rsid w:val="00D57037"/>
    <w:rsid w:val="00D62C9A"/>
    <w:rsid w:val="00D63398"/>
    <w:rsid w:val="00D76811"/>
    <w:rsid w:val="00D76FEE"/>
    <w:rsid w:val="00D810E5"/>
    <w:rsid w:val="00D86D7D"/>
    <w:rsid w:val="00D9248B"/>
    <w:rsid w:val="00D93BB9"/>
    <w:rsid w:val="00D943DA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61D"/>
    <w:rsid w:val="00DC674C"/>
    <w:rsid w:val="00DD0AB9"/>
    <w:rsid w:val="00DD3230"/>
    <w:rsid w:val="00DE139F"/>
    <w:rsid w:val="00DE1852"/>
    <w:rsid w:val="00DE2B2C"/>
    <w:rsid w:val="00DE7D2F"/>
    <w:rsid w:val="00DF21E2"/>
    <w:rsid w:val="00DF4B47"/>
    <w:rsid w:val="00DF6C38"/>
    <w:rsid w:val="00DF6EE9"/>
    <w:rsid w:val="00E00963"/>
    <w:rsid w:val="00E02D98"/>
    <w:rsid w:val="00E13267"/>
    <w:rsid w:val="00E13894"/>
    <w:rsid w:val="00E13F26"/>
    <w:rsid w:val="00E1769F"/>
    <w:rsid w:val="00E2124F"/>
    <w:rsid w:val="00E22D29"/>
    <w:rsid w:val="00E235BF"/>
    <w:rsid w:val="00E25757"/>
    <w:rsid w:val="00E266AB"/>
    <w:rsid w:val="00E26A9A"/>
    <w:rsid w:val="00E46B95"/>
    <w:rsid w:val="00E47824"/>
    <w:rsid w:val="00E52B50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92AB6"/>
    <w:rsid w:val="00EA0404"/>
    <w:rsid w:val="00EA1267"/>
    <w:rsid w:val="00EA12B6"/>
    <w:rsid w:val="00EA2EDF"/>
    <w:rsid w:val="00EA5425"/>
    <w:rsid w:val="00EA72B5"/>
    <w:rsid w:val="00EB457C"/>
    <w:rsid w:val="00EB7B44"/>
    <w:rsid w:val="00EC07E0"/>
    <w:rsid w:val="00EC0E1D"/>
    <w:rsid w:val="00EC3A47"/>
    <w:rsid w:val="00ED7245"/>
    <w:rsid w:val="00EE03FA"/>
    <w:rsid w:val="00EF1E9C"/>
    <w:rsid w:val="00EF516B"/>
    <w:rsid w:val="00EF5E36"/>
    <w:rsid w:val="00F01098"/>
    <w:rsid w:val="00F0110B"/>
    <w:rsid w:val="00F01824"/>
    <w:rsid w:val="00F113FC"/>
    <w:rsid w:val="00F12122"/>
    <w:rsid w:val="00F13D1B"/>
    <w:rsid w:val="00F21289"/>
    <w:rsid w:val="00F2145E"/>
    <w:rsid w:val="00F2621D"/>
    <w:rsid w:val="00F27480"/>
    <w:rsid w:val="00F33719"/>
    <w:rsid w:val="00F35850"/>
    <w:rsid w:val="00F371A6"/>
    <w:rsid w:val="00F377D5"/>
    <w:rsid w:val="00F41F7A"/>
    <w:rsid w:val="00F445AD"/>
    <w:rsid w:val="00F541A3"/>
    <w:rsid w:val="00F55A67"/>
    <w:rsid w:val="00F61D3C"/>
    <w:rsid w:val="00F67639"/>
    <w:rsid w:val="00F73FFE"/>
    <w:rsid w:val="00F8187D"/>
    <w:rsid w:val="00F84509"/>
    <w:rsid w:val="00F84E83"/>
    <w:rsid w:val="00F8733A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E50C0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E7944"/>
  <w15:chartTrackingRefBased/>
  <w15:docId w15:val="{2095D894-9B73-451B-B2E7-C27823F1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98</Words>
  <Characters>562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Manager/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 Dr. M. Lanza</dc:creator>
  <cp:keywords/>
  <dc:description/>
  <cp:lastModifiedBy>Preephim, Chatuphon</cp:lastModifiedBy>
  <cp:revision>2</cp:revision>
  <cp:lastPrinted>2009-03-10T03:32:00Z</cp:lastPrinted>
  <dcterms:created xsi:type="dcterms:W3CDTF">2026-09-04T09:22:00Z</dcterms:created>
  <dcterms:modified xsi:type="dcterms:W3CDTF">2026-09-04T09:22:00Z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