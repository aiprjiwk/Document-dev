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0"/>
        <w:gridCol w:w="1620"/>
        <w:gridCol w:w="903"/>
        <w:gridCol w:w="14"/>
      </w:tblGrid>
      <w:tr w:rsidR="00E5341E" w:rsidRPr="00DD156E" w14:paraId="7B5849C0" w14:textId="77777777" w:rsidTr="00D84BA7">
        <w:trPr>
          <w:gridAfter w:val="1"/>
          <w:wAfter w:w="14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049686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0F7715" w14:textId="77777777" w:rsidR="00E5341E" w:rsidRPr="00B027E7" w:rsidRDefault="00E5341E" w:rsidP="000117A3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D156E">
              <w:rPr>
                <w:lang w:val="en-GB"/>
              </w:rPr>
              <w:t>OQ Alarm</w:t>
            </w:r>
            <w:r w:rsidRPr="00DD156E">
              <w:rPr>
                <w:sz w:val="16"/>
                <w:szCs w:val="16"/>
                <w:lang w:val="en-GB"/>
              </w:rPr>
              <w:t>:</w:t>
            </w:r>
            <w:r w:rsidRPr="00DD156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B027E7">
              <w:rPr>
                <w:rFonts w:cs="Arial"/>
                <w:sz w:val="16"/>
                <w:szCs w:val="16"/>
                <w:lang w:val="en-GB"/>
              </w:rPr>
              <w:t>MX_</w:t>
            </w:r>
            <w:r w:rsidR="001376D1">
              <w:rPr>
                <w:rFonts w:cs="Arial"/>
                <w:sz w:val="16"/>
                <w:szCs w:val="16"/>
                <w:lang w:val="en-GB"/>
              </w:rPr>
              <w:t>601</w:t>
            </w:r>
            <w:r w:rsidRPr="00B027E7">
              <w:rPr>
                <w:rFonts w:cs="Arial"/>
                <w:sz w:val="16"/>
                <w:szCs w:val="16"/>
                <w:lang w:val="en-GB"/>
              </w:rPr>
              <w:t>_MS_CompressedAirLow</w:t>
            </w:r>
          </w:p>
        </w:tc>
      </w:tr>
      <w:tr w:rsidR="00E5341E" w:rsidRPr="00DD156E" w14:paraId="1E51C90D" w14:textId="77777777" w:rsidTr="00D84BA7">
        <w:trPr>
          <w:gridAfter w:val="1"/>
          <w:wAfter w:w="14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44E3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6EF0" w14:textId="77777777" w:rsidR="00E5341E" w:rsidRPr="00DD156E" w:rsidRDefault="00E5341E" w:rsidP="00235914">
            <w:pPr>
              <w:pStyle w:val="Alarme"/>
              <w:rPr>
                <w:lang w:val="en-GB"/>
              </w:rPr>
            </w:pPr>
            <w:bookmarkStart w:id="0" w:name="_Toc259608050"/>
            <w:r>
              <w:rPr>
                <w:lang w:val="en-GB"/>
              </w:rPr>
              <w:t>Compressed air low</w:t>
            </w:r>
            <w:bookmarkEnd w:id="0"/>
          </w:p>
        </w:tc>
      </w:tr>
      <w:tr w:rsidR="00E5341E" w:rsidRPr="00DD156E" w14:paraId="09150C37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C5B9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A0276B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 xml:space="preserve">is </w:t>
            </w:r>
            <w:r w:rsidRPr="00DD156E">
              <w:rPr>
                <w:lang w:val="en-GB"/>
              </w:rPr>
              <w:t>running</w:t>
            </w:r>
            <w:r w:rsidR="004D7AE9">
              <w:rPr>
                <w:lang w:val="en-GB"/>
              </w:rPr>
              <w:t xml:space="preserve"> without product</w:t>
            </w:r>
            <w:r w:rsidRPr="00DD156E">
              <w:rPr>
                <w:lang w:val="en-GB"/>
              </w:rPr>
              <w:t>.</w:t>
            </w:r>
          </w:p>
        </w:tc>
      </w:tr>
      <w:tr w:rsidR="00E5341E" w:rsidRPr="00DD156E" w14:paraId="2037E6E8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536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568F6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Register current pressure at service unit: ___ bar</w:t>
            </w:r>
          </w:p>
          <w:p w14:paraId="09586C1A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Reduce pressure under 4 bar.</w:t>
            </w:r>
          </w:p>
        </w:tc>
      </w:tr>
      <w:tr w:rsidR="00E5341E" w:rsidRPr="00DD156E" w14:paraId="4056B85D" w14:textId="77777777" w:rsidTr="00D84BA7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A2145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3BE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BF4E0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FFE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1D09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6DA09F41" w14:textId="77777777" w:rsidTr="00D84BA7">
        <w:trPr>
          <w:gridAfter w:val="1"/>
          <w:wAfter w:w="14" w:type="dxa"/>
          <w:cantSplit/>
          <w:trHeight w:val="287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B964F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F23C53" w14:textId="77777777" w:rsidR="00E5341E" w:rsidRPr="00DD156E" w:rsidRDefault="00E5341E" w:rsidP="00235914">
            <w:pPr>
              <w:pStyle w:val="Liste1"/>
              <w:rPr>
                <w:b/>
                <w:lang w:val="en-GB"/>
              </w:rPr>
            </w:pPr>
            <w:r w:rsidRPr="00DD156E">
              <w:rPr>
                <w:lang w:val="en-GB"/>
              </w:rPr>
              <w:t>Machine stops immediately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011E03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9151B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B999A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6B0752B6" w14:textId="77777777" w:rsidTr="00D84BA7">
        <w:trPr>
          <w:gridAfter w:val="1"/>
          <w:wAfter w:w="14" w:type="dxa"/>
          <w:cantSplit/>
          <w:trHeight w:val="338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A799F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E8B017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82856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F05E1C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571D2F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3BA14366" w14:textId="77777777" w:rsidTr="00D84BA7">
        <w:trPr>
          <w:gridAfter w:val="1"/>
          <w:wAfter w:w="14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D0AA1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755E" w14:textId="77777777" w:rsidR="00E5341E" w:rsidRPr="000E4549" w:rsidRDefault="00E5341E" w:rsidP="00235914">
            <w:pPr>
              <w:pStyle w:val="Meltext"/>
              <w:rPr>
                <w:szCs w:val="16"/>
                <w:lang w:val="en-GB"/>
              </w:rPr>
            </w:pPr>
            <w:r>
              <w:rPr>
                <w:lang w:val="en-GB"/>
              </w:rPr>
              <w:t>Compressed air low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C5770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337AF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BFFCD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0EF4AC49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776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2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3C21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E5341E" w:rsidRPr="00DD156E" w14:paraId="6F57061D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2E6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327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5A18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3A84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18DB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491194B1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275CD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E2FA3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DD156E">
              <w:rPr>
                <w:lang w:val="en-GB"/>
              </w:rPr>
              <w:t>Machine</w:t>
            </w:r>
            <w:r>
              <w:rPr>
                <w:lang w:val="en-GB"/>
              </w:rPr>
              <w:br/>
            </w:r>
            <w:r w:rsidRPr="00DD156E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44ED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013B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F2B4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35EB663D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3812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3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E85A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Set pressure</w:t>
            </w:r>
            <w:r>
              <w:rPr>
                <w:lang w:val="en-GB"/>
              </w:rPr>
              <w:t xml:space="preserve"> at the service unit to the registered value</w:t>
            </w:r>
            <w:r w:rsidRPr="00DD156E">
              <w:rPr>
                <w:lang w:val="en-GB"/>
              </w:rPr>
              <w:t>.</w:t>
            </w:r>
          </w:p>
          <w:p w14:paraId="62B7880E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 w:rsidRPr="008A6316">
              <w:rPr>
                <w:lang w:val="en-GB"/>
              </w:rPr>
              <w:t>the RESET-button</w:t>
            </w:r>
          </w:p>
        </w:tc>
      </w:tr>
      <w:tr w:rsidR="00E5341E" w:rsidRPr="00DD156E" w14:paraId="4A543A9A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BE143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5F7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78D9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DEDF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F8528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279A2" w:rsidRPr="00DD156E" w14:paraId="16A7E60D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591571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4E52" w14:textId="77777777" w:rsidR="002279A2" w:rsidRPr="00C95957" w:rsidRDefault="002279A2" w:rsidP="00404FD0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8309AC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5118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CD20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226F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  <w:tr w:rsidR="002279A2" w:rsidRPr="00DD156E" w14:paraId="693A333D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13F83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E66AB" w14:textId="77777777" w:rsidR="002279A2" w:rsidRPr="00C95957" w:rsidRDefault="002279A2" w:rsidP="002279A2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A569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6736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F7A0E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</w:tbl>
    <w:p w14:paraId="78CCA84A" w14:textId="77777777" w:rsidR="006E37FB" w:rsidRDefault="006E37FB" w:rsidP="00796DD3">
      <w:pPr>
        <w:rPr>
          <w:lang w:val="en-GB"/>
        </w:rPr>
      </w:pPr>
    </w:p>
    <w:sectPr w:rsidR="006E37FB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BCC6" w14:textId="77777777" w:rsidR="00BE3F4B" w:rsidRDefault="00BE3F4B">
      <w:r>
        <w:separator/>
      </w:r>
    </w:p>
  </w:endnote>
  <w:endnote w:type="continuationSeparator" w:id="0">
    <w:p w14:paraId="1B7F0E54" w14:textId="77777777" w:rsidR="00BE3F4B" w:rsidRDefault="00BE3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461A" w14:textId="77777777" w:rsidR="00BE3F4B" w:rsidRDefault="00BE3F4B">
      <w:r>
        <w:separator/>
      </w:r>
    </w:p>
  </w:footnote>
  <w:footnote w:type="continuationSeparator" w:id="0">
    <w:p w14:paraId="0FED3847" w14:textId="77777777" w:rsidR="00BE3F4B" w:rsidRDefault="00BE3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0152074">
    <w:abstractNumId w:val="0"/>
  </w:num>
  <w:num w:numId="2" w16cid:durableId="1911429866">
    <w:abstractNumId w:val="6"/>
  </w:num>
  <w:num w:numId="3" w16cid:durableId="814375616">
    <w:abstractNumId w:val="3"/>
  </w:num>
  <w:num w:numId="4" w16cid:durableId="915938388">
    <w:abstractNumId w:val="3"/>
  </w:num>
  <w:num w:numId="5" w16cid:durableId="2078238445">
    <w:abstractNumId w:val="5"/>
  </w:num>
  <w:num w:numId="6" w16cid:durableId="1463884429">
    <w:abstractNumId w:val="1"/>
  </w:num>
  <w:num w:numId="7" w16cid:durableId="1329597066">
    <w:abstractNumId w:val="8"/>
  </w:num>
  <w:num w:numId="8" w16cid:durableId="2013793325">
    <w:abstractNumId w:val="3"/>
  </w:num>
  <w:num w:numId="9" w16cid:durableId="160033240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8445868">
    <w:abstractNumId w:val="12"/>
  </w:num>
  <w:num w:numId="11" w16cid:durableId="229199097">
    <w:abstractNumId w:val="9"/>
  </w:num>
  <w:num w:numId="12" w16cid:durableId="806778054">
    <w:abstractNumId w:val="7"/>
  </w:num>
  <w:num w:numId="13" w16cid:durableId="539173346">
    <w:abstractNumId w:val="2"/>
  </w:num>
  <w:num w:numId="14" w16cid:durableId="455105323">
    <w:abstractNumId w:val="11"/>
  </w:num>
  <w:num w:numId="15" w16cid:durableId="1111238394">
    <w:abstractNumId w:val="10"/>
  </w:num>
  <w:num w:numId="16" w16cid:durableId="140848841">
    <w:abstractNumId w:val="4"/>
  </w:num>
  <w:num w:numId="17" w16cid:durableId="283314853">
    <w:abstractNumId w:val="5"/>
  </w:num>
  <w:num w:numId="18" w16cid:durableId="2112580581">
    <w:abstractNumId w:val="5"/>
  </w:num>
  <w:num w:numId="19" w16cid:durableId="1820489797">
    <w:abstractNumId w:val="5"/>
  </w:num>
  <w:num w:numId="20" w16cid:durableId="1185048396">
    <w:abstractNumId w:val="5"/>
  </w:num>
  <w:num w:numId="21" w16cid:durableId="713501101">
    <w:abstractNumId w:val="5"/>
  </w:num>
  <w:num w:numId="22" w16cid:durableId="528034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7A3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148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E664C"/>
    <w:rsid w:val="000F2A9F"/>
    <w:rsid w:val="000F459B"/>
    <w:rsid w:val="000F49BC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376D1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D11F1"/>
    <w:rsid w:val="001D217E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14FA"/>
    <w:rsid w:val="00202DE3"/>
    <w:rsid w:val="00204769"/>
    <w:rsid w:val="002104B6"/>
    <w:rsid w:val="0022112C"/>
    <w:rsid w:val="00221829"/>
    <w:rsid w:val="00221851"/>
    <w:rsid w:val="00223CFF"/>
    <w:rsid w:val="002279A2"/>
    <w:rsid w:val="00230B75"/>
    <w:rsid w:val="00230D9C"/>
    <w:rsid w:val="0023459C"/>
    <w:rsid w:val="00235914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1EE"/>
    <w:rsid w:val="00292478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45EB"/>
    <w:rsid w:val="002C6D89"/>
    <w:rsid w:val="002C76DF"/>
    <w:rsid w:val="002D4DE8"/>
    <w:rsid w:val="002D5AC3"/>
    <w:rsid w:val="002D6BE2"/>
    <w:rsid w:val="002D7A1C"/>
    <w:rsid w:val="002E3A3A"/>
    <w:rsid w:val="002E4D72"/>
    <w:rsid w:val="002E629D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63BC"/>
    <w:rsid w:val="003F7754"/>
    <w:rsid w:val="0040256F"/>
    <w:rsid w:val="00404FD0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8207E"/>
    <w:rsid w:val="0048304A"/>
    <w:rsid w:val="00484685"/>
    <w:rsid w:val="004945FA"/>
    <w:rsid w:val="004A0212"/>
    <w:rsid w:val="004A276E"/>
    <w:rsid w:val="004A3ED4"/>
    <w:rsid w:val="004A4260"/>
    <w:rsid w:val="004A7B8C"/>
    <w:rsid w:val="004A7F5B"/>
    <w:rsid w:val="004B218A"/>
    <w:rsid w:val="004B237C"/>
    <w:rsid w:val="004C0803"/>
    <w:rsid w:val="004C52D0"/>
    <w:rsid w:val="004C75CB"/>
    <w:rsid w:val="004D2643"/>
    <w:rsid w:val="004D71AE"/>
    <w:rsid w:val="004D7AE9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545A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08F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66151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37FB"/>
    <w:rsid w:val="006F0718"/>
    <w:rsid w:val="006F25C7"/>
    <w:rsid w:val="007036AD"/>
    <w:rsid w:val="0070388F"/>
    <w:rsid w:val="0071154A"/>
    <w:rsid w:val="00713E42"/>
    <w:rsid w:val="007158CD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1D75"/>
    <w:rsid w:val="00773C4D"/>
    <w:rsid w:val="00774BFB"/>
    <w:rsid w:val="00783629"/>
    <w:rsid w:val="0078678E"/>
    <w:rsid w:val="0078778D"/>
    <w:rsid w:val="00794C2F"/>
    <w:rsid w:val="00795C05"/>
    <w:rsid w:val="00796DD3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09AC"/>
    <w:rsid w:val="00831257"/>
    <w:rsid w:val="00835641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110"/>
    <w:rsid w:val="008A4988"/>
    <w:rsid w:val="008B4DDC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2DE"/>
    <w:rsid w:val="00925192"/>
    <w:rsid w:val="0093539A"/>
    <w:rsid w:val="00935AB7"/>
    <w:rsid w:val="009364CC"/>
    <w:rsid w:val="00941150"/>
    <w:rsid w:val="00943E46"/>
    <w:rsid w:val="00953D0B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767AF"/>
    <w:rsid w:val="00A77C5F"/>
    <w:rsid w:val="00A80B05"/>
    <w:rsid w:val="00A80E30"/>
    <w:rsid w:val="00A82286"/>
    <w:rsid w:val="00A838E3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2290F"/>
    <w:rsid w:val="00B22AC0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3F4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2D25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137F"/>
    <w:rsid w:val="00CC384D"/>
    <w:rsid w:val="00CD0705"/>
    <w:rsid w:val="00CD591B"/>
    <w:rsid w:val="00CD7962"/>
    <w:rsid w:val="00CD7AA1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6AA9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810E5"/>
    <w:rsid w:val="00D84BA7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40F6E"/>
    <w:rsid w:val="00E46B95"/>
    <w:rsid w:val="00E47824"/>
    <w:rsid w:val="00E52B50"/>
    <w:rsid w:val="00E5341E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3FFE"/>
    <w:rsid w:val="00F8187D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85D5D"/>
  <w15:chartTrackingRefBased/>
  <w15:docId w15:val="{EAA0E88F-12C4-49E7-B70C-1D8CD161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102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2009-03-10T02:16:00Z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